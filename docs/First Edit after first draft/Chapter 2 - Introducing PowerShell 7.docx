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A153E" w14:textId="77777777" w:rsidR="007404B7" w:rsidRPr="007404B7" w:rsidRDefault="006209A5" w:rsidP="007404B7">
      <w:pPr>
        <w:pStyle w:val="NormalPACKT"/>
      </w:pPr>
      <w:commentRangeStart w:id="0"/>
      <w:commentRangeEnd w:id="0"/>
      <w:r>
        <w:rPr>
          <w:rStyle w:val="CommentReference"/>
          <w:rFonts w:ascii="Arial" w:hAnsi="Arial" w:cs="Arial"/>
          <w:bCs/>
        </w:rPr>
        <w:commentReference w:id="0"/>
      </w:r>
    </w:p>
    <w:p w14:paraId="73B810DC" w14:textId="44B110C5" w:rsidR="009D0F10" w:rsidRPr="000916DE" w:rsidRDefault="004F72A1" w:rsidP="000916DE">
      <w:pPr>
        <w:pStyle w:val="ChapterNumberPACKT"/>
      </w:pPr>
      <w:commentRangeStart w:id="1"/>
      <w:r w:rsidRPr="000916DE">
        <w:t>2</w:t>
      </w:r>
      <w:commentRangeEnd w:id="1"/>
      <w:r w:rsidR="00903984">
        <w:rPr>
          <w:rStyle w:val="CommentReference"/>
          <w:color w:val="auto"/>
          <w:kern w:val="0"/>
          <w:lang w:val="en-US"/>
        </w:rPr>
        <w:commentReference w:id="1"/>
      </w:r>
    </w:p>
    <w:p w14:paraId="776BCE0A" w14:textId="0C559D34" w:rsidR="009D0F10" w:rsidRPr="000916DE" w:rsidRDefault="004F72A1" w:rsidP="000916DE">
      <w:pPr>
        <w:pStyle w:val="ChapterTitlePACKT"/>
      </w:pPr>
      <w:r w:rsidRPr="000916DE">
        <w:t>Introducing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6A8BF5CD" w14:textId="44EBAF1D" w:rsidR="004F72A1" w:rsidRDefault="004F72A1" w:rsidP="004F72A1">
      <w:pPr>
        <w:pStyle w:val="BulletPACKT"/>
      </w:pPr>
      <w:r>
        <w:t>Exploring new Operators</w:t>
      </w:r>
    </w:p>
    <w:p w14:paraId="1661B03D" w14:textId="77777777" w:rsidR="004F72A1" w:rsidRDefault="004F72A1" w:rsidP="004F72A1">
      <w:pPr>
        <w:pStyle w:val="BulletPACKT"/>
      </w:pPr>
      <w:r>
        <w:t>Exploring Parallel processing</w:t>
      </w:r>
    </w:p>
    <w:p w14:paraId="3CB2C3D1" w14:textId="77777777" w:rsidR="004F72A1" w:rsidRDefault="004F72A1" w:rsidP="004F72A1">
      <w:pPr>
        <w:pStyle w:val="BulletPACKT"/>
      </w:pPr>
      <w:r>
        <w:t>Explore Performance improvements</w:t>
      </w:r>
    </w:p>
    <w:p w14:paraId="310EF07C" w14:textId="77777777" w:rsidR="004F72A1" w:rsidRDefault="004F72A1" w:rsidP="004F72A1">
      <w:pPr>
        <w:pStyle w:val="BulletPACKT"/>
      </w:pPr>
      <w:r>
        <w:t>Using Test-Connection</w:t>
      </w:r>
    </w:p>
    <w:p w14:paraId="252C8A6F" w14:textId="77777777" w:rsidR="004F72A1" w:rsidRDefault="004F72A1" w:rsidP="004F72A1">
      <w:pPr>
        <w:pStyle w:val="BulletPACKT"/>
      </w:pPr>
      <w:r>
        <w:t>Using Select-String</w:t>
      </w:r>
    </w:p>
    <w:p w14:paraId="38C77F72" w14:textId="77777777" w:rsidR="004F72A1" w:rsidRDefault="004F72A1" w:rsidP="004F72A1">
      <w:pPr>
        <w:pStyle w:val="BulletPACKT"/>
      </w:pPr>
      <w:r>
        <w:t>Exploring Error view and Get-Error</w:t>
      </w:r>
    </w:p>
    <w:p w14:paraId="3108998A" w14:textId="7FEE0D94" w:rsidR="009D0F10" w:rsidRPr="00952699" w:rsidRDefault="009D0F10" w:rsidP="004F72A1">
      <w:pPr>
        <w:pStyle w:val="BulletPACKT"/>
        <w:numPr>
          <w:ilvl w:val="0"/>
          <w:numId w:val="0"/>
        </w:numPr>
        <w:ind w:left="720" w:hanging="360"/>
        <w:rPr>
          <w:strike/>
        </w:rPr>
      </w:pP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31AF2774" w14:textId="44498CA3" w:rsidR="005D5C90" w:rsidRDefault="005D5C90" w:rsidP="001A1A7A">
      <w:pPr>
        <w:pStyle w:val="NormalPACKT"/>
      </w:pPr>
      <w:r>
        <w:t>In Chapter 1, you installed and configured PowerShell 7, along with VS code and a new font.</w:t>
      </w:r>
      <w:del w:id="2" w:author="Lucy Wan" w:date="2020-10-21T12:22:00Z">
        <w:r w:rsidDel="00F561F9">
          <w:delText xml:space="preserve"> </w:delText>
        </w:r>
        <w:commentRangeStart w:id="3"/>
        <w:r w:rsidDel="00F561F9">
          <w:delText>The recipes enabled you to get PowerShell 7 installed and configured</w:delText>
        </w:r>
      </w:del>
      <w:r>
        <w:t xml:space="preserve">. </w:t>
      </w:r>
      <w:commentRangeEnd w:id="3"/>
      <w:r w:rsidR="00806700">
        <w:rPr>
          <w:rStyle w:val="CommentReference"/>
          <w:rFonts w:ascii="Arial" w:hAnsi="Arial" w:cs="Arial"/>
          <w:bCs/>
        </w:rPr>
        <w:commentReference w:id="3"/>
      </w:r>
      <w:r>
        <w:t xml:space="preserve">In this chapter, we look at PowerShell 7 and how it differs from Windows PowerShell. The recipes in this chapter illustrate some of the important new features which come with PowerShell 7. </w:t>
      </w:r>
    </w:p>
    <w:p w14:paraId="2DDCF4AB" w14:textId="77AA278F" w:rsidR="005D5C90" w:rsidRDefault="005D5C90" w:rsidP="001A1A7A">
      <w:pPr>
        <w:pStyle w:val="NormalPACKT"/>
      </w:pPr>
      <w:commentRangeStart w:id="4"/>
      <w:del w:id="5" w:author="Lucy Wan" w:date="2020-10-21T12:09:00Z">
        <w:r w:rsidDel="006D3C03">
          <w:delText>PowerShell 7 is cross-platform</w:delText>
        </w:r>
        <w:r w:rsidR="0077398D" w:rsidDel="006D3C03">
          <w:delText xml:space="preserve">, which means you </w:delText>
        </w:r>
        <w:r w:rsidDel="006D3C03">
          <w:delText>can install it into Linux and macOS</w:delText>
        </w:r>
        <w:r w:rsidR="0077398D" w:rsidDel="006D3C03">
          <w:delText xml:space="preserve"> as well as Windows</w:delText>
        </w:r>
        <w:r w:rsidDel="006D3C03">
          <w:delText xml:space="preserve">. </w:delText>
        </w:r>
        <w:commentRangeEnd w:id="4"/>
        <w:r w:rsidR="0073164F" w:rsidDel="006D3C03">
          <w:rPr>
            <w:rStyle w:val="CommentReference"/>
            <w:rFonts w:ascii="Arial" w:hAnsi="Arial" w:cs="Arial"/>
            <w:bCs/>
          </w:rPr>
          <w:commentReference w:id="4"/>
        </w:r>
      </w:del>
      <w:commentRangeStart w:id="6"/>
      <w:r>
        <w:t>With PowerShell now being cross-platform, there is a new audience to PowerShell</w:t>
      </w:r>
      <w:commentRangeEnd w:id="6"/>
      <w:r w:rsidR="00B25C0F">
        <w:rPr>
          <w:rStyle w:val="CommentReference"/>
          <w:rFonts w:ascii="Arial" w:hAnsi="Arial" w:cs="Arial"/>
          <w:bCs/>
        </w:rPr>
        <w:commentReference w:id="6"/>
      </w:r>
      <w:r>
        <w:t>, one with a background in Linux shells such as Bash.</w:t>
      </w:r>
      <w:r w:rsidR="00612E08">
        <w:t xml:space="preserve"> With PowerShell 7, the </w:t>
      </w:r>
      <w:r>
        <w:t>PowerShell team added several new operators</w:t>
      </w:r>
      <w:r w:rsidR="00612E08">
        <w:t xml:space="preserve"> which </w:t>
      </w:r>
      <w:r w:rsidR="0077398D">
        <w:t>improved parity with other shells and made life that little bit easier for IT Pros</w:t>
      </w:r>
      <w:r>
        <w:t>.</w:t>
      </w:r>
    </w:p>
    <w:p w14:paraId="52B0410B" w14:textId="13B770EA" w:rsidR="005D5C90" w:rsidDel="00E273A1" w:rsidRDefault="005D5C90" w:rsidP="001A1A7A">
      <w:pPr>
        <w:pStyle w:val="NormalPACKT"/>
        <w:rPr>
          <w:del w:id="7" w:author="Lucy Wan" w:date="2020-10-21T10:40:00Z"/>
        </w:rPr>
      </w:pPr>
      <w:del w:id="8" w:author="Lucy Wan" w:date="2020-10-21T10:40:00Z">
        <w:r w:rsidDel="00E273A1">
          <w:delText xml:space="preserve">In Windows PowerShell, the </w:delText>
        </w:r>
        <w:r w:rsidRPr="005D5C90" w:rsidDel="00E273A1">
          <w:rPr>
            <w:rStyle w:val="CodeInTextPACKT"/>
          </w:rPr>
          <w:delText>For</w:delText>
        </w:r>
        <w:r w:rsidR="00E20C1B" w:rsidDel="00E273A1">
          <w:rPr>
            <w:rStyle w:val="CodeInTextPACKT"/>
          </w:rPr>
          <w:delText>E</w:delText>
        </w:r>
        <w:r w:rsidRPr="005D5C90" w:rsidDel="00E273A1">
          <w:rPr>
            <w:rStyle w:val="CodeInTextPACKT"/>
          </w:rPr>
          <w:delText>ach</w:delText>
        </w:r>
        <w:r w:rsidDel="00E273A1">
          <w:delText xml:space="preserve"> syntax item and the </w:delText>
        </w:r>
        <w:r w:rsidRPr="005D5C90" w:rsidDel="00E273A1">
          <w:rPr>
            <w:rStyle w:val="CodeInTextPACKT"/>
          </w:rPr>
          <w:delText>Foreach-Object</w:delText>
        </w:r>
        <w:r w:rsidDel="00E273A1">
          <w:delText xml:space="preserve"> command allowed you to process collections of objects. With Windows PowerShell, each iteration through a collection was serial, which could result in </w:delText>
        </w:r>
      </w:del>
      <w:del w:id="9" w:author="Lucy Wan" w:date="2020-10-21T10:37:00Z">
        <w:r w:rsidDel="00AE0068">
          <w:delText xml:space="preserve">a </w:delText>
        </w:r>
      </w:del>
      <w:del w:id="10" w:author="Lucy Wan" w:date="2020-10-21T10:40:00Z">
        <w:r w:rsidDel="00E273A1">
          <w:delText xml:space="preserve">very long script run times </w:delText>
        </w:r>
        <w:r w:rsidDel="00E273A1">
          <w:lastRenderedPageBreak/>
          <w:delText xml:space="preserve">PowerShell 7 introduces an improvement in the  </w:delText>
        </w:r>
        <w:r w:rsidRPr="005D5C90" w:rsidDel="00E273A1">
          <w:rPr>
            <w:rStyle w:val="CodeInTextPACKT"/>
          </w:rPr>
          <w:delText>For</w:delText>
        </w:r>
        <w:r w:rsidR="00E20C1B" w:rsidDel="00E273A1">
          <w:rPr>
            <w:rStyle w:val="CodeInTextPACKT"/>
          </w:rPr>
          <w:delText>E</w:delText>
        </w:r>
        <w:r w:rsidRPr="005D5C90" w:rsidDel="00E273A1">
          <w:rPr>
            <w:rStyle w:val="CodeInTextPACKT"/>
          </w:rPr>
          <w:delText>ach</w:delText>
        </w:r>
        <w:r w:rsidRPr="005D5C90" w:rsidDel="00E273A1">
          <w:rPr>
            <w:rStyle w:val="CodeInTextPACKT"/>
          </w:rPr>
          <w:noBreakHyphen/>
          <w:delText>Object</w:delText>
        </w:r>
        <w:r w:rsidDel="00E273A1">
          <w:delText xml:space="preserve"> command that enables you to run iterations in parallel.</w:delText>
        </w:r>
      </w:del>
    </w:p>
    <w:p w14:paraId="396595E2" w14:textId="6CC0CF60" w:rsidR="0034545F" w:rsidRDefault="005D5C90" w:rsidP="0005479A">
      <w:pPr>
        <w:pStyle w:val="NormalPACKT"/>
      </w:pPr>
      <w:r>
        <w:t>With the move to open source, the PowerShell code was open to inspection by the community. Many talented developers were able to make improvements to performance</w:t>
      </w:r>
      <w:r w:rsidR="0005479A">
        <w:t xml:space="preserve"> and functionality. One example</w:t>
      </w:r>
      <w:r w:rsidR="0077398D">
        <w:t xml:space="preserve"> is how</w:t>
      </w:r>
      <w:r w:rsidR="0034545F">
        <w:t xml:space="preserve"> PowerShell performs iteration using </w:t>
      </w:r>
      <w:proofErr w:type="spellStart"/>
      <w:r w:rsidR="0034545F" w:rsidRPr="0077398D">
        <w:rPr>
          <w:rStyle w:val="CodeInTextPACKT"/>
        </w:rPr>
        <w:t>ForEach</w:t>
      </w:r>
      <w:proofErr w:type="spellEnd"/>
      <w:r w:rsidR="0034545F">
        <w:t xml:space="preserve"> and </w:t>
      </w:r>
      <w:proofErr w:type="spellStart"/>
      <w:r w:rsidR="0034545F" w:rsidRPr="005015C9">
        <w:rPr>
          <w:rFonts w:ascii="Lucida Console" w:hAnsi="Lucida Console"/>
          <w:color w:val="747959"/>
          <w:sz w:val="19"/>
          <w:szCs w:val="19"/>
        </w:rPr>
        <w:t>Fo</w:t>
      </w:r>
      <w:r w:rsidR="0034545F" w:rsidRPr="0077398D">
        <w:rPr>
          <w:rStyle w:val="CodeInTextPACKT"/>
        </w:rPr>
        <w:t>rEach</w:t>
      </w:r>
      <w:proofErr w:type="spellEnd"/>
      <w:r w:rsidR="0034545F" w:rsidRPr="0077398D">
        <w:rPr>
          <w:rStyle w:val="CodeInTextPACKT"/>
        </w:rPr>
        <w:t>-Object</w:t>
      </w:r>
      <w:r w:rsidR="0034545F">
        <w:t xml:space="preserve">. </w:t>
      </w:r>
      <w:commentRangeStart w:id="11"/>
      <w:ins w:id="12" w:author="Lucy Wan" w:date="2020-10-21T10:41:00Z">
        <w:r w:rsidR="00E273A1">
          <w:t xml:space="preserve">In Windows PowerShell, the </w:t>
        </w:r>
        <w:proofErr w:type="spellStart"/>
        <w:r w:rsidR="00E273A1" w:rsidRPr="005D5C90">
          <w:rPr>
            <w:rStyle w:val="CodeInTextPACKT"/>
          </w:rPr>
          <w:t>For</w:t>
        </w:r>
        <w:r w:rsidR="00E273A1">
          <w:rPr>
            <w:rStyle w:val="CodeInTextPACKT"/>
          </w:rPr>
          <w:t>E</w:t>
        </w:r>
        <w:r w:rsidR="00E273A1" w:rsidRPr="005D5C90">
          <w:rPr>
            <w:rStyle w:val="CodeInTextPACKT"/>
          </w:rPr>
          <w:t>ach</w:t>
        </w:r>
        <w:proofErr w:type="spellEnd"/>
        <w:r w:rsidR="00E273A1">
          <w:t xml:space="preserve"> syntax item and the </w:t>
        </w:r>
        <w:r w:rsidR="00E273A1" w:rsidRPr="005D5C90">
          <w:rPr>
            <w:rStyle w:val="CodeInTextPACKT"/>
          </w:rPr>
          <w:t>Foreach-Object</w:t>
        </w:r>
        <w:r w:rsidR="00E273A1">
          <w:t xml:space="preserve"> command allowed you to process collections of objects. With Windows PowerShell, each iteration through a collection was serial, which could result in very long script run times. PowerShell 7 introduces an improvement in </w:t>
        </w:r>
        <w:proofErr w:type="gramStart"/>
        <w:r w:rsidR="00E273A1">
          <w:t xml:space="preserve">the  </w:t>
        </w:r>
        <w:proofErr w:type="spellStart"/>
        <w:r w:rsidR="00E273A1" w:rsidRPr="005D5C90">
          <w:rPr>
            <w:rStyle w:val="CodeInTextPACKT"/>
          </w:rPr>
          <w:t>For</w:t>
        </w:r>
        <w:r w:rsidR="00E273A1">
          <w:rPr>
            <w:rStyle w:val="CodeInTextPACKT"/>
          </w:rPr>
          <w:t>E</w:t>
        </w:r>
        <w:r w:rsidR="00E273A1" w:rsidRPr="005D5C90">
          <w:rPr>
            <w:rStyle w:val="CodeInTextPACKT"/>
          </w:rPr>
          <w:t>ach</w:t>
        </w:r>
        <w:proofErr w:type="spellEnd"/>
        <w:proofErr w:type="gramEnd"/>
        <w:r w:rsidR="00E273A1" w:rsidRPr="005D5C90">
          <w:rPr>
            <w:rStyle w:val="CodeInTextPACKT"/>
          </w:rPr>
          <w:noBreakHyphen/>
          <w:t>Object</w:t>
        </w:r>
        <w:r w:rsidR="00E273A1">
          <w:t xml:space="preserve"> command that enables you to run iterations in parallel</w:t>
        </w:r>
        <w:commentRangeEnd w:id="11"/>
        <w:r w:rsidR="004A7D95">
          <w:rPr>
            <w:rStyle w:val="CommentReference"/>
            <w:rFonts w:ascii="Arial" w:hAnsi="Arial" w:cs="Arial"/>
            <w:bCs/>
          </w:rPr>
          <w:commentReference w:id="11"/>
        </w:r>
        <w:r w:rsidR="00E273A1">
          <w:t>.</w:t>
        </w:r>
        <w:r w:rsidR="004A7D95">
          <w:t xml:space="preserve"> </w:t>
        </w:r>
      </w:ins>
      <w:r w:rsidR="0034545F">
        <w:t xml:space="preserve">This </w:t>
      </w:r>
      <w:r w:rsidR="0077398D">
        <w:t xml:space="preserve">review </w:t>
      </w:r>
      <w:r w:rsidR="0034545F">
        <w:t xml:space="preserve">has led to a reduction </w:t>
      </w:r>
      <w:r w:rsidR="0077398D">
        <w:t>i</w:t>
      </w:r>
      <w:r w:rsidR="0034545F">
        <w:t>n the overhead of using these popular language features</w:t>
      </w:r>
      <w:r w:rsidR="0077398D">
        <w:t>, thus speeding up production scripts.</w:t>
      </w:r>
    </w:p>
    <w:p w14:paraId="4FE014F3" w14:textId="02043C1E" w:rsidR="005D5C90" w:rsidRDefault="0034545F" w:rsidP="0005479A">
      <w:pPr>
        <w:pStyle w:val="NormalPACKT"/>
      </w:pPr>
      <w:r>
        <w:t xml:space="preserve">Another </w:t>
      </w:r>
      <w:r w:rsidR="0005479A">
        <w:t xml:space="preserve">improvement </w:t>
      </w:r>
      <w:r>
        <w:t xml:space="preserve">is the revised </w:t>
      </w:r>
      <w:r w:rsidR="005D5C90" w:rsidRPr="00612E08">
        <w:rPr>
          <w:rStyle w:val="CodeInTextPACKT"/>
        </w:rPr>
        <w:t>Test-Connection</w:t>
      </w:r>
      <w:r w:rsidR="005D5C90">
        <w:t xml:space="preserve">, a command you use to test a network connection with a remote system. </w:t>
      </w:r>
      <w:r w:rsidR="005D5C90" w:rsidRPr="005D5C90">
        <w:rPr>
          <w:rStyle w:val="CodeInTextPACKT"/>
        </w:rPr>
        <w:t>Test-Connection</w:t>
      </w:r>
      <w:r w:rsidR="005D5C90">
        <w:t>, in PowerShell 7</w:t>
      </w:r>
      <w:r w:rsidR="00612E08">
        <w:t>,</w:t>
      </w:r>
      <w:r w:rsidR="005D5C90">
        <w:t xml:space="preserve"> not only does more but is faster than with Windows PowerShell.</w:t>
      </w:r>
    </w:p>
    <w:p w14:paraId="72F152C4" w14:textId="10010DD8" w:rsidR="005D5C90" w:rsidRDefault="005D5C90" w:rsidP="001A1A7A">
      <w:pPr>
        <w:pStyle w:val="NormalPACKT"/>
      </w:pPr>
      <w:commentRangeStart w:id="13"/>
      <w:commentRangeStart w:id="14"/>
      <w:r>
        <w:t xml:space="preserve">Error reporting in Windows PowerShell was excellent. Clear and generally actionable error messages with details of exactly where the error occurred. </w:t>
      </w:r>
      <w:commentRangeEnd w:id="13"/>
      <w:r w:rsidR="00477F68">
        <w:rPr>
          <w:rStyle w:val="CommentReference"/>
        </w:rPr>
        <w:commentReference w:id="13"/>
      </w:r>
      <w:commentRangeEnd w:id="14"/>
      <w:r w:rsidR="000F4E38">
        <w:rPr>
          <w:rStyle w:val="CommentReference"/>
          <w:rFonts w:ascii="Arial" w:hAnsi="Arial" w:cs="Arial"/>
          <w:bCs/>
        </w:rPr>
        <w:commentReference w:id="14"/>
      </w:r>
    </w:p>
    <w:p w14:paraId="072B5805" w14:textId="1E057772"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New Operators</w:t>
      </w:r>
    </w:p>
    <w:p w14:paraId="2A1C46C5" w14:textId="77777777" w:rsidR="00AD10B6" w:rsidRDefault="00AD10B6" w:rsidP="0000165C">
      <w:pPr>
        <w:pStyle w:val="BulletPACKT"/>
        <w:numPr>
          <w:ilvl w:val="0"/>
          <w:numId w:val="0"/>
        </w:numPr>
      </w:pPr>
      <w:r>
        <w:t xml:space="preserve">Operators are symbols or combinations of keystrokes which PowerShell recognizes and assigns some meaning. PowerShell uses the ‘+’ operator to mean addition, either arithmetic addition or string addition/concatenation. Most of the PowerShell operators were defined with Windows PowerShell V1. </w:t>
      </w:r>
    </w:p>
    <w:p w14:paraId="5B16303C" w14:textId="5C057243" w:rsidR="00AD10B6" w:rsidRDefault="00AD10B6" w:rsidP="00AD10B6">
      <w:pPr>
        <w:pStyle w:val="BulletPACKT"/>
        <w:numPr>
          <w:ilvl w:val="0"/>
          <w:numId w:val="0"/>
        </w:numPr>
      </w:pPr>
      <w:r>
        <w:t xml:space="preserve">PowerShell 7 now implements some new operators, </w:t>
      </w:r>
      <w:commentRangeStart w:id="15"/>
      <w:r>
        <w:t>including</w:t>
      </w:r>
      <w:commentRangeEnd w:id="15"/>
      <w:r w:rsidR="00604A55">
        <w:rPr>
          <w:rStyle w:val="CommentReference"/>
        </w:rPr>
        <w:commentReference w:id="15"/>
      </w:r>
      <w:r>
        <w:t>:</w:t>
      </w:r>
    </w:p>
    <w:p w14:paraId="6368ADB1" w14:textId="5C6A1126" w:rsidR="008A2B55" w:rsidRDefault="008A2B55" w:rsidP="0000165C">
      <w:pPr>
        <w:pStyle w:val="BulletPACKT"/>
        <w:numPr>
          <w:ilvl w:val="0"/>
          <w:numId w:val="0"/>
        </w:numPr>
      </w:pPr>
    </w:p>
    <w:p w14:paraId="63D3B6A5" w14:textId="3B101E39" w:rsidR="00AD10B6" w:rsidRPr="00AD10B6" w:rsidRDefault="00AD10B6" w:rsidP="00AD10B6">
      <w:pPr>
        <w:pStyle w:val="NormalPACKT"/>
        <w:numPr>
          <w:ilvl w:val="0"/>
          <w:numId w:val="31"/>
        </w:numPr>
        <w:rPr>
          <w:szCs w:val="27"/>
          <w:lang w:val="en-GB"/>
        </w:rPr>
      </w:pPr>
      <w:commentRangeStart w:id="16"/>
      <w:r>
        <w:rPr>
          <w:szCs w:val="27"/>
          <w:lang w:val="en-GB"/>
        </w:rPr>
        <w:t>Pipeline Chain</w:t>
      </w:r>
      <w:commentRangeEnd w:id="16"/>
      <w:r w:rsidR="00101469">
        <w:rPr>
          <w:rStyle w:val="CommentReference"/>
        </w:rPr>
        <w:commentReference w:id="16"/>
      </w:r>
      <w:ins w:id="17" w:author="Lucy Wan" w:date="2020-10-21T12:43:00Z">
        <w:r w:rsidR="00D53F44">
          <w:rPr>
            <w:szCs w:val="27"/>
            <w:lang w:val="en-GB"/>
          </w:rPr>
          <w:t xml:space="preserve"> |</w:t>
        </w:r>
      </w:ins>
      <w:ins w:id="18" w:author="Lucy Wan" w:date="2020-10-21T12:46:00Z">
        <w:r w:rsidR="00005908">
          <w:rPr>
            <w:szCs w:val="27"/>
            <w:lang w:val="en-GB"/>
          </w:rPr>
          <w:t xml:space="preserve"> </w:t>
        </w:r>
      </w:ins>
      <w:ins w:id="19" w:author="Lucy Wan" w:date="2020-10-21T12:43:00Z">
        <w:r w:rsidR="00D53F44">
          <w:rPr>
            <w:szCs w:val="27"/>
            <w:lang w:val="en-GB"/>
          </w:rPr>
          <w:t>| and &amp;&amp;</w:t>
        </w:r>
      </w:ins>
    </w:p>
    <w:p w14:paraId="669EDF2C" w14:textId="6CE68D9D" w:rsidR="00684E4B" w:rsidRDefault="00684E4B" w:rsidP="00AD10B6">
      <w:pPr>
        <w:pStyle w:val="NormalPACKT"/>
        <w:numPr>
          <w:ilvl w:val="0"/>
          <w:numId w:val="31"/>
        </w:numPr>
        <w:rPr>
          <w:szCs w:val="27"/>
          <w:lang w:val="en-GB"/>
        </w:rPr>
      </w:pPr>
      <w:r>
        <w:t xml:space="preserve">Null-coalescing </w:t>
      </w:r>
      <w:proofErr w:type="gramStart"/>
      <w:r w:rsidR="00AD10B6">
        <w:t>o</w:t>
      </w:r>
      <w:r>
        <w:t>perator ??</w:t>
      </w:r>
      <w:proofErr w:type="gramEnd"/>
    </w:p>
    <w:p w14:paraId="0210400E" w14:textId="77777777" w:rsidR="00684E4B" w:rsidRDefault="00684E4B" w:rsidP="00AD10B6">
      <w:pPr>
        <w:pStyle w:val="NormalPACKT"/>
        <w:numPr>
          <w:ilvl w:val="0"/>
          <w:numId w:val="31"/>
        </w:numPr>
        <w:rPr>
          <w:szCs w:val="27"/>
          <w:lang w:val="en-GB"/>
        </w:rPr>
      </w:pPr>
      <w:r>
        <w:t>Null conditional assignment operator ??=</w:t>
      </w:r>
    </w:p>
    <w:p w14:paraId="4E51A1EE" w14:textId="35E91A4E" w:rsidR="00684E4B" w:rsidRDefault="00AD10B6" w:rsidP="00AD10B6">
      <w:pPr>
        <w:pStyle w:val="NormalPACKT"/>
        <w:numPr>
          <w:ilvl w:val="0"/>
          <w:numId w:val="31"/>
        </w:numPr>
        <w:rPr>
          <w:szCs w:val="27"/>
          <w:lang w:val="en-GB"/>
        </w:rPr>
      </w:pPr>
      <w:r>
        <w:t xml:space="preserve">Experimental </w:t>
      </w:r>
      <w:r w:rsidR="00684E4B">
        <w:t xml:space="preserve">Null conditional member access </w:t>
      </w:r>
      <w:proofErr w:type="gramStart"/>
      <w:r w:rsidR="00684E4B">
        <w:t>operators ?</w:t>
      </w:r>
      <w:proofErr w:type="gramEnd"/>
      <w:r w:rsidR="00684E4B">
        <w:t xml:space="preserve">. </w:t>
      </w:r>
      <w:proofErr w:type="gramStart"/>
      <w:r w:rsidR="00684E4B">
        <w:t>and ?</w:t>
      </w:r>
      <w:proofErr w:type="gramEnd"/>
      <w:r w:rsidR="00684E4B">
        <w:t xml:space="preserve">[] </w:t>
      </w:r>
    </w:p>
    <w:p w14:paraId="5153C42B" w14:textId="67B21E8A" w:rsidR="00AD10B6" w:rsidRDefault="00684E4B" w:rsidP="009D2813">
      <w:pPr>
        <w:pStyle w:val="NormalPACKT"/>
        <w:numPr>
          <w:ilvl w:val="0"/>
          <w:numId w:val="31"/>
        </w:numPr>
      </w:pPr>
      <w:r>
        <w:t>Background Processing Operator</w:t>
      </w:r>
      <w:r w:rsidR="00AD10B6">
        <w:t xml:space="preserve"> &amp;</w:t>
      </w:r>
    </w:p>
    <w:p w14:paraId="5CE85159" w14:textId="77777777" w:rsidR="0000165C" w:rsidRDefault="0000165C" w:rsidP="0000165C">
      <w:pPr>
        <w:pStyle w:val="Heading2"/>
        <w:tabs>
          <w:tab w:val="left" w:pos="0"/>
        </w:tabs>
      </w:pPr>
      <w:r>
        <w:t>Getting Ready</w:t>
      </w:r>
    </w:p>
    <w:p w14:paraId="5785B692" w14:textId="07ABDBE2" w:rsidR="0000165C" w:rsidRPr="009D0F10" w:rsidRDefault="00FB64E8" w:rsidP="0000165C">
      <w:pPr>
        <w:pStyle w:val="NormalPACKT"/>
        <w:rPr>
          <w:lang w:val="en-GB"/>
        </w:rPr>
      </w:pPr>
      <w:r>
        <w:rPr>
          <w:lang w:val="en-GB"/>
        </w:rPr>
        <w:t xml:space="preserve">This recipe uses </w:t>
      </w:r>
      <w:r w:rsidRPr="008A2B55">
        <w:rPr>
          <w:rStyle w:val="CodeInTextPACKT"/>
        </w:rPr>
        <w:t>SRV1</w:t>
      </w:r>
      <w:r>
        <w:rPr>
          <w:lang w:val="en-GB"/>
        </w:rPr>
        <w:t>, a Windows Server 2020 host</w:t>
      </w:r>
      <w:r w:rsidR="008A2B55">
        <w:rPr>
          <w:lang w:val="en-GB"/>
        </w:rPr>
        <w:t xml:space="preserve">. </w:t>
      </w:r>
      <w:r w:rsidR="00AD10B6">
        <w:rPr>
          <w:lang w:val="en-GB"/>
        </w:rPr>
        <w:t>You have installed and configured PowerShell 7 and VS Code.</w:t>
      </w:r>
      <w:r w:rsidR="0045340A">
        <w:rPr>
          <w:lang w:val="en-GB"/>
        </w:rPr>
        <w:t xml:space="preserve"> </w:t>
      </w:r>
    </w:p>
    <w:p w14:paraId="59D8A95B" w14:textId="7135305D" w:rsidR="0000165C" w:rsidRDefault="0000165C" w:rsidP="0000165C">
      <w:pPr>
        <w:pStyle w:val="Heading2"/>
        <w:tabs>
          <w:tab w:val="left" w:pos="0"/>
        </w:tabs>
      </w:pPr>
      <w:commentRangeStart w:id="20"/>
      <w:r>
        <w:lastRenderedPageBreak/>
        <w:t>How to do it...</w:t>
      </w:r>
      <w:commentRangeEnd w:id="20"/>
      <w:r w:rsidR="0082413F">
        <w:rPr>
          <w:rStyle w:val="CommentReference"/>
          <w:rFonts w:ascii="Times New Roman" w:hAnsi="Times New Roman" w:cs="Times New Roman"/>
          <w:b w:val="0"/>
          <w:bCs w:val="0"/>
          <w:iCs w:val="0"/>
          <w:color w:val="auto"/>
          <w:lang w:val="en-US"/>
        </w:rPr>
        <w:commentReference w:id="20"/>
      </w:r>
    </w:p>
    <w:p w14:paraId="7CD8A16F" w14:textId="77777777" w:rsidR="00B14359" w:rsidRDefault="00B14359" w:rsidP="00B14359">
      <w:pPr>
        <w:shd w:val="clear" w:color="auto" w:fill="FFFFFF"/>
        <w:spacing w:after="0" w:line="285" w:lineRule="atLeast"/>
        <w:rPr>
          <w:rFonts w:ascii="Consolas" w:hAnsi="Consolas"/>
          <w:color w:val="008000"/>
          <w:sz w:val="21"/>
          <w:szCs w:val="21"/>
          <w:lang w:val="en-GB" w:eastAsia="en-GB"/>
        </w:rPr>
      </w:pPr>
    </w:p>
    <w:p w14:paraId="3020BD31" w14:textId="79F0A957" w:rsidR="00B14359" w:rsidRPr="00B14359" w:rsidRDefault="00B14359" w:rsidP="00B14359">
      <w:pPr>
        <w:pStyle w:val="NumberedBulletPACKT"/>
      </w:pPr>
      <w:r>
        <w:t>Check</w:t>
      </w:r>
      <w:del w:id="21" w:author="Lucy Wan" w:date="2020-10-21T10:46:00Z">
        <w:r w:rsidDel="002C6B70">
          <w:delText>ing</w:delText>
        </w:r>
      </w:del>
      <w:r>
        <w:t xml:space="preserve"> results traditiona</w:t>
      </w:r>
      <w:r w:rsidR="00113B76">
        <w:t>l</w:t>
      </w:r>
      <w:r>
        <w:t>ly</w:t>
      </w:r>
    </w:p>
    <w:p w14:paraId="792E0119" w14:textId="77777777" w:rsidR="00B14359" w:rsidRPr="00B14359" w:rsidRDefault="00B14359" w:rsidP="00B14359">
      <w:pPr>
        <w:pStyle w:val="CodePACKT"/>
      </w:pPr>
    </w:p>
    <w:p w14:paraId="7306DF95" w14:textId="57BC985D" w:rsidR="00B14359" w:rsidRPr="00B14359" w:rsidRDefault="00B14359" w:rsidP="00B14359">
      <w:pPr>
        <w:pStyle w:val="CodePACKT"/>
      </w:pPr>
      <w:r w:rsidRPr="00B14359">
        <w:t>Write-Output 'Something that succeeds'</w:t>
      </w:r>
    </w:p>
    <w:p w14:paraId="69BC4EB6" w14:textId="77777777" w:rsidR="00B14359" w:rsidRPr="00B14359" w:rsidRDefault="00B14359" w:rsidP="00B14359">
      <w:pPr>
        <w:pStyle w:val="CodePACKT"/>
      </w:pPr>
      <w:r w:rsidRPr="00B14359">
        <w:t>if ($?) {Write-Output 'It worked'}</w:t>
      </w:r>
    </w:p>
    <w:p w14:paraId="7824986C" w14:textId="77777777" w:rsidR="00B14359" w:rsidRPr="00B14359" w:rsidRDefault="00B14359" w:rsidP="00B14359">
      <w:pPr>
        <w:pStyle w:val="CodePACKT"/>
      </w:pPr>
    </w:p>
    <w:p w14:paraId="0FDF1FA5" w14:textId="10BDEF69" w:rsidR="00B14359" w:rsidRPr="00B14359" w:rsidRDefault="00B14359" w:rsidP="00B14359">
      <w:pPr>
        <w:pStyle w:val="NumberedBulletPACKT"/>
        <w:rPr>
          <w:color w:val="000000"/>
          <w:lang w:val="en-GB" w:eastAsia="en-GB"/>
        </w:rPr>
      </w:pPr>
      <w:r w:rsidRPr="00B14359">
        <w:rPr>
          <w:lang w:val="en-GB" w:eastAsia="en-GB"/>
        </w:rPr>
        <w:t>Check results </w:t>
      </w:r>
      <w:r w:rsidR="00F22396">
        <w:rPr>
          <w:lang w:val="en-GB" w:eastAsia="en-GB"/>
        </w:rPr>
        <w:t>w</w:t>
      </w:r>
      <w:r w:rsidRPr="00B14359">
        <w:rPr>
          <w:lang w:val="en-GB" w:eastAsia="en-GB"/>
        </w:rPr>
        <w:t>ith </w:t>
      </w:r>
      <w:ins w:id="22" w:author="Lucy Wan" w:date="2020-10-21T10:48:00Z">
        <w:r w:rsidR="00E76A98">
          <w:rPr>
            <w:lang w:val="en-GB" w:eastAsia="en-GB"/>
          </w:rPr>
          <w:t xml:space="preserve">the </w:t>
        </w:r>
      </w:ins>
      <w:r w:rsidR="00F22396">
        <w:rPr>
          <w:lang w:val="en-GB" w:eastAsia="en-GB"/>
        </w:rPr>
        <w:t>p</w:t>
      </w:r>
      <w:r w:rsidRPr="00B14359">
        <w:rPr>
          <w:lang w:val="en-GB" w:eastAsia="en-GB"/>
        </w:rPr>
        <w:t>ipeline operator &amp;&amp;</w:t>
      </w:r>
    </w:p>
    <w:p w14:paraId="117A2B17" w14:textId="77777777" w:rsidR="00B14359" w:rsidRPr="00B14359" w:rsidRDefault="00B14359" w:rsidP="00B14359">
      <w:pPr>
        <w:pStyle w:val="CodePACKT"/>
        <w:rPr>
          <w:rStyle w:val="CodeInTextPACKT"/>
          <w:color w:val="7030A0"/>
        </w:rPr>
      </w:pPr>
    </w:p>
    <w:p w14:paraId="06DC5119" w14:textId="0D3E085A" w:rsidR="00B14359" w:rsidRDefault="00B14359" w:rsidP="00B14359">
      <w:pPr>
        <w:pStyle w:val="CodePACKT"/>
        <w:rPr>
          <w:rStyle w:val="CodeInTextPACKT"/>
          <w:color w:val="7030A0"/>
        </w:rPr>
      </w:pPr>
      <w:r w:rsidRPr="00B14359">
        <w:rPr>
          <w:rStyle w:val="CodeInTextPACKT"/>
          <w:color w:val="7030A0"/>
        </w:rPr>
        <w:t>Write-Output 'Something that succeeds' &amp;&amp; Write-Output 'It worked'</w:t>
      </w:r>
    </w:p>
    <w:p w14:paraId="1FD312EE" w14:textId="77777777" w:rsidR="00B14359" w:rsidRPr="00B14359" w:rsidRDefault="00B14359" w:rsidP="00B14359">
      <w:pPr>
        <w:pStyle w:val="CodePACKT"/>
        <w:rPr>
          <w:rStyle w:val="CodeInTextPACKT"/>
          <w:color w:val="7030A0"/>
        </w:rPr>
      </w:pPr>
    </w:p>
    <w:p w14:paraId="7E4E685E" w14:textId="76B15801" w:rsidR="00B14359" w:rsidRPr="00B14359" w:rsidRDefault="00B14359" w:rsidP="00B14359">
      <w:pPr>
        <w:pStyle w:val="NumberedBulletPACKT"/>
        <w:rPr>
          <w:color w:val="000000"/>
          <w:lang w:val="en-GB" w:eastAsia="en-GB"/>
        </w:rPr>
      </w:pPr>
      <w:r w:rsidRPr="00B14359">
        <w:rPr>
          <w:lang w:val="en-GB" w:eastAsia="en-GB"/>
        </w:rPr>
        <w:t>Us</w:t>
      </w:r>
      <w:ins w:id="23" w:author="Lucy Wan" w:date="2020-10-21T10:48:00Z">
        <w:r w:rsidR="003E20BC">
          <w:rPr>
            <w:lang w:val="en-GB" w:eastAsia="en-GB"/>
          </w:rPr>
          <w:t>e</w:t>
        </w:r>
      </w:ins>
      <w:del w:id="24" w:author="Lucy Wan" w:date="2020-10-21T10:48:00Z">
        <w:r w:rsidRPr="00B14359" w:rsidDel="003E20BC">
          <w:rPr>
            <w:lang w:val="en-GB" w:eastAsia="en-GB"/>
          </w:rPr>
          <w:delText>ing</w:delText>
        </w:r>
      </w:del>
      <w:r w:rsidRPr="00B14359">
        <w:rPr>
          <w:lang w:val="en-GB" w:eastAsia="en-GB"/>
        </w:rPr>
        <w:t> </w:t>
      </w:r>
      <w:ins w:id="25" w:author="Lucy Wan" w:date="2020-10-21T10:48:00Z">
        <w:r w:rsidR="00E76A98">
          <w:rPr>
            <w:lang w:val="en-GB" w:eastAsia="en-GB"/>
          </w:rPr>
          <w:t xml:space="preserve">the </w:t>
        </w:r>
      </w:ins>
      <w:r w:rsidRPr="00B14359">
        <w:rPr>
          <w:lang w:val="en-GB" w:eastAsia="en-GB"/>
        </w:rPr>
        <w:t>Pipeline chai</w:t>
      </w:r>
      <w:r w:rsidR="00113B76">
        <w:rPr>
          <w:lang w:val="en-GB" w:eastAsia="en-GB"/>
        </w:rPr>
        <w:t>n</w:t>
      </w:r>
      <w:r w:rsidRPr="00B14359">
        <w:rPr>
          <w:lang w:val="en-GB" w:eastAsia="en-GB"/>
        </w:rPr>
        <w:t> </w:t>
      </w:r>
      <w:proofErr w:type="gramStart"/>
      <w:r w:rsidRPr="00B14359">
        <w:rPr>
          <w:lang w:val="en-GB" w:eastAsia="en-GB"/>
        </w:rPr>
        <w:t>operator  |</w:t>
      </w:r>
      <w:proofErr w:type="gramEnd"/>
      <w:r w:rsidRPr="00B14359">
        <w:rPr>
          <w:lang w:val="en-GB" w:eastAsia="en-GB"/>
        </w:rPr>
        <w:t>|</w:t>
      </w:r>
    </w:p>
    <w:p w14:paraId="4595A9C0" w14:textId="77777777" w:rsidR="00B14359" w:rsidRPr="00B14359" w:rsidRDefault="00B14359" w:rsidP="00B14359">
      <w:pPr>
        <w:pStyle w:val="CodePACKT"/>
      </w:pPr>
    </w:p>
    <w:p w14:paraId="5D9BEE30" w14:textId="15C1C455" w:rsidR="00B14359" w:rsidRPr="00B14359" w:rsidRDefault="00B14359" w:rsidP="00B14359">
      <w:pPr>
        <w:pStyle w:val="CodePACKT"/>
      </w:pPr>
      <w:r w:rsidRPr="00B14359">
        <w:t>Write-Output 'Something that succeeds' || </w:t>
      </w:r>
    </w:p>
    <w:p w14:paraId="420D92F6" w14:textId="75ECBAA8" w:rsidR="00B14359" w:rsidRPr="00B14359" w:rsidRDefault="00B14359" w:rsidP="00B14359">
      <w:pPr>
        <w:pStyle w:val="CodePACKT"/>
      </w:pPr>
      <w:r w:rsidRPr="00B14359">
        <w:t xml:space="preserve">  Write-Output 'You do not see this message'</w:t>
      </w:r>
    </w:p>
    <w:p w14:paraId="1DCBB3F2" w14:textId="77777777" w:rsidR="00B14359" w:rsidRPr="00B14359" w:rsidRDefault="00B14359" w:rsidP="00B14359">
      <w:pPr>
        <w:pStyle w:val="CodePACKT"/>
      </w:pPr>
    </w:p>
    <w:p w14:paraId="2AC316D1" w14:textId="59A8AE5E" w:rsidR="00B14359" w:rsidRPr="00B14359" w:rsidRDefault="00B14359" w:rsidP="00B14359">
      <w:pPr>
        <w:pStyle w:val="NumberedBulletPACKT"/>
        <w:rPr>
          <w:color w:val="000000"/>
          <w:lang w:val="en-GB" w:eastAsia="en-GB"/>
        </w:rPr>
      </w:pPr>
      <w:r w:rsidRPr="00B14359">
        <w:rPr>
          <w:lang w:val="en-GB" w:eastAsia="en-GB"/>
        </w:rPr>
        <w:t>Define a </w:t>
      </w:r>
      <w:r>
        <w:rPr>
          <w:lang w:val="en-GB" w:eastAsia="en-GB"/>
        </w:rPr>
        <w:t xml:space="preserve">simple </w:t>
      </w:r>
      <w:r w:rsidRPr="00B14359">
        <w:rPr>
          <w:lang w:val="en-GB" w:eastAsia="en-GB"/>
        </w:rPr>
        <w:t>function</w:t>
      </w:r>
    </w:p>
    <w:p w14:paraId="3D6CDDBD" w14:textId="77777777" w:rsidR="00B14359" w:rsidRPr="00B14359" w:rsidRDefault="00B14359" w:rsidP="00B14359">
      <w:pPr>
        <w:pStyle w:val="CodePACKT"/>
      </w:pPr>
    </w:p>
    <w:p w14:paraId="194F29D8" w14:textId="15B0DF22" w:rsidR="00B14359" w:rsidRPr="00B14359" w:rsidRDefault="00B14359" w:rsidP="00B14359">
      <w:pPr>
        <w:pStyle w:val="CodePACKT"/>
      </w:pPr>
      <w:r w:rsidRPr="00B14359">
        <w:t>function Install-</w:t>
      </w:r>
      <w:proofErr w:type="spellStart"/>
      <w:proofErr w:type="gramStart"/>
      <w:r w:rsidRPr="00B14359">
        <w:t>CacadiaPLFont</w:t>
      </w:r>
      <w:proofErr w:type="spellEnd"/>
      <w:r w:rsidRPr="00B14359">
        <w:t>{</w:t>
      </w:r>
      <w:proofErr w:type="gramEnd"/>
    </w:p>
    <w:p w14:paraId="0D04F5C0" w14:textId="77777777" w:rsidR="00B14359" w:rsidRPr="00B14359" w:rsidRDefault="00B14359" w:rsidP="00B14359">
      <w:pPr>
        <w:pStyle w:val="CodePACKT"/>
      </w:pPr>
      <w:r w:rsidRPr="00B14359">
        <w:t>  Write-Host 'Installing Cascadia PL font...'</w:t>
      </w:r>
    </w:p>
    <w:p w14:paraId="125475A9" w14:textId="77777777" w:rsidR="00B14359" w:rsidRPr="00B14359" w:rsidRDefault="00B14359" w:rsidP="00B14359">
      <w:pPr>
        <w:pStyle w:val="CodePACKT"/>
      </w:pPr>
      <w:r w:rsidRPr="00B14359">
        <w:t>}</w:t>
      </w:r>
    </w:p>
    <w:p w14:paraId="4D327CA1" w14:textId="77777777" w:rsidR="00B14359" w:rsidRPr="00B14359" w:rsidRDefault="00B14359" w:rsidP="00B14359">
      <w:pPr>
        <w:pStyle w:val="CodePACKT"/>
      </w:pPr>
    </w:p>
    <w:p w14:paraId="24E41B16" w14:textId="0124597F" w:rsidR="00B14359" w:rsidRPr="00B14359" w:rsidRDefault="00B14359" w:rsidP="00B14359">
      <w:pPr>
        <w:pStyle w:val="NumberedBulletPACKT"/>
        <w:rPr>
          <w:color w:val="000000"/>
          <w:lang w:val="en-GB" w:eastAsia="en-GB"/>
        </w:rPr>
      </w:pPr>
      <w:r w:rsidRPr="00B14359">
        <w:rPr>
          <w:lang w:val="en-GB" w:eastAsia="en-GB"/>
        </w:rPr>
        <w:t>Demonstrate</w:t>
      </w:r>
      <w:ins w:id="26" w:author="Lucy Wan" w:date="2020-10-21T10:48:00Z">
        <w:r w:rsidR="0097701F">
          <w:rPr>
            <w:lang w:val="en-GB" w:eastAsia="en-GB"/>
          </w:rPr>
          <w:t xml:space="preserve"> the</w:t>
        </w:r>
      </w:ins>
      <w:r w:rsidRPr="00B14359">
        <w:rPr>
          <w:lang w:val="en-GB" w:eastAsia="en-GB"/>
        </w:rPr>
        <w:t> || operator</w:t>
      </w:r>
    </w:p>
    <w:p w14:paraId="61E65985" w14:textId="77777777" w:rsidR="00B14359" w:rsidRPr="00B14359" w:rsidRDefault="00B14359" w:rsidP="00B14359">
      <w:pPr>
        <w:pStyle w:val="CodePACKT"/>
      </w:pPr>
    </w:p>
    <w:p w14:paraId="5DEFD25D" w14:textId="2EDFFC7F" w:rsidR="00B14359" w:rsidRPr="00B14359" w:rsidRDefault="00B14359" w:rsidP="00B14359">
      <w:pPr>
        <w:pStyle w:val="CodePACKT"/>
      </w:pPr>
      <w:r w:rsidRPr="00B14359">
        <w:t>$</w:t>
      </w:r>
      <w:proofErr w:type="spellStart"/>
      <w:r w:rsidRPr="00B14359">
        <w:t>OldErrorAction</w:t>
      </w:r>
      <w:proofErr w:type="spellEnd"/>
      <w:r w:rsidRPr="00B14359">
        <w:t>        = $</w:t>
      </w:r>
      <w:proofErr w:type="spellStart"/>
      <w:r w:rsidRPr="00B14359">
        <w:t>ErrorActionPreference</w:t>
      </w:r>
      <w:proofErr w:type="spellEnd"/>
    </w:p>
    <w:p w14:paraId="54661C8A" w14:textId="77777777" w:rsidR="00B14359" w:rsidRPr="00B14359" w:rsidRDefault="00B14359" w:rsidP="00B14359">
      <w:pPr>
        <w:pStyle w:val="CodePACKT"/>
      </w:pPr>
      <w:r w:rsidRPr="00B14359">
        <w:t>$</w:t>
      </w:r>
      <w:proofErr w:type="spellStart"/>
      <w:r w:rsidRPr="00B14359">
        <w:t>ErrorActionPreference</w:t>
      </w:r>
      <w:proofErr w:type="spellEnd"/>
      <w:r w:rsidRPr="00B14359">
        <w:t> = '</w:t>
      </w:r>
      <w:proofErr w:type="spellStart"/>
      <w:r w:rsidRPr="00B14359">
        <w:t>SilentlyContinue</w:t>
      </w:r>
      <w:proofErr w:type="spellEnd"/>
      <w:r w:rsidRPr="00B14359">
        <w:t>'</w:t>
      </w:r>
    </w:p>
    <w:p w14:paraId="6C61C368" w14:textId="77777777" w:rsidR="00B14359" w:rsidRPr="00B14359" w:rsidRDefault="00B14359" w:rsidP="00B14359">
      <w:pPr>
        <w:pStyle w:val="CodePACKT"/>
      </w:pPr>
      <w:r w:rsidRPr="00B14359">
        <w:t>Get-</w:t>
      </w:r>
      <w:proofErr w:type="spellStart"/>
      <w:r w:rsidRPr="00B14359">
        <w:t>ChildItem</w:t>
      </w:r>
      <w:proofErr w:type="spellEnd"/>
      <w:r w:rsidRPr="00B14359">
        <w:t> -Path C:\FOO\CASCADIAPL.TTF | OUT-NULL || </w:t>
      </w:r>
    </w:p>
    <w:p w14:paraId="7D924E7C" w14:textId="77777777" w:rsidR="00B14359" w:rsidRPr="00B14359" w:rsidRDefault="00B14359" w:rsidP="00B14359">
      <w:pPr>
        <w:pStyle w:val="CodePACKT"/>
      </w:pPr>
      <w:r w:rsidRPr="00B14359">
        <w:t>   Install-</w:t>
      </w:r>
      <w:proofErr w:type="spellStart"/>
      <w:r w:rsidRPr="00B14359">
        <w:t>CacadiaPLFont</w:t>
      </w:r>
      <w:proofErr w:type="spellEnd"/>
    </w:p>
    <w:p w14:paraId="70D9E5DA" w14:textId="77777777" w:rsidR="00B14359" w:rsidRPr="00B14359" w:rsidRDefault="00B14359" w:rsidP="00B14359">
      <w:pPr>
        <w:pStyle w:val="CodePACKT"/>
      </w:pPr>
      <w:r w:rsidRPr="00B14359">
        <w:t>$</w:t>
      </w:r>
      <w:proofErr w:type="spellStart"/>
      <w:r w:rsidRPr="00B14359">
        <w:t>ErrorActionPreference</w:t>
      </w:r>
      <w:proofErr w:type="spellEnd"/>
      <w:r w:rsidRPr="00B14359">
        <w:t> = $</w:t>
      </w:r>
      <w:proofErr w:type="spellStart"/>
      <w:r w:rsidRPr="00B14359">
        <w:t>OldErrorAction</w:t>
      </w:r>
      <w:proofErr w:type="spellEnd"/>
    </w:p>
    <w:p w14:paraId="7253D14E" w14:textId="77777777" w:rsidR="00B14359" w:rsidRPr="00B14359" w:rsidRDefault="00B14359" w:rsidP="00B14359">
      <w:pPr>
        <w:pStyle w:val="CodePACKT"/>
      </w:pPr>
    </w:p>
    <w:p w14:paraId="0C3D2559" w14:textId="5F0B2B77" w:rsidR="00B14359" w:rsidRPr="00B14359" w:rsidRDefault="00B14359" w:rsidP="00B14359">
      <w:pPr>
        <w:pStyle w:val="NumberedBulletPACKT"/>
        <w:rPr>
          <w:color w:val="000000"/>
          <w:lang w:val="en-GB" w:eastAsia="en-GB"/>
        </w:rPr>
      </w:pPr>
      <w:r w:rsidRPr="00B14359">
        <w:rPr>
          <w:lang w:val="en-GB" w:eastAsia="en-GB"/>
        </w:rPr>
        <w:t>Create a function</w:t>
      </w:r>
      <w:r>
        <w:rPr>
          <w:lang w:val="en-GB" w:eastAsia="en-GB"/>
        </w:rPr>
        <w:t xml:space="preserve"> to test null handling</w:t>
      </w:r>
    </w:p>
    <w:p w14:paraId="791CDE67" w14:textId="77777777" w:rsidR="00B14359" w:rsidRDefault="00B14359" w:rsidP="00B14359">
      <w:pPr>
        <w:pStyle w:val="CodePACKT"/>
        <w:rPr>
          <w:lang w:val="en-GB"/>
        </w:rPr>
      </w:pPr>
    </w:p>
    <w:p w14:paraId="20CE7F75" w14:textId="4A8F5E2E" w:rsidR="00B14359" w:rsidRPr="00B14359" w:rsidRDefault="00B14359" w:rsidP="00B14359">
      <w:pPr>
        <w:pStyle w:val="CodePACKT"/>
        <w:rPr>
          <w:color w:val="000000"/>
          <w:lang w:val="en-GB"/>
        </w:rPr>
      </w:pPr>
      <w:r w:rsidRPr="00B14359">
        <w:rPr>
          <w:lang w:val="en-GB"/>
        </w:rPr>
        <w:t>Function</w:t>
      </w:r>
      <w:r w:rsidRPr="00B14359">
        <w:rPr>
          <w:color w:val="000000"/>
          <w:lang w:val="en-GB"/>
        </w:rPr>
        <w:t> Test-NCO {</w:t>
      </w:r>
    </w:p>
    <w:p w14:paraId="2CFC60DB" w14:textId="77777777" w:rsidR="00B14359" w:rsidRPr="00B14359" w:rsidRDefault="00B14359" w:rsidP="00B14359">
      <w:pPr>
        <w:pStyle w:val="CodePACKT"/>
        <w:rPr>
          <w:color w:val="000000"/>
          <w:lang w:val="en-GB"/>
        </w:rPr>
      </w:pPr>
      <w:r w:rsidRPr="00B14359">
        <w:rPr>
          <w:color w:val="000000"/>
          <w:lang w:val="en-GB"/>
        </w:rPr>
        <w:t>  </w:t>
      </w:r>
      <w:r w:rsidRPr="00B14359">
        <w:rPr>
          <w:lang w:val="en-GB"/>
        </w:rPr>
        <w:t>if</w:t>
      </w:r>
      <w:r w:rsidRPr="00B14359">
        <w:rPr>
          <w:color w:val="000000"/>
          <w:lang w:val="en-GB"/>
        </w:rPr>
        <w:t> ($</w:t>
      </w:r>
      <w:proofErr w:type="spellStart"/>
      <w:r w:rsidRPr="00B14359">
        <w:rPr>
          <w:color w:val="000000"/>
          <w:lang w:val="en-GB"/>
        </w:rPr>
        <w:t>args</w:t>
      </w:r>
      <w:proofErr w:type="spellEnd"/>
      <w:r w:rsidRPr="00B14359">
        <w:rPr>
          <w:color w:val="000000"/>
          <w:lang w:val="en-GB"/>
        </w:rPr>
        <w:t> -</w:t>
      </w:r>
      <w:proofErr w:type="spellStart"/>
      <w:r w:rsidRPr="00B14359">
        <w:rPr>
          <w:color w:val="000000"/>
          <w:lang w:val="en-GB"/>
        </w:rPr>
        <w:t>eq</w:t>
      </w:r>
      <w:proofErr w:type="spellEnd"/>
      <w:r w:rsidRPr="00B14359">
        <w:rPr>
          <w:color w:val="000000"/>
          <w:lang w:val="en-GB"/>
        </w:rPr>
        <w:t> </w:t>
      </w:r>
      <w:r w:rsidRPr="00B14359">
        <w:rPr>
          <w:color w:val="A31515"/>
          <w:lang w:val="en-GB"/>
        </w:rPr>
        <w:t>'42'</w:t>
      </w:r>
      <w:r w:rsidRPr="00B14359">
        <w:rPr>
          <w:color w:val="000000"/>
          <w:lang w:val="en-GB"/>
        </w:rPr>
        <w:t>) {</w:t>
      </w:r>
    </w:p>
    <w:p w14:paraId="691C719F" w14:textId="77777777" w:rsidR="00B14359" w:rsidRPr="00B14359" w:rsidRDefault="00B14359" w:rsidP="00B14359">
      <w:pPr>
        <w:pStyle w:val="CodePACKT"/>
        <w:rPr>
          <w:color w:val="000000"/>
          <w:lang w:val="en-GB"/>
        </w:rPr>
      </w:pPr>
      <w:r w:rsidRPr="00B14359">
        <w:rPr>
          <w:color w:val="000000"/>
          <w:lang w:val="en-GB"/>
        </w:rPr>
        <w:t>    </w:t>
      </w:r>
      <w:r w:rsidRPr="00B14359">
        <w:rPr>
          <w:lang w:val="en-GB"/>
        </w:rPr>
        <w:t>Return</w:t>
      </w:r>
      <w:r w:rsidRPr="00B14359">
        <w:rPr>
          <w:color w:val="000000"/>
          <w:lang w:val="en-GB"/>
        </w:rPr>
        <w:t> </w:t>
      </w:r>
      <w:r w:rsidRPr="00B14359">
        <w:rPr>
          <w:color w:val="A31515"/>
          <w:lang w:val="en-GB"/>
        </w:rPr>
        <w:t>'Test-NCO returned a result'</w:t>
      </w:r>
    </w:p>
    <w:p w14:paraId="033FC638" w14:textId="77777777" w:rsidR="00B14359" w:rsidRPr="00B14359" w:rsidRDefault="00B14359" w:rsidP="00B14359">
      <w:pPr>
        <w:pStyle w:val="CodePACKT"/>
        <w:rPr>
          <w:color w:val="000000"/>
          <w:lang w:val="en-GB"/>
        </w:rPr>
      </w:pPr>
      <w:r w:rsidRPr="00B14359">
        <w:rPr>
          <w:color w:val="000000"/>
          <w:lang w:val="en-GB"/>
        </w:rPr>
        <w:t>  }</w:t>
      </w:r>
    </w:p>
    <w:p w14:paraId="40A40392" w14:textId="77777777" w:rsidR="00B14359" w:rsidRPr="00B14359" w:rsidRDefault="00B14359" w:rsidP="00B14359">
      <w:pPr>
        <w:pStyle w:val="CodePACKT"/>
        <w:rPr>
          <w:color w:val="000000"/>
          <w:lang w:val="en-GB"/>
        </w:rPr>
      </w:pPr>
      <w:r w:rsidRPr="00B14359">
        <w:rPr>
          <w:color w:val="000000"/>
          <w:lang w:val="en-GB"/>
        </w:rPr>
        <w:t>}</w:t>
      </w:r>
    </w:p>
    <w:p w14:paraId="6F29DED7" w14:textId="77777777" w:rsidR="00B14359" w:rsidRPr="00B14359" w:rsidRDefault="00B14359" w:rsidP="00B14359">
      <w:pPr>
        <w:pStyle w:val="CodePACKT"/>
        <w:rPr>
          <w:color w:val="000000"/>
          <w:lang w:val="en-GB"/>
        </w:rPr>
      </w:pPr>
    </w:p>
    <w:p w14:paraId="3456D70A" w14:textId="5A685946" w:rsidR="00B14359" w:rsidRPr="00B14359" w:rsidRDefault="00B14359" w:rsidP="00B14359">
      <w:pPr>
        <w:pStyle w:val="NumberedBulletPACKT"/>
        <w:rPr>
          <w:color w:val="000000"/>
          <w:lang w:val="en-GB" w:eastAsia="en-GB"/>
        </w:rPr>
      </w:pPr>
      <w:r>
        <w:rPr>
          <w:lang w:val="en-GB" w:eastAsia="en-GB"/>
        </w:rPr>
        <w:t>Test null results</w:t>
      </w:r>
      <w:r w:rsidRPr="00B14359">
        <w:rPr>
          <w:lang w:val="en-GB" w:eastAsia="en-GB"/>
        </w:rPr>
        <w:t xml:space="preserve"> traditionally</w:t>
      </w:r>
    </w:p>
    <w:p w14:paraId="02847B12" w14:textId="77777777" w:rsidR="00B14359" w:rsidRPr="00B14359" w:rsidRDefault="00B14359" w:rsidP="00B14359">
      <w:pPr>
        <w:pStyle w:val="CodePACKT"/>
      </w:pPr>
      <w:r w:rsidRPr="00B14359">
        <w:t>$Result1 = Test-NCO    # no parameter</w:t>
      </w:r>
    </w:p>
    <w:p w14:paraId="2F720C40" w14:textId="77777777" w:rsidR="00B14359" w:rsidRPr="00B14359" w:rsidRDefault="00B14359" w:rsidP="00B14359">
      <w:pPr>
        <w:pStyle w:val="CodePACKT"/>
      </w:pPr>
      <w:r w:rsidRPr="00B14359">
        <w:t>if ($null -eq $Result1) {</w:t>
      </w:r>
    </w:p>
    <w:p w14:paraId="454CBB42" w14:textId="77777777" w:rsidR="00B14359" w:rsidRPr="00B14359" w:rsidRDefault="00B14359" w:rsidP="00B14359">
      <w:pPr>
        <w:pStyle w:val="CodePACKT"/>
      </w:pPr>
      <w:r w:rsidRPr="00B14359">
        <w:t>    'Function returned no value'</w:t>
      </w:r>
    </w:p>
    <w:p w14:paraId="2BB8B2D0" w14:textId="77777777" w:rsidR="00B14359" w:rsidRPr="00B14359" w:rsidRDefault="00B14359" w:rsidP="00B14359">
      <w:pPr>
        <w:pStyle w:val="CodePACKT"/>
      </w:pPr>
      <w:r w:rsidRPr="00B14359">
        <w:lastRenderedPageBreak/>
        <w:t>} else {</w:t>
      </w:r>
    </w:p>
    <w:p w14:paraId="67B09540" w14:textId="77777777" w:rsidR="00B14359" w:rsidRPr="00B14359" w:rsidRDefault="00B14359" w:rsidP="00B14359">
      <w:pPr>
        <w:pStyle w:val="CodePACKT"/>
      </w:pPr>
      <w:r w:rsidRPr="00B14359">
        <w:t>    $Result1</w:t>
      </w:r>
    </w:p>
    <w:p w14:paraId="7C5AA139" w14:textId="77777777" w:rsidR="00B14359" w:rsidRPr="00B14359" w:rsidRDefault="00B14359" w:rsidP="00B14359">
      <w:pPr>
        <w:pStyle w:val="CodePACKT"/>
      </w:pPr>
      <w:r w:rsidRPr="00B14359">
        <w:t>}</w:t>
      </w:r>
    </w:p>
    <w:p w14:paraId="3BE7F3E7" w14:textId="77777777" w:rsidR="00B14359" w:rsidRPr="00B14359" w:rsidRDefault="00B14359" w:rsidP="00B14359">
      <w:pPr>
        <w:pStyle w:val="CodePACKT"/>
      </w:pPr>
      <w:r w:rsidRPr="00B14359">
        <w:t>$Result2 = Test-NCO </w:t>
      </w:r>
      <w:proofErr w:type="gramStart"/>
      <w:r w:rsidRPr="00B14359">
        <w:t>42  #</w:t>
      </w:r>
      <w:proofErr w:type="gramEnd"/>
      <w:r w:rsidRPr="00B14359">
        <w:t> using a parameter</w:t>
      </w:r>
    </w:p>
    <w:p w14:paraId="4C84C9D9" w14:textId="77777777" w:rsidR="00B14359" w:rsidRPr="00B14359" w:rsidRDefault="00B14359" w:rsidP="00B14359">
      <w:pPr>
        <w:pStyle w:val="CodePACKT"/>
      </w:pPr>
      <w:r w:rsidRPr="00B14359">
        <w:t>if ($null -eq $Result2) { </w:t>
      </w:r>
    </w:p>
    <w:p w14:paraId="1D405703" w14:textId="77777777" w:rsidR="00B14359" w:rsidRPr="00B14359" w:rsidRDefault="00B14359" w:rsidP="00B14359">
      <w:pPr>
        <w:pStyle w:val="CodePACKT"/>
      </w:pPr>
      <w:r w:rsidRPr="00B14359">
        <w:t>    'Function returned no value'</w:t>
      </w:r>
    </w:p>
    <w:p w14:paraId="4856C503" w14:textId="77777777" w:rsidR="00B14359" w:rsidRPr="00B14359" w:rsidRDefault="00B14359" w:rsidP="00B14359">
      <w:pPr>
        <w:pStyle w:val="CodePACKT"/>
      </w:pPr>
      <w:r w:rsidRPr="00B14359">
        <w:t>} else {</w:t>
      </w:r>
    </w:p>
    <w:p w14:paraId="43D0E366" w14:textId="77777777" w:rsidR="00B14359" w:rsidRPr="00B14359" w:rsidRDefault="00B14359" w:rsidP="00B14359">
      <w:pPr>
        <w:pStyle w:val="CodePACKT"/>
      </w:pPr>
      <w:r w:rsidRPr="00B14359">
        <w:t>    $Result2</w:t>
      </w:r>
    </w:p>
    <w:p w14:paraId="3FB09BB1" w14:textId="56975F4E" w:rsidR="00B14359" w:rsidRPr="00B14359" w:rsidRDefault="00B14359" w:rsidP="00B14359">
      <w:pPr>
        <w:pStyle w:val="CodePACKT"/>
      </w:pPr>
      <w:r w:rsidRPr="00B14359">
        <w:t>}</w:t>
      </w:r>
    </w:p>
    <w:p w14:paraId="08301F76" w14:textId="77777777" w:rsidR="00B14359" w:rsidRPr="00B14359" w:rsidRDefault="00B14359" w:rsidP="00B14359">
      <w:pPr>
        <w:shd w:val="clear" w:color="auto" w:fill="FFFFFF"/>
        <w:spacing w:after="0" w:line="285" w:lineRule="atLeast"/>
        <w:rPr>
          <w:rFonts w:ascii="Consolas" w:hAnsi="Consolas"/>
          <w:color w:val="000000"/>
          <w:sz w:val="21"/>
          <w:szCs w:val="21"/>
          <w:lang w:val="en-GB" w:eastAsia="en-GB"/>
        </w:rPr>
      </w:pPr>
    </w:p>
    <w:p w14:paraId="7551B4C2" w14:textId="4292B2F7" w:rsidR="00B14359" w:rsidRPr="00B14359" w:rsidRDefault="00B14359" w:rsidP="00B14359">
      <w:pPr>
        <w:pStyle w:val="NumberedBulletPACKT"/>
      </w:pPr>
      <w:r w:rsidRPr="00B14359">
        <w:t>Test using Null Coalescing </w:t>
      </w:r>
      <w:proofErr w:type="gramStart"/>
      <w:r w:rsidRPr="00B14359">
        <w:t>operator ??</w:t>
      </w:r>
      <w:proofErr w:type="gramEnd"/>
    </w:p>
    <w:p w14:paraId="7A5726B1" w14:textId="77777777" w:rsidR="00B14359" w:rsidRDefault="00B14359" w:rsidP="00B14359">
      <w:pPr>
        <w:pStyle w:val="CodePACKT"/>
      </w:pPr>
    </w:p>
    <w:p w14:paraId="5A90600D" w14:textId="1C120504" w:rsidR="00B14359" w:rsidRPr="00B14359" w:rsidRDefault="00B14359" w:rsidP="00B14359">
      <w:pPr>
        <w:pStyle w:val="CodePACKT"/>
      </w:pPr>
      <w:r w:rsidRPr="00B14359">
        <w:t>$Result3 </w:t>
      </w:r>
      <w:proofErr w:type="gramStart"/>
      <w:r w:rsidRPr="00B14359">
        <w:t>=  Test</w:t>
      </w:r>
      <w:proofErr w:type="gramEnd"/>
      <w:r w:rsidRPr="00B14359">
        <w:t>-NCO</w:t>
      </w:r>
    </w:p>
    <w:p w14:paraId="6FC1AA03" w14:textId="77777777" w:rsidR="00B14359" w:rsidRPr="00B14359" w:rsidRDefault="00B14359" w:rsidP="00B14359">
      <w:pPr>
        <w:pStyle w:val="CodePACKT"/>
      </w:pPr>
      <w:r w:rsidRPr="00B14359">
        <w:t>$Result</w:t>
      </w:r>
      <w:proofErr w:type="gramStart"/>
      <w:r w:rsidRPr="00B14359">
        <w:t>3 ??</w:t>
      </w:r>
      <w:proofErr w:type="gramEnd"/>
      <w:r w:rsidRPr="00B14359">
        <w:t> 'Function returned no value'</w:t>
      </w:r>
    </w:p>
    <w:p w14:paraId="73A42661" w14:textId="77777777" w:rsidR="00B14359" w:rsidRPr="00B14359" w:rsidRDefault="00B14359" w:rsidP="00B14359">
      <w:pPr>
        <w:pStyle w:val="CodePACKT"/>
      </w:pPr>
      <w:r w:rsidRPr="00B14359">
        <w:t>$Result4 </w:t>
      </w:r>
      <w:proofErr w:type="gramStart"/>
      <w:r w:rsidRPr="00B14359">
        <w:t>=  Test</w:t>
      </w:r>
      <w:proofErr w:type="gramEnd"/>
      <w:r w:rsidRPr="00B14359">
        <w:t>-NCO 42</w:t>
      </w:r>
    </w:p>
    <w:p w14:paraId="7B6149A7" w14:textId="77777777" w:rsidR="00B14359" w:rsidRPr="00B14359" w:rsidRDefault="00B14359" w:rsidP="00B14359">
      <w:pPr>
        <w:pStyle w:val="CodePACKT"/>
      </w:pPr>
      <w:r w:rsidRPr="00B14359">
        <w:t>$Result</w:t>
      </w:r>
      <w:proofErr w:type="gramStart"/>
      <w:r w:rsidRPr="00B14359">
        <w:t>4 ??</w:t>
      </w:r>
      <w:proofErr w:type="gramEnd"/>
      <w:r w:rsidRPr="00B14359">
        <w:t> 'This is not output, but result is'</w:t>
      </w:r>
    </w:p>
    <w:p w14:paraId="5E537398" w14:textId="77777777" w:rsidR="00B14359" w:rsidRPr="00B14359" w:rsidRDefault="00B14359" w:rsidP="00B14359">
      <w:pPr>
        <w:pStyle w:val="CodePACKT"/>
        <w:rPr>
          <w:rFonts w:ascii="Consolas" w:hAnsi="Consolas"/>
          <w:color w:val="000000"/>
          <w:sz w:val="21"/>
          <w:szCs w:val="21"/>
          <w:lang w:val="en-GB" w:eastAsia="en-GB"/>
        </w:rPr>
      </w:pPr>
    </w:p>
    <w:p w14:paraId="428665A9" w14:textId="2B5015C8" w:rsidR="00B14359" w:rsidRPr="00B14359" w:rsidRDefault="00827FC2" w:rsidP="00827FC2">
      <w:pPr>
        <w:pStyle w:val="NumberedBulletPACKT"/>
        <w:rPr>
          <w:color w:val="000000"/>
          <w:lang w:val="en-GB" w:eastAsia="en-GB"/>
        </w:rPr>
      </w:pPr>
      <w:r>
        <w:rPr>
          <w:lang w:val="en-GB" w:eastAsia="en-GB"/>
        </w:rPr>
        <w:t xml:space="preserve">Demonstrate </w:t>
      </w:r>
      <w:r w:rsidR="00B14359" w:rsidRPr="00B14359">
        <w:rPr>
          <w:lang w:val="en-GB" w:eastAsia="en-GB"/>
        </w:rPr>
        <w:t>Null Conditional Assignment Operator</w:t>
      </w:r>
    </w:p>
    <w:p w14:paraId="1F83D499" w14:textId="77777777" w:rsidR="00827FC2" w:rsidRPr="00827FC2" w:rsidRDefault="00827FC2" w:rsidP="00827FC2">
      <w:pPr>
        <w:pStyle w:val="CodePACKT"/>
      </w:pPr>
    </w:p>
    <w:p w14:paraId="38F6DD43" w14:textId="3A606808" w:rsidR="00B14359" w:rsidRPr="00827FC2" w:rsidRDefault="00B14359" w:rsidP="00827FC2">
      <w:pPr>
        <w:pStyle w:val="CodePACKT"/>
      </w:pPr>
      <w:r w:rsidRPr="00827FC2">
        <w:t>$Result5 = Test-NCO</w:t>
      </w:r>
    </w:p>
    <w:p w14:paraId="71931726" w14:textId="6769D6E4" w:rsidR="00B14359" w:rsidRPr="00827FC2" w:rsidRDefault="00B14359" w:rsidP="00827FC2">
      <w:pPr>
        <w:pStyle w:val="CodePACKT"/>
      </w:pPr>
      <w:r w:rsidRPr="00827FC2">
        <w:t>$Result</w:t>
      </w:r>
      <w:proofErr w:type="gramStart"/>
      <w:r w:rsidRPr="00827FC2">
        <w:t>5 ??</w:t>
      </w:r>
      <w:proofErr w:type="gramEnd"/>
      <w:r w:rsidRPr="00827FC2">
        <w:t> 'Result is null'</w:t>
      </w:r>
    </w:p>
    <w:p w14:paraId="32EBF568" w14:textId="77777777" w:rsidR="00B14359" w:rsidRPr="00827FC2" w:rsidRDefault="00B14359" w:rsidP="00827FC2">
      <w:pPr>
        <w:pStyle w:val="CodePACKT"/>
      </w:pPr>
      <w:r w:rsidRPr="00827FC2">
        <w:t>$Result5 ??= Test-NCO 42</w:t>
      </w:r>
    </w:p>
    <w:p w14:paraId="21326023" w14:textId="77777777" w:rsidR="00B14359" w:rsidRPr="00827FC2" w:rsidRDefault="00B14359" w:rsidP="00827FC2">
      <w:pPr>
        <w:pStyle w:val="CodePACKT"/>
      </w:pPr>
      <w:r w:rsidRPr="00827FC2">
        <w:t>$Result5</w:t>
      </w:r>
    </w:p>
    <w:p w14:paraId="249EF1E3" w14:textId="77777777" w:rsidR="00B14359" w:rsidRPr="00827FC2" w:rsidRDefault="00B14359" w:rsidP="00827FC2">
      <w:pPr>
        <w:pStyle w:val="CodePACKT"/>
      </w:pPr>
    </w:p>
    <w:p w14:paraId="1EF92455" w14:textId="1623AF3D" w:rsidR="00B14359" w:rsidRPr="00B14359" w:rsidRDefault="00B14359" w:rsidP="00827FC2">
      <w:pPr>
        <w:pStyle w:val="NumberedBulletPACKT"/>
        <w:rPr>
          <w:color w:val="000000"/>
          <w:lang w:val="en-GB" w:eastAsia="en-GB"/>
        </w:rPr>
      </w:pPr>
      <w:r w:rsidRPr="00B14359">
        <w:rPr>
          <w:lang w:val="en-GB" w:eastAsia="en-GB"/>
        </w:rPr>
        <w:t>Test</w:t>
      </w:r>
      <w:ins w:id="27" w:author="Lucy Wan" w:date="2020-10-21T10:49:00Z">
        <w:r w:rsidR="00BF6078">
          <w:rPr>
            <w:lang w:val="en-GB" w:eastAsia="en-GB"/>
          </w:rPr>
          <w:t>-</w:t>
        </w:r>
      </w:ins>
      <w:del w:id="28" w:author="Lucy Wan" w:date="2020-10-21T10:49:00Z">
        <w:r w:rsidRPr="00B14359" w:rsidDel="00BF6078">
          <w:rPr>
            <w:lang w:val="en-GB" w:eastAsia="en-GB"/>
          </w:rPr>
          <w:delText> </w:delText>
        </w:r>
      </w:del>
      <w:r w:rsidRPr="00B14359">
        <w:rPr>
          <w:lang w:val="en-GB" w:eastAsia="en-GB"/>
        </w:rPr>
        <w:t>running a method on a null object </w:t>
      </w:r>
      <w:r w:rsidR="00827FC2">
        <w:rPr>
          <w:lang w:val="en-GB" w:eastAsia="en-GB"/>
        </w:rPr>
        <w:t>t</w:t>
      </w:r>
      <w:r w:rsidRPr="00B14359">
        <w:rPr>
          <w:lang w:val="en-GB" w:eastAsia="en-GB"/>
        </w:rPr>
        <w:t>raditionally</w:t>
      </w:r>
    </w:p>
    <w:p w14:paraId="5ABDDBF9" w14:textId="77777777" w:rsidR="00827FC2" w:rsidRPr="00827FC2" w:rsidRDefault="00827FC2" w:rsidP="00827FC2">
      <w:pPr>
        <w:pStyle w:val="CodePACKT"/>
      </w:pPr>
    </w:p>
    <w:p w14:paraId="56F38840" w14:textId="66DD817F" w:rsidR="00B14359" w:rsidRPr="00827FC2" w:rsidRDefault="00B14359" w:rsidP="00827FC2">
      <w:pPr>
        <w:pStyle w:val="CodePACKT"/>
      </w:pPr>
      <w:commentRangeStart w:id="29"/>
      <w:r w:rsidRPr="00827FC2">
        <w:t>$</w:t>
      </w:r>
      <w:proofErr w:type="spellStart"/>
      <w:r w:rsidRPr="00827FC2">
        <w:t>BitService.Stop</w:t>
      </w:r>
      <w:proofErr w:type="spellEnd"/>
      <w:r w:rsidRPr="00827FC2">
        <w:t>()</w:t>
      </w:r>
    </w:p>
    <w:p w14:paraId="57BEE201" w14:textId="77777777" w:rsidR="00B14359" w:rsidRPr="00827FC2" w:rsidRDefault="00B14359" w:rsidP="00827FC2">
      <w:pPr>
        <w:pStyle w:val="CodePACKT"/>
      </w:pPr>
    </w:p>
    <w:p w14:paraId="50F129A3" w14:textId="27EC245E" w:rsidR="00B14359" w:rsidRDefault="00827FC2" w:rsidP="00827FC2">
      <w:pPr>
        <w:pStyle w:val="NumberedBulletPACKT"/>
      </w:pPr>
      <w:r>
        <w:t xml:space="preserve">Show </w:t>
      </w:r>
      <w:r w:rsidR="00B14359" w:rsidRPr="00827FC2">
        <w:t>Null </w:t>
      </w:r>
      <w:r w:rsidR="00916E34" w:rsidRPr="00827FC2">
        <w:t>conditional</w:t>
      </w:r>
      <w:r w:rsidR="00B14359" w:rsidRPr="00827FC2">
        <w:t> operator for a method</w:t>
      </w:r>
    </w:p>
    <w:p w14:paraId="04C8C50F" w14:textId="77777777" w:rsidR="00827FC2" w:rsidRPr="00827FC2" w:rsidRDefault="00827FC2" w:rsidP="00827FC2">
      <w:pPr>
        <w:pStyle w:val="CodePACKT"/>
      </w:pPr>
    </w:p>
    <w:p w14:paraId="4ED733EC" w14:textId="77777777" w:rsidR="00B14359" w:rsidRPr="00827FC2" w:rsidRDefault="00B14359" w:rsidP="00827FC2">
      <w:pPr>
        <w:pStyle w:val="CodePACKT"/>
      </w:pPr>
      <w:commentRangeStart w:id="30"/>
      <w:r w:rsidRPr="00827FC2">
        <w:t>$</w:t>
      </w:r>
      <w:commentRangeStart w:id="31"/>
      <w:r w:rsidRPr="00827FC2">
        <w:t>{</w:t>
      </w:r>
      <w:proofErr w:type="spellStart"/>
      <w:r w:rsidRPr="00827FC2">
        <w:t>MyService</w:t>
      </w:r>
      <w:proofErr w:type="spellEnd"/>
      <w:r w:rsidRPr="00827FC2">
        <w:t>}</w:t>
      </w:r>
      <w:commentRangeEnd w:id="31"/>
      <w:r w:rsidR="00A902ED">
        <w:rPr>
          <w:rStyle w:val="CommentReference"/>
          <w:rFonts w:ascii="Times New Roman" w:hAnsi="Times New Roman"/>
          <w:lang w:eastAsia="en-US"/>
        </w:rPr>
        <w:commentReference w:id="31"/>
      </w:r>
      <w:r w:rsidRPr="00827FC2">
        <w:t>?.</w:t>
      </w:r>
      <w:proofErr w:type="gramStart"/>
      <w:r w:rsidRPr="00827FC2">
        <w:t>Stop(</w:t>
      </w:r>
      <w:proofErr w:type="gramEnd"/>
      <w:r w:rsidRPr="00827FC2">
        <w:t>)</w:t>
      </w:r>
      <w:commentRangeEnd w:id="29"/>
      <w:r w:rsidR="00D33FD7">
        <w:rPr>
          <w:rStyle w:val="CommentReference"/>
          <w:rFonts w:ascii="Times New Roman" w:hAnsi="Times New Roman"/>
          <w:lang w:eastAsia="en-US"/>
        </w:rPr>
        <w:commentReference w:id="29"/>
      </w:r>
      <w:commentRangeEnd w:id="30"/>
      <w:r w:rsidR="00103BC5">
        <w:rPr>
          <w:rStyle w:val="CommentReference"/>
          <w:rFonts w:ascii="Times New Roman" w:hAnsi="Times New Roman"/>
          <w:lang w:eastAsia="en-US"/>
        </w:rPr>
        <w:commentReference w:id="30"/>
      </w:r>
    </w:p>
    <w:p w14:paraId="30EFB92E" w14:textId="77777777" w:rsidR="00B14359" w:rsidRPr="00827FC2" w:rsidRDefault="00B14359" w:rsidP="00827FC2">
      <w:pPr>
        <w:pStyle w:val="CodePACKT"/>
      </w:pPr>
    </w:p>
    <w:p w14:paraId="779FE862" w14:textId="19B4F52A" w:rsidR="00B14359" w:rsidRPr="00827FC2" w:rsidRDefault="00B14359" w:rsidP="00827FC2">
      <w:pPr>
        <w:pStyle w:val="NumberedBulletPACKT"/>
        <w:rPr>
          <w:color w:val="000000"/>
          <w:lang w:val="en-GB" w:eastAsia="en-GB"/>
        </w:rPr>
      </w:pPr>
      <w:r w:rsidRPr="00B14359">
        <w:rPr>
          <w:lang w:val="en-GB" w:eastAsia="en-GB"/>
        </w:rPr>
        <w:t>Test Null property name ac</w:t>
      </w:r>
      <w:r w:rsidR="00827FC2">
        <w:rPr>
          <w:lang w:val="en-GB" w:eastAsia="en-GB"/>
        </w:rPr>
        <w:t>c</w:t>
      </w:r>
      <w:r w:rsidRPr="00B14359">
        <w:rPr>
          <w:lang w:val="en-GB" w:eastAsia="en-GB"/>
        </w:rPr>
        <w:t>ess</w:t>
      </w:r>
    </w:p>
    <w:p w14:paraId="1C3E3B23" w14:textId="77777777" w:rsidR="00827FC2" w:rsidRPr="00827FC2" w:rsidRDefault="00827FC2" w:rsidP="00827FC2">
      <w:pPr>
        <w:pStyle w:val="CodePACKT"/>
      </w:pPr>
    </w:p>
    <w:p w14:paraId="4CA2ED2A" w14:textId="77777777" w:rsidR="00B14359" w:rsidRPr="00827FC2" w:rsidRDefault="00B14359" w:rsidP="00827FC2">
      <w:pPr>
        <w:pStyle w:val="CodePACKT"/>
      </w:pPr>
      <w:commentRangeStart w:id="32"/>
      <w:commentRangeStart w:id="33"/>
      <w:r w:rsidRPr="00827FC2">
        <w:t>$x = $null</w:t>
      </w:r>
    </w:p>
    <w:p w14:paraId="21713DF3" w14:textId="77777777" w:rsidR="00B14359" w:rsidRPr="00827FC2" w:rsidRDefault="00B14359" w:rsidP="00827FC2">
      <w:pPr>
        <w:pStyle w:val="CodePACKT"/>
      </w:pPr>
      <w:r w:rsidRPr="00827FC2">
        <w:t>${x</w:t>
      </w:r>
      <w:proofErr w:type="gramStart"/>
      <w:r w:rsidRPr="00827FC2">
        <w:t>}?.</w:t>
      </w:r>
      <w:proofErr w:type="spellStart"/>
      <w:proofErr w:type="gramEnd"/>
      <w:r w:rsidRPr="00827FC2">
        <w:t>propname</w:t>
      </w:r>
      <w:commentRangeEnd w:id="32"/>
      <w:proofErr w:type="spellEnd"/>
      <w:r w:rsidR="00E75D1C">
        <w:rPr>
          <w:rStyle w:val="CommentReference"/>
          <w:rFonts w:ascii="Times New Roman" w:hAnsi="Times New Roman"/>
          <w:lang w:eastAsia="en-US"/>
        </w:rPr>
        <w:commentReference w:id="32"/>
      </w:r>
      <w:commentRangeEnd w:id="33"/>
      <w:r w:rsidR="00CA7E8C">
        <w:rPr>
          <w:rStyle w:val="CommentReference"/>
          <w:rFonts w:ascii="Arial" w:hAnsi="Arial" w:cs="Arial"/>
          <w:bCs/>
          <w:lang w:eastAsia="en-US"/>
        </w:rPr>
        <w:commentReference w:id="33"/>
      </w:r>
    </w:p>
    <w:p w14:paraId="10625704" w14:textId="77777777" w:rsidR="00B14359" w:rsidRPr="00827FC2" w:rsidRDefault="00B14359" w:rsidP="00827FC2">
      <w:pPr>
        <w:pStyle w:val="CodePACKT"/>
      </w:pPr>
      <w:r w:rsidRPr="00827FC2">
        <w:t>$x = @{</w:t>
      </w:r>
      <w:proofErr w:type="spellStart"/>
      <w:r w:rsidRPr="00827FC2">
        <w:t>Propname</w:t>
      </w:r>
      <w:proofErr w:type="spellEnd"/>
      <w:r w:rsidRPr="00827FC2">
        <w:t>=42}</w:t>
      </w:r>
    </w:p>
    <w:p w14:paraId="27B0EFB9" w14:textId="77777777" w:rsidR="00B14359" w:rsidRPr="00827FC2" w:rsidRDefault="00B14359" w:rsidP="00827FC2">
      <w:pPr>
        <w:pStyle w:val="CodePACKT"/>
      </w:pPr>
      <w:r w:rsidRPr="00827FC2">
        <w:t>${x</w:t>
      </w:r>
      <w:proofErr w:type="gramStart"/>
      <w:r w:rsidRPr="00827FC2">
        <w:t>}?.</w:t>
      </w:r>
      <w:proofErr w:type="spellStart"/>
      <w:proofErr w:type="gramEnd"/>
      <w:r w:rsidRPr="00827FC2">
        <w:t>propname</w:t>
      </w:r>
      <w:proofErr w:type="spellEnd"/>
    </w:p>
    <w:p w14:paraId="49E959AF" w14:textId="77777777" w:rsidR="00B14359" w:rsidRPr="00827FC2" w:rsidRDefault="00B14359" w:rsidP="00827FC2">
      <w:pPr>
        <w:pStyle w:val="CodePACKT"/>
      </w:pPr>
    </w:p>
    <w:p w14:paraId="1822615F" w14:textId="2A47F00D" w:rsidR="00B14359" w:rsidRPr="00B14359" w:rsidRDefault="00F42850" w:rsidP="00827FC2">
      <w:pPr>
        <w:pStyle w:val="NumberedBulletPACKT"/>
        <w:rPr>
          <w:color w:val="000000"/>
          <w:lang w:val="en-GB" w:eastAsia="en-GB"/>
        </w:rPr>
      </w:pPr>
      <w:commentRangeStart w:id="34"/>
      <w:r w:rsidRPr="00F42850">
        <w:rPr>
          <w:lang w:val="en-GB" w:eastAsia="en-GB"/>
        </w:rPr>
        <w:t>Test array member access if a null object</w:t>
      </w:r>
      <w:commentRangeEnd w:id="34"/>
      <w:r w:rsidR="00110060">
        <w:rPr>
          <w:rStyle w:val="CommentReference"/>
        </w:rPr>
        <w:commentReference w:id="34"/>
      </w:r>
    </w:p>
    <w:p w14:paraId="5D476ABC" w14:textId="77777777" w:rsidR="00827FC2" w:rsidRPr="00827FC2" w:rsidRDefault="00827FC2" w:rsidP="00827FC2">
      <w:pPr>
        <w:pStyle w:val="CodePACKT"/>
      </w:pPr>
    </w:p>
    <w:p w14:paraId="79FE4855" w14:textId="5AC1F100" w:rsidR="00B14359" w:rsidRPr="00827FC2" w:rsidRDefault="00B14359" w:rsidP="00827FC2">
      <w:pPr>
        <w:pStyle w:val="CodePACKT"/>
      </w:pPr>
      <w:r w:rsidRPr="00827FC2">
        <w:t>$y = $null</w:t>
      </w:r>
    </w:p>
    <w:p w14:paraId="2B29E861" w14:textId="77777777" w:rsidR="00B14359" w:rsidRPr="00827FC2" w:rsidRDefault="00B14359" w:rsidP="00827FC2">
      <w:pPr>
        <w:pStyle w:val="CodePACKT"/>
      </w:pPr>
      <w:r w:rsidRPr="00827FC2">
        <w:lastRenderedPageBreak/>
        <w:t>${y}?[0]</w:t>
      </w:r>
    </w:p>
    <w:p w14:paraId="01C4A2B1" w14:textId="77777777" w:rsidR="00B14359" w:rsidRPr="00827FC2" w:rsidRDefault="00B14359" w:rsidP="00827FC2">
      <w:pPr>
        <w:pStyle w:val="CodePACKT"/>
      </w:pPr>
      <w:r w:rsidRPr="00827FC2">
        <w:t>$y = 1,2,3</w:t>
      </w:r>
    </w:p>
    <w:p w14:paraId="6FA1FE6B" w14:textId="77777777" w:rsidR="00B14359" w:rsidRPr="00827FC2" w:rsidRDefault="00B14359" w:rsidP="00827FC2">
      <w:pPr>
        <w:pStyle w:val="CodePACKT"/>
      </w:pPr>
      <w:r w:rsidRPr="00827FC2">
        <w:t>${y}?[0]</w:t>
      </w:r>
    </w:p>
    <w:p w14:paraId="34AA4FD3" w14:textId="77777777" w:rsidR="00B14359" w:rsidRPr="00827FC2" w:rsidRDefault="00B14359" w:rsidP="00827FC2">
      <w:pPr>
        <w:pStyle w:val="CodePACKT"/>
      </w:pPr>
    </w:p>
    <w:p w14:paraId="04C5334A" w14:textId="5BA425E5" w:rsidR="00B14359" w:rsidRPr="00B14359" w:rsidRDefault="00827FC2" w:rsidP="00827FC2">
      <w:pPr>
        <w:pStyle w:val="NumberedBulletPACKT"/>
        <w:rPr>
          <w:color w:val="000000"/>
          <w:lang w:val="en-GB" w:eastAsia="en-GB"/>
        </w:rPr>
      </w:pPr>
      <w:r>
        <w:rPr>
          <w:lang w:val="en-GB" w:eastAsia="en-GB"/>
        </w:rPr>
        <w:t xml:space="preserve">Use </w:t>
      </w:r>
      <w:ins w:id="35" w:author="Lucy Wan" w:date="2020-10-21T10:50:00Z">
        <w:r w:rsidR="006741F6">
          <w:rPr>
            <w:lang w:val="en-GB" w:eastAsia="en-GB"/>
          </w:rPr>
          <w:t xml:space="preserve">the </w:t>
        </w:r>
      </w:ins>
      <w:r w:rsidR="006E1EEE">
        <w:rPr>
          <w:lang w:val="en-GB" w:eastAsia="en-GB"/>
        </w:rPr>
        <w:t>b</w:t>
      </w:r>
      <w:r w:rsidR="00B14359" w:rsidRPr="00B14359">
        <w:rPr>
          <w:lang w:val="en-GB" w:eastAsia="en-GB"/>
        </w:rPr>
        <w:t>ackground processing operator &amp;</w:t>
      </w:r>
    </w:p>
    <w:p w14:paraId="1343EA52" w14:textId="77777777" w:rsidR="00827FC2" w:rsidRPr="00827FC2" w:rsidRDefault="00827FC2" w:rsidP="00827FC2">
      <w:pPr>
        <w:pStyle w:val="CodePACKT"/>
      </w:pPr>
    </w:p>
    <w:p w14:paraId="1C4D44FF" w14:textId="05792317" w:rsidR="00B14359" w:rsidRPr="00827FC2" w:rsidRDefault="00B14359" w:rsidP="00827FC2">
      <w:pPr>
        <w:pStyle w:val="CodePACKT"/>
      </w:pPr>
      <w:r w:rsidRPr="00827FC2">
        <w:t>Get-</w:t>
      </w:r>
      <w:proofErr w:type="spellStart"/>
      <w:r w:rsidRPr="00827FC2">
        <w:t>CimClass</w:t>
      </w:r>
      <w:proofErr w:type="spellEnd"/>
      <w:r w:rsidRPr="00827FC2">
        <w:t> -</w:t>
      </w:r>
      <w:proofErr w:type="spellStart"/>
      <w:r w:rsidRPr="00827FC2">
        <w:t>ClassName</w:t>
      </w:r>
      <w:proofErr w:type="spellEnd"/>
      <w:r w:rsidRPr="00827FC2">
        <w:t> Win32_Bios &amp;</w:t>
      </w:r>
    </w:p>
    <w:p w14:paraId="5B5CBD6E" w14:textId="77777777" w:rsidR="00B14359" w:rsidRPr="00827FC2" w:rsidRDefault="00B14359" w:rsidP="00827FC2">
      <w:pPr>
        <w:pStyle w:val="CodePACKT"/>
      </w:pPr>
    </w:p>
    <w:p w14:paraId="0FDC1A27" w14:textId="0C3E5843" w:rsidR="00B14359" w:rsidRPr="00B14359" w:rsidRDefault="00B14359" w:rsidP="00827FC2">
      <w:pPr>
        <w:pStyle w:val="NumberedBulletPACKT"/>
        <w:rPr>
          <w:color w:val="000000"/>
          <w:lang w:val="en-GB" w:eastAsia="en-GB"/>
        </w:rPr>
      </w:pPr>
      <w:r w:rsidRPr="00B14359">
        <w:rPr>
          <w:lang w:val="en-GB" w:eastAsia="en-GB"/>
        </w:rPr>
        <w:t>Get the results of the job</w:t>
      </w:r>
    </w:p>
    <w:p w14:paraId="2E2C9C0A" w14:textId="77777777" w:rsidR="00827FC2" w:rsidRPr="00827FC2" w:rsidRDefault="00827FC2" w:rsidP="00827FC2">
      <w:pPr>
        <w:pStyle w:val="CodePACKT"/>
      </w:pPr>
    </w:p>
    <w:p w14:paraId="09E400F2" w14:textId="3220C4DA" w:rsidR="00B14359" w:rsidRPr="00827FC2" w:rsidRDefault="00B14359" w:rsidP="00827FC2">
      <w:pPr>
        <w:pStyle w:val="CodePACKT"/>
      </w:pPr>
      <w:r w:rsidRPr="00827FC2">
        <w:t>$</w:t>
      </w:r>
      <w:proofErr w:type="spellStart"/>
      <w:r w:rsidRPr="00827FC2">
        <w:t>JobId</w:t>
      </w:r>
      <w:proofErr w:type="spellEnd"/>
      <w:r w:rsidRPr="00827FC2">
        <w:t> = (Get-Job | Select -last 1).Id</w:t>
      </w:r>
    </w:p>
    <w:p w14:paraId="0B04EEED" w14:textId="77777777" w:rsidR="00B14359" w:rsidRPr="00827FC2" w:rsidRDefault="00B14359" w:rsidP="00827FC2">
      <w:pPr>
        <w:pStyle w:val="CodePACKT"/>
      </w:pPr>
      <w:r w:rsidRPr="00827FC2">
        <w:t>Wait-Job -id $</w:t>
      </w:r>
      <w:proofErr w:type="spellStart"/>
      <w:r w:rsidRPr="00827FC2">
        <w:t>JobId</w:t>
      </w:r>
      <w:proofErr w:type="spellEnd"/>
    </w:p>
    <w:p w14:paraId="574EB79D" w14:textId="77777777" w:rsidR="00B14359" w:rsidRPr="00827FC2" w:rsidRDefault="00B14359" w:rsidP="00827FC2">
      <w:pPr>
        <w:pStyle w:val="CodePACKT"/>
      </w:pPr>
      <w:r w:rsidRPr="00827FC2">
        <w:t>$Results = Receive-Job -Id $</w:t>
      </w:r>
      <w:proofErr w:type="spellStart"/>
      <w:r w:rsidRPr="00827FC2">
        <w:t>JobId</w:t>
      </w:r>
      <w:proofErr w:type="spellEnd"/>
    </w:p>
    <w:p w14:paraId="01E6E0C0" w14:textId="77777777" w:rsidR="00B14359" w:rsidRPr="00827FC2" w:rsidRDefault="00B14359" w:rsidP="00827FC2">
      <w:pPr>
        <w:pStyle w:val="CodePACKT"/>
      </w:pPr>
      <w:r w:rsidRPr="00827FC2">
        <w:t>$Results | </w:t>
      </w:r>
    </w:p>
    <w:p w14:paraId="1148C9A5" w14:textId="77777777" w:rsidR="00B14359" w:rsidRPr="00827FC2" w:rsidRDefault="00B14359" w:rsidP="00827FC2">
      <w:pPr>
        <w:pStyle w:val="CodePACKT"/>
      </w:pPr>
      <w:r w:rsidRPr="00827FC2">
        <w:t>  Get-Member | </w:t>
      </w:r>
    </w:p>
    <w:p w14:paraId="306C72A5" w14:textId="77777777" w:rsidR="00B14359" w:rsidRPr="00827FC2" w:rsidRDefault="00B14359" w:rsidP="00827FC2">
      <w:pPr>
        <w:pStyle w:val="CodePACKT"/>
      </w:pPr>
      <w:r w:rsidRPr="00827FC2">
        <w:t>    Select-Object -First 1</w:t>
      </w:r>
    </w:p>
    <w:p w14:paraId="4B76FB28" w14:textId="77777777" w:rsidR="00B14359" w:rsidRPr="00827FC2" w:rsidRDefault="00B14359" w:rsidP="00827FC2">
      <w:pPr>
        <w:pStyle w:val="CodePACKT"/>
      </w:pPr>
    </w:p>
    <w:p w14:paraId="2E8E17DB" w14:textId="78A63053" w:rsidR="00B14359" w:rsidRPr="00827FC2" w:rsidRDefault="00B14359" w:rsidP="00827FC2">
      <w:pPr>
        <w:pStyle w:val="NumberedBulletPACKT"/>
      </w:pPr>
      <w:r w:rsidRPr="00827FC2">
        <w:t>View the output</w:t>
      </w:r>
    </w:p>
    <w:p w14:paraId="49321312" w14:textId="77777777" w:rsidR="00827FC2" w:rsidRPr="00827FC2" w:rsidRDefault="00827FC2" w:rsidP="00827FC2">
      <w:pPr>
        <w:pStyle w:val="CodePACKT"/>
        <w:rPr>
          <w:rStyle w:val="CodeInTextPACKT"/>
          <w:color w:val="7030A0"/>
        </w:rPr>
      </w:pPr>
    </w:p>
    <w:p w14:paraId="1C35FCBC" w14:textId="78FAD108" w:rsidR="00B14359" w:rsidRPr="00827FC2" w:rsidRDefault="00B14359" w:rsidP="00827FC2">
      <w:pPr>
        <w:pStyle w:val="CodePACKT"/>
        <w:rPr>
          <w:rStyle w:val="CodeInTextPACKT"/>
          <w:color w:val="7030A0"/>
        </w:rPr>
      </w:pPr>
      <w:r w:rsidRPr="00827FC2">
        <w:rPr>
          <w:rStyle w:val="CodeInTextPACKT"/>
          <w:color w:val="7030A0"/>
        </w:rPr>
        <w:t>$Results | Format-Table</w:t>
      </w:r>
    </w:p>
    <w:p w14:paraId="5E2D7968" w14:textId="77777777" w:rsidR="00B14359" w:rsidRPr="00827FC2" w:rsidRDefault="00B14359" w:rsidP="00827FC2">
      <w:pPr>
        <w:pStyle w:val="CodePACKT"/>
        <w:rPr>
          <w:rStyle w:val="CodeInTextPACKT"/>
          <w:color w:val="7030A0"/>
        </w:rPr>
      </w:pPr>
    </w:p>
    <w:p w14:paraId="62CD6005" w14:textId="748293EA" w:rsidR="0000165C" w:rsidRDefault="0000165C" w:rsidP="0000165C">
      <w:pPr>
        <w:pStyle w:val="Heading2"/>
        <w:numPr>
          <w:ilvl w:val="1"/>
          <w:numId w:val="3"/>
        </w:numPr>
        <w:tabs>
          <w:tab w:val="left" w:pos="0"/>
        </w:tabs>
      </w:pPr>
      <w:r>
        <w:t>How it works...</w:t>
      </w:r>
    </w:p>
    <w:p w14:paraId="21C7551F" w14:textId="22D1AB9F" w:rsidR="0000165C" w:rsidRDefault="001A2302" w:rsidP="00CF12A8">
      <w:pPr>
        <w:pStyle w:val="NormalPACKT"/>
        <w:rPr>
          <w:lang w:val="en-GB"/>
        </w:rPr>
      </w:pPr>
      <w:r>
        <w:rPr>
          <w:lang w:val="en-GB"/>
        </w:rPr>
        <w:t xml:space="preserve">In </w:t>
      </w:r>
      <w:r w:rsidRPr="001A2302">
        <w:rPr>
          <w:rStyle w:val="ItalicsPACKT"/>
        </w:rPr>
        <w:t>step 1</w:t>
      </w:r>
      <w:r>
        <w:rPr>
          <w:lang w:val="en-GB"/>
        </w:rPr>
        <w:t xml:space="preserve">, you </w:t>
      </w:r>
      <w:r w:rsidR="007F2AA6">
        <w:rPr>
          <w:lang w:val="en-GB"/>
        </w:rPr>
        <w:t xml:space="preserve">write output, which succeeds. Then you test the value of </w:t>
      </w:r>
      <w:r w:rsidR="007F2AA6" w:rsidRPr="007F2AA6">
        <w:rPr>
          <w:rStyle w:val="CodeInTextPACKT"/>
        </w:rPr>
        <w:t>$?</w:t>
      </w:r>
      <w:r w:rsidR="007F2AA6">
        <w:rPr>
          <w:lang w:val="en-GB"/>
        </w:rPr>
        <w:t xml:space="preserve"> to determine whether that previous step did</w:t>
      </w:r>
      <w:r w:rsidR="00113B76">
        <w:rPr>
          <w:lang w:val="en-GB"/>
        </w:rPr>
        <w:t>,</w:t>
      </w:r>
      <w:r w:rsidR="007F2AA6">
        <w:rPr>
          <w:lang w:val="en-GB"/>
        </w:rPr>
        <w:t xml:space="preserve"> in fact</w:t>
      </w:r>
      <w:r w:rsidR="00113B76">
        <w:rPr>
          <w:lang w:val="en-GB"/>
        </w:rPr>
        <w:t>,</w:t>
      </w:r>
      <w:r w:rsidR="007F2AA6">
        <w:rPr>
          <w:lang w:val="en-GB"/>
        </w:rPr>
        <w:t xml:space="preserve"> succeed. The output is as follows:</w:t>
      </w:r>
    </w:p>
    <w:p w14:paraId="6FDC8FB6" w14:textId="16DAB9F7" w:rsidR="007F2AA6" w:rsidRDefault="00113B76" w:rsidP="00806361">
      <w:pPr>
        <w:pStyle w:val="FigurePACKT"/>
      </w:pPr>
      <w:r>
        <w:rPr>
          <w:noProof/>
        </w:rPr>
        <w:drawing>
          <wp:inline distT="0" distB="0" distL="0" distR="0" wp14:anchorId="4A19C103" wp14:editId="2250AC07">
            <wp:extent cx="3190240" cy="83735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190240" cy="837351"/>
                    </a:xfrm>
                    <a:prstGeom prst="rect">
                      <a:avLst/>
                    </a:prstGeom>
                  </pic:spPr>
                </pic:pic>
              </a:graphicData>
            </a:graphic>
          </wp:inline>
        </w:drawing>
      </w:r>
    </w:p>
    <w:p w14:paraId="56796717" w14:textId="4652EC90" w:rsidR="00806361" w:rsidRDefault="00806361" w:rsidP="00806361">
      <w:pPr>
        <w:pStyle w:val="LayoutInformationPACKT"/>
        <w:rPr>
          <w:noProof/>
        </w:rPr>
      </w:pPr>
      <w:r>
        <w:t xml:space="preserve">Insert </w:t>
      </w:r>
      <w:r w:rsidRPr="00C41783">
        <w:t>image</w:t>
      </w:r>
      <w:r>
        <w:t xml:space="preserve"> </w:t>
      </w:r>
      <w:r>
        <w:rPr>
          <w:noProof/>
        </w:rPr>
        <w:t>B42024_02</w:t>
      </w:r>
      <w:r w:rsidRPr="00023EAD">
        <w:rPr>
          <w:noProof/>
        </w:rPr>
        <w:t>_</w:t>
      </w:r>
      <w:r>
        <w:rPr>
          <w:noProof/>
        </w:rPr>
        <w:t>01.png</w:t>
      </w:r>
    </w:p>
    <w:p w14:paraId="2FABD696" w14:textId="56BE93CD" w:rsidR="00113B76" w:rsidRDefault="00F22396" w:rsidP="00113B76">
      <w:pPr>
        <w:pStyle w:val="NormalPACKT"/>
        <w:rPr>
          <w:lang w:val="en-GB"/>
        </w:rPr>
      </w:pPr>
      <w:r>
        <w:rPr>
          <w:lang w:val="en-GB"/>
        </w:rPr>
        <w:t xml:space="preserve">In </w:t>
      </w:r>
      <w:r w:rsidRPr="00F22396">
        <w:rPr>
          <w:rStyle w:val="ItalicsPACKT"/>
        </w:rPr>
        <w:t>step 2</w:t>
      </w:r>
      <w:r>
        <w:rPr>
          <w:lang w:val="en-GB"/>
        </w:rPr>
        <w:t xml:space="preserve">, you use the </w:t>
      </w:r>
      <w:r w:rsidRPr="00806361">
        <w:rPr>
          <w:rStyle w:val="CodeInTextPACKT"/>
        </w:rPr>
        <w:t>&amp;&amp;</w:t>
      </w:r>
      <w:r>
        <w:rPr>
          <w:lang w:val="en-GB"/>
        </w:rPr>
        <w:t xml:space="preserve"> operator to check that a </w:t>
      </w:r>
      <w:proofErr w:type="spellStart"/>
      <w:ins w:id="36" w:author="Lucy Wan" w:date="2020-10-21T12:52:00Z">
        <w:r w:rsidR="00BA6834">
          <w:rPr>
            <w:lang w:val="en-GB"/>
          </w:rPr>
          <w:t>preceding</w:t>
        </w:r>
      </w:ins>
      <w:del w:id="37" w:author="Lucy Wan" w:date="2020-10-21T12:52:00Z">
        <w:r w:rsidDel="00BA6834">
          <w:rPr>
            <w:lang w:val="en-GB"/>
          </w:rPr>
          <w:delText>pr</w:delText>
        </w:r>
        <w:r w:rsidR="00113B76" w:rsidDel="00BA6834">
          <w:rPr>
            <w:lang w:val="en-GB"/>
          </w:rPr>
          <w:delText>o</w:delText>
        </w:r>
        <w:r w:rsidDel="00BA6834">
          <w:rPr>
            <w:lang w:val="en-GB"/>
          </w:rPr>
          <w:delText xml:space="preserve">ceeding </w:delText>
        </w:r>
      </w:del>
      <w:r>
        <w:rPr>
          <w:lang w:val="en-GB"/>
        </w:rPr>
        <w:t>command</w:t>
      </w:r>
      <w:proofErr w:type="spellEnd"/>
      <w:r>
        <w:rPr>
          <w:lang w:val="en-GB"/>
        </w:rPr>
        <w:t xml:space="preserve"> </w:t>
      </w:r>
      <w:del w:id="38" w:author="Lucy Wan" w:date="2020-10-21T12:52:00Z">
        <w:r w:rsidDel="002D6D67">
          <w:rPr>
            <w:lang w:val="en-GB"/>
          </w:rPr>
          <w:delText xml:space="preserve">had </w:delText>
        </w:r>
      </w:del>
      <w:r>
        <w:rPr>
          <w:lang w:val="en-GB"/>
        </w:rPr>
        <w:t xml:space="preserve">finished without an error. The output looks like </w:t>
      </w:r>
      <w:r w:rsidR="00113B76">
        <w:rPr>
          <w:lang w:val="en-GB"/>
        </w:rPr>
        <w:t>this</w:t>
      </w:r>
      <w:ins w:id="39" w:author="Lucy Wan" w:date="2020-10-21T10:53:00Z">
        <w:r w:rsidR="00F51040">
          <w:rPr>
            <w:lang w:val="en-GB"/>
          </w:rPr>
          <w:t>:</w:t>
        </w:r>
      </w:ins>
    </w:p>
    <w:p w14:paraId="267C08B4" w14:textId="13CBDF72" w:rsidR="00F22396" w:rsidRDefault="00113B76" w:rsidP="00113B76">
      <w:pPr>
        <w:pStyle w:val="FigurePACKT"/>
      </w:pPr>
      <w:r>
        <w:rPr>
          <w:noProof/>
        </w:rPr>
        <w:drawing>
          <wp:inline distT="0" distB="0" distL="0" distR="0" wp14:anchorId="0F47D556" wp14:editId="679149BF">
            <wp:extent cx="4749800" cy="648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749800" cy="648848"/>
                    </a:xfrm>
                    <a:prstGeom prst="rect">
                      <a:avLst/>
                    </a:prstGeom>
                  </pic:spPr>
                </pic:pic>
              </a:graphicData>
            </a:graphic>
          </wp:inline>
        </w:drawing>
      </w:r>
    </w:p>
    <w:p w14:paraId="16E0D78E" w14:textId="61F57E13" w:rsidR="00113B76" w:rsidRDefault="00113B76" w:rsidP="00113B76">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02.png</w:t>
      </w:r>
    </w:p>
    <w:p w14:paraId="36805049" w14:textId="1DE285F3" w:rsidR="007F2AA6" w:rsidRDefault="00F43C4E" w:rsidP="00CF12A8">
      <w:pPr>
        <w:pStyle w:val="NormalPACKT"/>
        <w:rPr>
          <w:lang w:val="en-GB"/>
        </w:rPr>
      </w:pPr>
      <w:r>
        <w:rPr>
          <w:lang w:val="en-GB"/>
        </w:rPr>
        <w:t xml:space="preserve">The pipeline chain operator, </w:t>
      </w:r>
      <w:r w:rsidRPr="00F43C4E">
        <w:rPr>
          <w:rStyle w:val="CodeInTextPACKT"/>
        </w:rPr>
        <w:t>||</w:t>
      </w:r>
      <w:r>
        <w:rPr>
          <w:lang w:val="en-GB"/>
        </w:rPr>
        <w:t xml:space="preserve">, tells PowerShell to run the commands after the operator if </w:t>
      </w:r>
      <w:ins w:id="40" w:author="Lucy Wan" w:date="2020-10-21T10:54:00Z">
        <w:r w:rsidR="00B33FCB">
          <w:rPr>
            <w:lang w:val="en-GB"/>
          </w:rPr>
          <w:t>t</w:t>
        </w:r>
      </w:ins>
      <w:r>
        <w:rPr>
          <w:lang w:val="en-GB"/>
        </w:rPr>
        <w:t xml:space="preserve">he preceding command </w:t>
      </w:r>
      <w:commentRangeStart w:id="41"/>
      <w:commentRangeStart w:id="42"/>
      <w:r>
        <w:rPr>
          <w:lang w:val="en-GB"/>
        </w:rPr>
        <w:t>succeeded</w:t>
      </w:r>
      <w:commentRangeEnd w:id="41"/>
      <w:r w:rsidR="002446D7">
        <w:rPr>
          <w:rStyle w:val="CommentReference"/>
        </w:rPr>
        <w:commentReference w:id="41"/>
      </w:r>
      <w:commentRangeEnd w:id="42"/>
      <w:r w:rsidR="00830A37">
        <w:rPr>
          <w:rStyle w:val="CommentReference"/>
          <w:rFonts w:ascii="Arial" w:hAnsi="Arial" w:cs="Arial"/>
          <w:bCs/>
        </w:rPr>
        <w:commentReference w:id="42"/>
      </w:r>
      <w:r>
        <w:rPr>
          <w:lang w:val="en-GB"/>
        </w:rPr>
        <w:t xml:space="preserve">. In </w:t>
      </w:r>
      <w:r w:rsidRPr="00C9597B">
        <w:rPr>
          <w:rStyle w:val="ItalicsPACKT"/>
        </w:rPr>
        <w:t>step 3</w:t>
      </w:r>
      <w:r>
        <w:rPr>
          <w:lang w:val="en-GB"/>
        </w:rPr>
        <w:t>, you see the operator in use, with output like this:</w:t>
      </w:r>
    </w:p>
    <w:p w14:paraId="38795223" w14:textId="708395AD" w:rsidR="00F43C4E" w:rsidRDefault="00C9597B" w:rsidP="00C9597B">
      <w:pPr>
        <w:pStyle w:val="FigurePACKT"/>
      </w:pPr>
      <w:r>
        <w:rPr>
          <w:noProof/>
        </w:rPr>
        <w:drawing>
          <wp:inline distT="0" distB="0" distL="0" distR="0" wp14:anchorId="0311FFBE" wp14:editId="4F79B4B7">
            <wp:extent cx="3787610" cy="741680"/>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787610" cy="741680"/>
                    </a:xfrm>
                    <a:prstGeom prst="rect">
                      <a:avLst/>
                    </a:prstGeom>
                  </pic:spPr>
                </pic:pic>
              </a:graphicData>
            </a:graphic>
          </wp:inline>
        </w:drawing>
      </w:r>
    </w:p>
    <w:p w14:paraId="283035C6" w14:textId="76A08467" w:rsidR="00F43C4E" w:rsidRDefault="00F43C4E" w:rsidP="00F43C4E">
      <w:pPr>
        <w:pStyle w:val="LayoutInformationPACKT"/>
        <w:rPr>
          <w:noProof/>
        </w:rPr>
      </w:pPr>
      <w:r>
        <w:t xml:space="preserve">Insert </w:t>
      </w:r>
      <w:r w:rsidRPr="00C41783">
        <w:t>image</w:t>
      </w:r>
      <w:r>
        <w:t xml:space="preserve"> </w:t>
      </w:r>
      <w:r>
        <w:rPr>
          <w:noProof/>
        </w:rPr>
        <w:t>B42024_02</w:t>
      </w:r>
      <w:r w:rsidRPr="00023EAD">
        <w:rPr>
          <w:noProof/>
        </w:rPr>
        <w:t>_</w:t>
      </w:r>
      <w:r>
        <w:rPr>
          <w:noProof/>
        </w:rPr>
        <w:t>03.png</w:t>
      </w:r>
    </w:p>
    <w:p w14:paraId="30C62A61" w14:textId="6265E67B" w:rsidR="007F2AA6" w:rsidRDefault="00C9597B" w:rsidP="00CF12A8">
      <w:pPr>
        <w:pStyle w:val="NormalPACKT"/>
      </w:pPr>
      <w:r>
        <w:t xml:space="preserve">In </w:t>
      </w:r>
      <w:r w:rsidRPr="00C9597B">
        <w:rPr>
          <w:rStyle w:val="ItalicsPACKT"/>
        </w:rPr>
        <w:t>step 4</w:t>
      </w:r>
      <w:r>
        <w:t>, you define a function</w:t>
      </w:r>
      <w:r w:rsidR="00741CC2">
        <w:t xml:space="preserve">. Defining the function </w:t>
      </w:r>
      <w:r>
        <w:t xml:space="preserve">produces no output. This function </w:t>
      </w:r>
      <w:r w:rsidR="00741CC2">
        <w:t xml:space="preserve">writes output to simulate the installation of the Cascadia Code PL font. </w:t>
      </w:r>
    </w:p>
    <w:p w14:paraId="49906357" w14:textId="682B9EA7" w:rsidR="00C9597B" w:rsidRDefault="00C9597B" w:rsidP="00CF12A8">
      <w:pPr>
        <w:pStyle w:val="NormalPACKT"/>
      </w:pPr>
      <w:r>
        <w:t xml:space="preserve">In </w:t>
      </w:r>
      <w:r w:rsidR="00741CC2" w:rsidRPr="00741CC2">
        <w:rPr>
          <w:rStyle w:val="ItalicsPACKT"/>
        </w:rPr>
        <w:t>s</w:t>
      </w:r>
      <w:r w:rsidRPr="00741CC2">
        <w:rPr>
          <w:rStyle w:val="ItalicsPACKT"/>
        </w:rPr>
        <w:t xml:space="preserve">tep </w:t>
      </w:r>
      <w:r w:rsidR="00741CC2" w:rsidRPr="00741CC2">
        <w:rPr>
          <w:rStyle w:val="ItalicsPACKT"/>
        </w:rPr>
        <w:t>5</w:t>
      </w:r>
      <w:r w:rsidR="00741CC2">
        <w:t xml:space="preserve">, you check to see if the TTF file exists, and if not, you call </w:t>
      </w:r>
      <w:r w:rsidR="00741CC2" w:rsidRPr="0077398D">
        <w:rPr>
          <w:rStyle w:val="CodeInTextPACKT"/>
        </w:rPr>
        <w:t>the Install-</w:t>
      </w:r>
      <w:proofErr w:type="spellStart"/>
      <w:r w:rsidR="00741CC2" w:rsidRPr="0077398D">
        <w:rPr>
          <w:rStyle w:val="CodeInTextPACKT"/>
        </w:rPr>
        <w:t>CascadiaPLFont</w:t>
      </w:r>
      <w:proofErr w:type="spellEnd"/>
      <w:r w:rsidR="00741CC2">
        <w:t xml:space="preserve"> function to simulate installing the font. The output of this snippet looks like this:</w:t>
      </w:r>
    </w:p>
    <w:p w14:paraId="6C72520B" w14:textId="7973AA28" w:rsidR="00741CC2" w:rsidRDefault="00741CC2" w:rsidP="00741CC2">
      <w:pPr>
        <w:pStyle w:val="FigurePACKT"/>
      </w:pPr>
      <w:commentRangeStart w:id="43"/>
      <w:commentRangeStart w:id="44"/>
      <w:commentRangeStart w:id="45"/>
      <w:r>
        <w:rPr>
          <w:noProof/>
        </w:rPr>
        <w:drawing>
          <wp:inline distT="0" distB="0" distL="0" distR="0" wp14:anchorId="6553AEAD" wp14:editId="302828E8">
            <wp:extent cx="3612203" cy="8312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612203" cy="831215"/>
                    </a:xfrm>
                    <a:prstGeom prst="rect">
                      <a:avLst/>
                    </a:prstGeom>
                  </pic:spPr>
                </pic:pic>
              </a:graphicData>
            </a:graphic>
          </wp:inline>
        </w:drawing>
      </w:r>
      <w:commentRangeEnd w:id="43"/>
      <w:r>
        <w:rPr>
          <w:rStyle w:val="CommentReference"/>
        </w:rPr>
        <w:commentReference w:id="43"/>
      </w:r>
      <w:commentRangeEnd w:id="44"/>
      <w:r>
        <w:rPr>
          <w:rStyle w:val="CommentReference"/>
        </w:rPr>
        <w:commentReference w:id="44"/>
      </w:r>
      <w:commentRangeEnd w:id="45"/>
      <w:r w:rsidR="00F10AAB">
        <w:rPr>
          <w:rStyle w:val="CommentReference"/>
          <w:rFonts w:ascii="Arial" w:hAnsi="Arial" w:cs="Arial"/>
          <w:bCs/>
          <w:lang w:val="en-US"/>
        </w:rPr>
        <w:commentReference w:id="45"/>
      </w:r>
    </w:p>
    <w:p w14:paraId="19155CFE" w14:textId="716D6241" w:rsidR="00741CC2" w:rsidRDefault="00741CC2" w:rsidP="00741CC2">
      <w:pPr>
        <w:pStyle w:val="LayoutInformationPACKT"/>
        <w:rPr>
          <w:noProof/>
        </w:rPr>
      </w:pPr>
      <w:r>
        <w:t xml:space="preserve">Insert </w:t>
      </w:r>
      <w:r w:rsidRPr="00C41783">
        <w:t>image</w:t>
      </w:r>
      <w:r>
        <w:t xml:space="preserve"> </w:t>
      </w:r>
      <w:r>
        <w:rPr>
          <w:noProof/>
        </w:rPr>
        <w:t>B42024_02</w:t>
      </w:r>
      <w:r w:rsidRPr="00023EAD">
        <w:rPr>
          <w:noProof/>
        </w:rPr>
        <w:t>_</w:t>
      </w:r>
      <w:r>
        <w:rPr>
          <w:noProof/>
        </w:rPr>
        <w:t>04.png</w:t>
      </w:r>
    </w:p>
    <w:p w14:paraId="5B8927C5" w14:textId="42DF3A20" w:rsidR="00741CC2" w:rsidRDefault="00741CC2" w:rsidP="00741CC2">
      <w:pPr>
        <w:pStyle w:val="NormalPACKT"/>
      </w:pPr>
      <w:r>
        <w:t xml:space="preserve">To illustrate the handling of null results from a function, in </w:t>
      </w:r>
      <w:r w:rsidRPr="00741CC2">
        <w:rPr>
          <w:rStyle w:val="ItalicsPACKT"/>
        </w:rPr>
        <w:t>step 6</w:t>
      </w:r>
      <w:r>
        <w:t xml:space="preserve">, you create a function. This function either returns nothing (if you call the function with no parameters) or a string value </w:t>
      </w:r>
      <w:r w:rsidR="0077398D">
        <w:t>(</w:t>
      </w:r>
      <w:r>
        <w:t>if you call it specifying a parameter</w:t>
      </w:r>
      <w:r w:rsidR="0077398D">
        <w:t>)</w:t>
      </w:r>
      <w:r>
        <w:t>.</w:t>
      </w:r>
    </w:p>
    <w:p w14:paraId="1F749661" w14:textId="5C069E16" w:rsidR="008B136D" w:rsidRDefault="008B136D" w:rsidP="00741CC2">
      <w:pPr>
        <w:pStyle w:val="NormalPACKT"/>
      </w:pPr>
      <w:r>
        <w:t xml:space="preserve">In </w:t>
      </w:r>
      <w:r w:rsidRPr="008B136D">
        <w:rPr>
          <w:rStyle w:val="ItalicsPACKT"/>
        </w:rPr>
        <w:t>step 7</w:t>
      </w:r>
      <w:r>
        <w:t>, you illustrate the traditional handling of a function which returns null. You call the function, first without a parameter, which returns no result</w:t>
      </w:r>
      <w:r w:rsidR="0077398D">
        <w:t xml:space="preserve"> and then </w:t>
      </w:r>
      <w:r>
        <w:t xml:space="preserve">with a value which does return a value. You then test to see whether the function returned </w:t>
      </w:r>
      <w:r w:rsidR="0077398D">
        <w:t xml:space="preserve">an actual </w:t>
      </w:r>
      <w:r>
        <w:t>value in each case, which looks like this:</w:t>
      </w:r>
    </w:p>
    <w:p w14:paraId="61A8840C" w14:textId="7D2292C9" w:rsidR="008B136D" w:rsidRDefault="008B136D" w:rsidP="008B136D">
      <w:pPr>
        <w:pStyle w:val="FigurePACKT"/>
      </w:pPr>
      <w:r>
        <w:rPr>
          <w:noProof/>
        </w:rPr>
        <w:lastRenderedPageBreak/>
        <w:drawing>
          <wp:inline distT="0" distB="0" distL="0" distR="0" wp14:anchorId="64A10BBB" wp14:editId="01A3A6C7">
            <wp:extent cx="2820374" cy="1925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820374" cy="1925710"/>
                    </a:xfrm>
                    <a:prstGeom prst="rect">
                      <a:avLst/>
                    </a:prstGeom>
                  </pic:spPr>
                </pic:pic>
              </a:graphicData>
            </a:graphic>
          </wp:inline>
        </w:drawing>
      </w:r>
    </w:p>
    <w:p w14:paraId="70AA247D" w14:textId="085BE3AC" w:rsidR="008B136D" w:rsidRDefault="008B136D" w:rsidP="008B136D">
      <w:pPr>
        <w:pStyle w:val="LayoutInformationPACKT"/>
        <w:rPr>
          <w:noProof/>
        </w:rPr>
      </w:pPr>
      <w:r>
        <w:t xml:space="preserve">Insert </w:t>
      </w:r>
      <w:r w:rsidRPr="00C41783">
        <w:t>image</w:t>
      </w:r>
      <w:r>
        <w:t xml:space="preserve"> </w:t>
      </w:r>
      <w:r>
        <w:rPr>
          <w:noProof/>
        </w:rPr>
        <w:t>B42024_02</w:t>
      </w:r>
      <w:r w:rsidRPr="00023EAD">
        <w:rPr>
          <w:noProof/>
        </w:rPr>
        <w:t>_</w:t>
      </w:r>
      <w:r>
        <w:rPr>
          <w:noProof/>
        </w:rPr>
        <w:t>05.png</w:t>
      </w:r>
    </w:p>
    <w:p w14:paraId="32661C09" w14:textId="738A48D0" w:rsidR="008B136D" w:rsidRDefault="00D72DED" w:rsidP="00D72DED">
      <w:pPr>
        <w:pStyle w:val="NormalPACKT"/>
      </w:pPr>
      <w:r w:rsidRPr="00D72DED">
        <w:t>When you use the null</w:t>
      </w:r>
      <w:r w:rsidR="00BE3800">
        <w:t>-</w:t>
      </w:r>
      <w:r w:rsidRPr="00D72DED">
        <w:t>coalescing operator (</w:t>
      </w:r>
      <w:r w:rsidRPr="00D72DED">
        <w:rPr>
          <w:rStyle w:val="CodeInTextPACKT"/>
          <w:rFonts w:ascii="Times New Roman" w:hAnsi="Times New Roman"/>
          <w:color w:val="auto"/>
          <w:sz w:val="22"/>
          <w:szCs w:val="24"/>
        </w:rPr>
        <w:t>??</w:t>
      </w:r>
      <w:r w:rsidRPr="00D72DED">
        <w:t>) between two operands, the operator returns the value of its left-hand operand if it isn't </w:t>
      </w:r>
      <w:r w:rsidRPr="00D72DED">
        <w:rPr>
          <w:rStyle w:val="HTMLCode"/>
          <w:rFonts w:ascii="Times New Roman" w:hAnsi="Times New Roman" w:cs="Times New Roman"/>
          <w:sz w:val="22"/>
          <w:szCs w:val="24"/>
        </w:rPr>
        <w:t>null</w:t>
      </w:r>
      <w:r w:rsidRPr="00D72DED">
        <w:t xml:space="preserve">; otherwise, it evaluates the right-hand </w:t>
      </w:r>
      <w:ins w:id="46" w:author="Lucy Wan" w:date="2020-10-21T13:59:00Z">
        <w:r w:rsidR="005770AF">
          <w:t xml:space="preserve">operand </w:t>
        </w:r>
      </w:ins>
      <w:r w:rsidRPr="00D72DED">
        <w:t>and returns the results.</w:t>
      </w:r>
      <w:r>
        <w:t xml:space="preserve"> In </w:t>
      </w:r>
      <w:r w:rsidRPr="00D72DED">
        <w:rPr>
          <w:rStyle w:val="ItalicsPACKT"/>
        </w:rPr>
        <w:t>step 8</w:t>
      </w:r>
      <w:r>
        <w:t xml:space="preserve">, you call the </w:t>
      </w:r>
      <w:r w:rsidRPr="00D72DED">
        <w:rPr>
          <w:rStyle w:val="CodeInTextPACKT"/>
        </w:rPr>
        <w:t>Test-NCO</w:t>
      </w:r>
      <w:r>
        <w:t xml:space="preserve"> function and check whether or not the function returns a value, which looks like this:</w:t>
      </w:r>
    </w:p>
    <w:p w14:paraId="7F877BF2" w14:textId="660EE735" w:rsidR="00D72DED" w:rsidRPr="00D72DED" w:rsidRDefault="00D72DED" w:rsidP="00D72DED">
      <w:pPr>
        <w:pStyle w:val="FigurePACKT"/>
      </w:pPr>
      <w:r>
        <w:rPr>
          <w:noProof/>
        </w:rPr>
        <w:drawing>
          <wp:inline distT="0" distB="0" distL="0" distR="0" wp14:anchorId="64C8BE09" wp14:editId="6F76DD18">
            <wp:extent cx="2707640" cy="77163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707640" cy="771631"/>
                    </a:xfrm>
                    <a:prstGeom prst="rect">
                      <a:avLst/>
                    </a:prstGeom>
                  </pic:spPr>
                </pic:pic>
              </a:graphicData>
            </a:graphic>
          </wp:inline>
        </w:drawing>
      </w:r>
    </w:p>
    <w:p w14:paraId="12BE0A60" w14:textId="738DE936" w:rsidR="00D72DED" w:rsidRDefault="00D72DED" w:rsidP="00D72DED">
      <w:pPr>
        <w:pStyle w:val="LayoutInformationPACKT"/>
        <w:rPr>
          <w:noProof/>
        </w:rPr>
      </w:pPr>
      <w:r>
        <w:t xml:space="preserve">Insert </w:t>
      </w:r>
      <w:r w:rsidRPr="00C41783">
        <w:t>image</w:t>
      </w:r>
      <w:r>
        <w:t xml:space="preserve"> </w:t>
      </w:r>
      <w:r>
        <w:rPr>
          <w:noProof/>
        </w:rPr>
        <w:t>B42024_02</w:t>
      </w:r>
      <w:r w:rsidRPr="00023EAD">
        <w:rPr>
          <w:noProof/>
        </w:rPr>
        <w:t>_</w:t>
      </w:r>
      <w:r>
        <w:rPr>
          <w:noProof/>
        </w:rPr>
        <w:t>06.png</w:t>
      </w:r>
    </w:p>
    <w:p w14:paraId="62029B86" w14:textId="7FC4249F" w:rsidR="00741CC2" w:rsidRDefault="00314693" w:rsidP="00CF12A8">
      <w:pPr>
        <w:pStyle w:val="NormalPACKT"/>
      </w:pPr>
      <w:r>
        <w:t xml:space="preserve">You use the null conditional assignment operator, </w:t>
      </w:r>
      <w:r w:rsidRPr="00314693">
        <w:rPr>
          <w:rStyle w:val="CodeInTextPACKT"/>
        </w:rPr>
        <w:t>??=</w:t>
      </w:r>
      <w:r>
        <w:t xml:space="preserve">, to assign a value to a </w:t>
      </w:r>
      <w:r w:rsidR="00916E34">
        <w:t>variable</w:t>
      </w:r>
      <w:r>
        <w:t xml:space="preserve"> if that variable is currently null as you can see in </w:t>
      </w:r>
      <w:r w:rsidRPr="00314693">
        <w:rPr>
          <w:rStyle w:val="ItalicsPACKT"/>
        </w:rPr>
        <w:t>step 9</w:t>
      </w:r>
      <w:r>
        <w:t>, the output f</w:t>
      </w:r>
      <w:r w:rsidR="00E14802">
        <w:t>ro</w:t>
      </w:r>
      <w:r>
        <w:t>m which looks like this:</w:t>
      </w:r>
    </w:p>
    <w:p w14:paraId="255634FB" w14:textId="1BAF70C4" w:rsidR="00916E34" w:rsidRDefault="00916E34" w:rsidP="00916E34">
      <w:pPr>
        <w:pStyle w:val="FigurePACKT"/>
      </w:pPr>
      <w:r>
        <w:rPr>
          <w:noProof/>
        </w:rPr>
        <w:drawing>
          <wp:inline distT="0" distB="0" distL="0" distR="0" wp14:anchorId="3C0A49A1" wp14:editId="289A7EFD">
            <wp:extent cx="2920844" cy="9002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920844" cy="900227"/>
                    </a:xfrm>
                    <a:prstGeom prst="rect">
                      <a:avLst/>
                    </a:prstGeom>
                  </pic:spPr>
                </pic:pic>
              </a:graphicData>
            </a:graphic>
          </wp:inline>
        </w:drawing>
      </w:r>
    </w:p>
    <w:p w14:paraId="387B4979" w14:textId="60B9824D" w:rsidR="00916E34" w:rsidRDefault="00916E34" w:rsidP="00916E34">
      <w:pPr>
        <w:pStyle w:val="LayoutInformationPACKT"/>
        <w:rPr>
          <w:noProof/>
        </w:rPr>
      </w:pPr>
      <w:r>
        <w:t xml:space="preserve">Insert </w:t>
      </w:r>
      <w:r w:rsidRPr="00C41783">
        <w:t>image</w:t>
      </w:r>
      <w:r>
        <w:t xml:space="preserve"> </w:t>
      </w:r>
      <w:r>
        <w:rPr>
          <w:noProof/>
        </w:rPr>
        <w:t>B42024_02</w:t>
      </w:r>
      <w:r w:rsidRPr="00023EAD">
        <w:rPr>
          <w:noProof/>
        </w:rPr>
        <w:t>_</w:t>
      </w:r>
      <w:r>
        <w:rPr>
          <w:noProof/>
        </w:rPr>
        <w:t>07.png</w:t>
      </w:r>
    </w:p>
    <w:p w14:paraId="3485CDFE" w14:textId="78BB9BAB" w:rsidR="00916E34" w:rsidRDefault="00916E34" w:rsidP="00CF12A8">
      <w:pPr>
        <w:pStyle w:val="NormalPACKT"/>
      </w:pPr>
      <w:r>
        <w:t>On</w:t>
      </w:r>
      <w:r w:rsidR="00916DE3">
        <w:t>e</w:t>
      </w:r>
      <w:r>
        <w:t xml:space="preserve"> common issue often seen in the various PowerShell support forums arises when you attempt to invoke a method on an object which is null. You might have used an expression or a command to attempt to return a value (for example all AD users in the </w:t>
      </w:r>
      <w:r>
        <w:lastRenderedPageBreak/>
        <w:t>Marin County office) and which produces a null</w:t>
      </w:r>
      <w:r w:rsidR="00612FED">
        <w:t xml:space="preserve">. In </w:t>
      </w:r>
      <w:r w:rsidR="00612FED" w:rsidRPr="00612FED">
        <w:rPr>
          <w:rStyle w:val="ItalicsPACKT"/>
        </w:rPr>
        <w:t>Step 10</w:t>
      </w:r>
      <w:r w:rsidR="00612FED">
        <w:t xml:space="preserve">, you attempt to invoke the </w:t>
      </w:r>
      <w:proofErr w:type="gramStart"/>
      <w:r w:rsidR="00612FED">
        <w:t>Stop(</w:t>
      </w:r>
      <w:proofErr w:type="gramEnd"/>
      <w:r w:rsidR="00612FED">
        <w:t xml:space="preserve">) method on the </w:t>
      </w:r>
      <w:r w:rsidR="00612FED" w:rsidRPr="00BE3664">
        <w:rPr>
          <w:rStyle w:val="CodeInTextPACKT"/>
        </w:rPr>
        <w:t>$</w:t>
      </w:r>
      <w:proofErr w:type="spellStart"/>
      <w:r w:rsidR="00612FED" w:rsidRPr="00BE3664">
        <w:rPr>
          <w:rStyle w:val="CodeInTextPACKT"/>
        </w:rPr>
        <w:t>BitSService</w:t>
      </w:r>
      <w:proofErr w:type="spellEnd"/>
      <w:r w:rsidR="00612FED">
        <w:t xml:space="preserve"> object. Since you have not assigned a value to </w:t>
      </w:r>
      <w:r w:rsidR="00612FED" w:rsidRPr="00BE3664">
        <w:rPr>
          <w:rStyle w:val="CodeInTextPACKT"/>
        </w:rPr>
        <w:t>$</w:t>
      </w:r>
      <w:proofErr w:type="spellStart"/>
      <w:r w:rsidR="00612FED" w:rsidRPr="00BE3664">
        <w:rPr>
          <w:rStyle w:val="CodeInTextPACKT"/>
        </w:rPr>
        <w:t>BitsService</w:t>
      </w:r>
      <w:proofErr w:type="spellEnd"/>
      <w:r w:rsidR="00612FED">
        <w:t xml:space="preserve">, you see </w:t>
      </w:r>
      <w:r w:rsidR="0077398D">
        <w:t xml:space="preserve">the </w:t>
      </w:r>
      <w:r w:rsidR="00612FED">
        <w:t>result (an error “</w:t>
      </w:r>
      <w:r w:rsidR="00612FED" w:rsidRPr="00612FED">
        <w:t>You cannot call a method on a null-valued expression</w:t>
      </w:r>
      <w:r w:rsidR="00612FED">
        <w:t xml:space="preserve">”). </w:t>
      </w:r>
      <w:commentRangeStart w:id="47"/>
      <w:commentRangeStart w:id="48"/>
      <w:r w:rsidR="00612FED">
        <w:t>This</w:t>
      </w:r>
      <w:r w:rsidR="00BE3664">
        <w:t xml:space="preserve"> traditional error</w:t>
      </w:r>
      <w:r w:rsidR="0077398D">
        <w:t xml:space="preserve"> view</w:t>
      </w:r>
      <w:r w:rsidR="00612FED">
        <w:t xml:space="preserve"> looks like</w:t>
      </w:r>
      <w:commentRangeEnd w:id="47"/>
      <w:r w:rsidR="00B97DC1">
        <w:rPr>
          <w:rStyle w:val="CommentReference"/>
        </w:rPr>
        <w:commentReference w:id="47"/>
      </w:r>
      <w:commentRangeEnd w:id="48"/>
      <w:r w:rsidR="00171785">
        <w:rPr>
          <w:rStyle w:val="CommentReference"/>
          <w:rFonts w:ascii="Arial" w:hAnsi="Arial" w:cs="Arial"/>
          <w:bCs/>
        </w:rPr>
        <w:commentReference w:id="48"/>
      </w:r>
      <w:r w:rsidR="00612FED">
        <w:t>:</w:t>
      </w:r>
    </w:p>
    <w:p w14:paraId="70C2D087" w14:textId="6A542A61" w:rsidR="00612FED" w:rsidRDefault="00612FED" w:rsidP="00BE3664">
      <w:pPr>
        <w:pStyle w:val="FigurePACKT"/>
      </w:pPr>
      <w:r>
        <w:rPr>
          <w:noProof/>
        </w:rPr>
        <w:drawing>
          <wp:inline distT="0" distB="0" distL="0" distR="0" wp14:anchorId="39EAC393" wp14:editId="3A366581">
            <wp:extent cx="4130040" cy="10368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130040" cy="1036857"/>
                    </a:xfrm>
                    <a:prstGeom prst="rect">
                      <a:avLst/>
                    </a:prstGeom>
                  </pic:spPr>
                </pic:pic>
              </a:graphicData>
            </a:graphic>
          </wp:inline>
        </w:drawing>
      </w:r>
    </w:p>
    <w:p w14:paraId="7FAB0D02" w14:textId="20B7B2B2" w:rsidR="00612FED" w:rsidRDefault="00612FED" w:rsidP="00612FED">
      <w:pPr>
        <w:pStyle w:val="LayoutInformationPACKT"/>
        <w:rPr>
          <w:noProof/>
        </w:rPr>
      </w:pPr>
      <w:r>
        <w:t xml:space="preserve">Insert </w:t>
      </w:r>
      <w:r w:rsidRPr="00C41783">
        <w:t>image</w:t>
      </w:r>
      <w:r>
        <w:t xml:space="preserve"> </w:t>
      </w:r>
      <w:r>
        <w:rPr>
          <w:noProof/>
        </w:rPr>
        <w:t>B42024_02</w:t>
      </w:r>
      <w:r w:rsidRPr="00023EAD">
        <w:rPr>
          <w:noProof/>
        </w:rPr>
        <w:t>_</w:t>
      </w:r>
      <w:r>
        <w:rPr>
          <w:noProof/>
        </w:rPr>
        <w:t>08.png</w:t>
      </w:r>
    </w:p>
    <w:p w14:paraId="05B9D309" w14:textId="79E1A85D" w:rsidR="00BE3664" w:rsidRDefault="00612FED" w:rsidP="00BE3664">
      <w:pPr>
        <w:pStyle w:val="NormalPACKT"/>
      </w:pPr>
      <w:r>
        <w:t xml:space="preserve">By using the null conditional operator, you can run the </w:t>
      </w:r>
      <w:proofErr w:type="gramStart"/>
      <w:r>
        <w:t>Stop(</w:t>
      </w:r>
      <w:proofErr w:type="gramEnd"/>
      <w:r>
        <w:t xml:space="preserve">) method if the </w:t>
      </w:r>
      <w:r w:rsidRPr="00BE3664">
        <w:rPr>
          <w:rStyle w:val="CodeInTextPACKT"/>
        </w:rPr>
        <w:t>$</w:t>
      </w:r>
      <w:proofErr w:type="spellStart"/>
      <w:r w:rsidRPr="00BE3664">
        <w:rPr>
          <w:rStyle w:val="CodeInTextPACKT"/>
        </w:rPr>
        <w:t>BitsService</w:t>
      </w:r>
      <w:proofErr w:type="spellEnd"/>
      <w:r>
        <w:t xml:space="preserve"> variable is non-null, but skips calling the method if the variable is null. In effect, what you are doing </w:t>
      </w:r>
      <w:r w:rsidR="00BE3664">
        <w:t xml:space="preserve">in </w:t>
      </w:r>
      <w:r w:rsidR="00BE3664" w:rsidRPr="00BE3664">
        <w:rPr>
          <w:rStyle w:val="ItalicsPACKT"/>
        </w:rPr>
        <w:t xml:space="preserve">step </w:t>
      </w:r>
      <w:proofErr w:type="gramStart"/>
      <w:r w:rsidR="00BE3664" w:rsidRPr="00BE3664">
        <w:rPr>
          <w:rStyle w:val="ItalicsPACKT"/>
        </w:rPr>
        <w:t>11</w:t>
      </w:r>
      <w:r w:rsidR="00BE3664">
        <w:t xml:space="preserve"> </w:t>
      </w:r>
      <w:r>
        <w:t xml:space="preserve"> is</w:t>
      </w:r>
      <w:proofErr w:type="gramEnd"/>
      <w:r>
        <w:t xml:space="preserve"> </w:t>
      </w:r>
      <w:del w:id="49" w:author="Lucy Wan" w:date="2020-10-21T11:00:00Z">
        <w:r w:rsidDel="000C0075">
          <w:delText xml:space="preserve">to </w:delText>
        </w:r>
      </w:del>
      <w:r>
        <w:t>call</w:t>
      </w:r>
      <w:ins w:id="50" w:author="Lucy Wan" w:date="2020-10-21T11:00:00Z">
        <w:r w:rsidR="000C0075">
          <w:t>ing</w:t>
        </w:r>
      </w:ins>
      <w:r>
        <w:t xml:space="preserve"> the </w:t>
      </w:r>
      <w:r w:rsidRPr="00BE3664">
        <w:rPr>
          <w:rStyle w:val="CodeInTextPACKT"/>
        </w:rPr>
        <w:t>Stop(</w:t>
      </w:r>
      <w:r>
        <w:t>) method if the variable is non-null, and do</w:t>
      </w:r>
      <w:ins w:id="51" w:author="Lucy Wan" w:date="2020-10-21T11:00:00Z">
        <w:r w:rsidR="00A3390B">
          <w:t>ing</w:t>
        </w:r>
      </w:ins>
      <w:r>
        <w:t xml:space="preserve"> nothing otherwise.</w:t>
      </w:r>
      <w:r w:rsidR="00BE3664">
        <w:t xml:space="preserve"> Because the variable does not have a value, this step does nothing (and produces no output).</w:t>
      </w:r>
    </w:p>
    <w:p w14:paraId="7B879918" w14:textId="69C74352" w:rsidR="00BE3664" w:rsidRDefault="00BE3664" w:rsidP="00BE3664">
      <w:pPr>
        <w:pStyle w:val="NormalPACKT"/>
      </w:pPr>
      <w:r>
        <w:t>When a variable is null</w:t>
      </w:r>
      <w:ins w:id="52" w:author="Lucy Wan" w:date="2020-10-21T11:00:00Z">
        <w:r w:rsidR="00072C6D">
          <w:t>,</w:t>
        </w:r>
      </w:ins>
      <w:r>
        <w:t xml:space="preserve"> </w:t>
      </w:r>
      <w:del w:id="53" w:author="Lucy Wan" w:date="2020-10-21T11:00:00Z">
        <w:r w:rsidDel="00072C6D">
          <w:delText>(</w:delText>
        </w:r>
      </w:del>
      <w:r>
        <w:t xml:space="preserve">whether due to an error in your scripts or because a command returns a null instead of </w:t>
      </w:r>
      <w:r w:rsidR="0077398D">
        <w:t xml:space="preserve">an actual </w:t>
      </w:r>
      <w:r>
        <w:t>value</w:t>
      </w:r>
      <w:del w:id="54" w:author="Lucy Wan" w:date="2020-10-21T11:00:00Z">
        <w:r w:rsidDel="00072C6D">
          <w:delText>)</w:delText>
        </w:r>
      </w:del>
      <w:r>
        <w:t xml:space="preserve">, accessing </w:t>
      </w:r>
      <w:r w:rsidR="00EB74CE">
        <w:t>property</w:t>
      </w:r>
      <w:r>
        <w:t xml:space="preserve"> names can also cause errors. As shown in </w:t>
      </w:r>
      <w:r w:rsidRPr="00EB74CE">
        <w:rPr>
          <w:rStyle w:val="ItalicsPACKT"/>
        </w:rPr>
        <w:t>step 12</w:t>
      </w:r>
      <w:r>
        <w:t xml:space="preserve">, if an object has no properties (named </w:t>
      </w:r>
      <w:proofErr w:type="spellStart"/>
      <w:r w:rsidRPr="00BE3664">
        <w:rPr>
          <w:rStyle w:val="CodeInTextPACKT"/>
        </w:rPr>
        <w:t>propname</w:t>
      </w:r>
      <w:proofErr w:type="spellEnd"/>
      <w:r>
        <w:t xml:space="preserve">), </w:t>
      </w:r>
      <w:commentRangeStart w:id="55"/>
      <w:r>
        <w:t>you can avoid an error message th</w:t>
      </w:r>
      <w:r w:rsidR="00EB74CE">
        <w:t>at</w:t>
      </w:r>
      <w:r>
        <w:t xml:space="preserve"> would have </w:t>
      </w:r>
      <w:ins w:id="56" w:author="Lucy Wan" w:date="2020-10-21T11:01:00Z">
        <w:r w:rsidR="00B33C4A">
          <w:t xml:space="preserve">been </w:t>
        </w:r>
      </w:ins>
      <w:r>
        <w:t>produced in Windows PowerShell:</w:t>
      </w:r>
      <w:commentRangeEnd w:id="55"/>
      <w:r w:rsidR="00243B17">
        <w:rPr>
          <w:rStyle w:val="CommentReference"/>
        </w:rPr>
        <w:commentReference w:id="55"/>
      </w:r>
    </w:p>
    <w:p w14:paraId="67B44D1D" w14:textId="7453A42F" w:rsidR="00BE3664" w:rsidRDefault="00BE3664" w:rsidP="00BE3664">
      <w:pPr>
        <w:pStyle w:val="FigurePACKT"/>
      </w:pPr>
      <w:r>
        <w:rPr>
          <w:noProof/>
        </w:rPr>
        <w:drawing>
          <wp:inline distT="0" distB="0" distL="0" distR="0" wp14:anchorId="7FF70A9F" wp14:editId="771BAC07">
            <wp:extent cx="2735748" cy="9997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735748" cy="999715"/>
                    </a:xfrm>
                    <a:prstGeom prst="rect">
                      <a:avLst/>
                    </a:prstGeom>
                  </pic:spPr>
                </pic:pic>
              </a:graphicData>
            </a:graphic>
          </wp:inline>
        </w:drawing>
      </w:r>
      <w:r>
        <w:t xml:space="preserve"> </w:t>
      </w:r>
    </w:p>
    <w:p w14:paraId="63D76BB8" w14:textId="6E40470A" w:rsidR="00BE3664" w:rsidRDefault="00BE3664" w:rsidP="00BE3664">
      <w:pPr>
        <w:pStyle w:val="LayoutInformationPACKT"/>
        <w:rPr>
          <w:noProof/>
        </w:rPr>
      </w:pPr>
      <w:r>
        <w:t xml:space="preserve">Insert </w:t>
      </w:r>
      <w:r w:rsidRPr="00C41783">
        <w:t>image</w:t>
      </w:r>
      <w:r>
        <w:t xml:space="preserve"> </w:t>
      </w:r>
      <w:r>
        <w:rPr>
          <w:noProof/>
        </w:rPr>
        <w:t>B42024_02</w:t>
      </w:r>
      <w:r w:rsidRPr="00023EAD">
        <w:rPr>
          <w:noProof/>
        </w:rPr>
        <w:t>_</w:t>
      </w:r>
      <w:r>
        <w:rPr>
          <w:noProof/>
        </w:rPr>
        <w:t>09.png</w:t>
      </w:r>
    </w:p>
    <w:p w14:paraId="32F23C9A" w14:textId="509A0377" w:rsidR="00BE3664" w:rsidRDefault="00F42850" w:rsidP="00BE3664">
      <w:r>
        <w:t xml:space="preserve">You can also </w:t>
      </w:r>
      <w:r w:rsidR="00550798">
        <w:t xml:space="preserve">encounter issues with </w:t>
      </w:r>
      <w:r>
        <w:t>null</w:t>
      </w:r>
      <w:r w:rsidR="00550798">
        <w:t xml:space="preserve"> object</w:t>
      </w:r>
      <w:r>
        <w:t>s when you attempt to access an array member of an object that may or may not exis</w:t>
      </w:r>
      <w:r w:rsidR="00550798">
        <w:t>t</w:t>
      </w:r>
      <w:r>
        <w:t xml:space="preserve">. In </w:t>
      </w:r>
      <w:r w:rsidRPr="00550798">
        <w:rPr>
          <w:rStyle w:val="ItalicsPACKT"/>
        </w:rPr>
        <w:t>step 1</w:t>
      </w:r>
      <w:r w:rsidR="006E1EEE">
        <w:rPr>
          <w:rStyle w:val="ItalicsPACKT"/>
        </w:rPr>
        <w:t>3</w:t>
      </w:r>
      <w:r>
        <w:t xml:space="preserve">, you attempt to access an array member of an array that does not exist, </w:t>
      </w:r>
      <w:commentRangeStart w:id="57"/>
      <w:r>
        <w:t>and then does exist</w:t>
      </w:r>
      <w:commentRangeEnd w:id="57"/>
      <w:r w:rsidR="00811873">
        <w:rPr>
          <w:rStyle w:val="CommentReference"/>
        </w:rPr>
        <w:commentReference w:id="57"/>
      </w:r>
      <w:r>
        <w:t>, which looks like this:</w:t>
      </w:r>
    </w:p>
    <w:p w14:paraId="5783EFB7" w14:textId="157C0FAC" w:rsidR="00F42850" w:rsidRDefault="006E1EEE" w:rsidP="006E1EEE">
      <w:pPr>
        <w:pStyle w:val="FigurePACKT"/>
      </w:pPr>
      <w:r>
        <w:rPr>
          <w:noProof/>
        </w:rPr>
        <w:drawing>
          <wp:inline distT="0" distB="0" distL="0" distR="0" wp14:anchorId="6FA0A8BB" wp14:editId="7CB980CB">
            <wp:extent cx="1980481" cy="73469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1980481" cy="734695"/>
                    </a:xfrm>
                    <a:prstGeom prst="rect">
                      <a:avLst/>
                    </a:prstGeom>
                  </pic:spPr>
                </pic:pic>
              </a:graphicData>
            </a:graphic>
          </wp:inline>
        </w:drawing>
      </w:r>
    </w:p>
    <w:p w14:paraId="3ADEF348" w14:textId="63A34551" w:rsidR="006E1EEE" w:rsidRDefault="006E1EEE" w:rsidP="006E1EEE">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10.png</w:t>
      </w:r>
    </w:p>
    <w:p w14:paraId="5371E996" w14:textId="751FF3F2" w:rsidR="006E1EEE" w:rsidRDefault="006E1EEE" w:rsidP="00BE3664">
      <w:r>
        <w:t xml:space="preserve">In </w:t>
      </w:r>
      <w:r w:rsidRPr="008D59C9">
        <w:rPr>
          <w:rStyle w:val="ItalicsPACKT"/>
        </w:rPr>
        <w:t>step 14</w:t>
      </w:r>
      <w:r>
        <w:t xml:space="preserve">, you investigate the use of the background processing operator </w:t>
      </w:r>
      <w:r w:rsidRPr="006E1EEE">
        <w:rPr>
          <w:rStyle w:val="CodeInTextPACKT"/>
        </w:rPr>
        <w:t>&amp;</w:t>
      </w:r>
      <w:r>
        <w:t xml:space="preserve">. The idea is that you append this character to the end of a command or script, and PowerShell runs that code in the background. </w:t>
      </w:r>
      <w:r w:rsidR="009A4919">
        <w:t>The output from this step looks like this:</w:t>
      </w:r>
    </w:p>
    <w:p w14:paraId="65DE7CE1" w14:textId="0AB8EF12" w:rsidR="009A4919" w:rsidRDefault="009A4919" w:rsidP="009A4919">
      <w:pPr>
        <w:pStyle w:val="FigurePACKT"/>
      </w:pPr>
      <w:r>
        <w:rPr>
          <w:noProof/>
        </w:rPr>
        <w:drawing>
          <wp:inline distT="0" distB="0" distL="0" distR="0" wp14:anchorId="086735CC" wp14:editId="08FED770">
            <wp:extent cx="3768424" cy="6826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768424" cy="682625"/>
                    </a:xfrm>
                    <a:prstGeom prst="rect">
                      <a:avLst/>
                    </a:prstGeom>
                  </pic:spPr>
                </pic:pic>
              </a:graphicData>
            </a:graphic>
          </wp:inline>
        </w:drawing>
      </w:r>
    </w:p>
    <w:p w14:paraId="279B23D1" w14:textId="7102F36D" w:rsidR="00BE3664" w:rsidRPr="00612FED" w:rsidRDefault="009A4919" w:rsidP="003F2F41">
      <w:pPr>
        <w:pStyle w:val="LayoutInformationPACKT"/>
      </w:pPr>
      <w:r>
        <w:t xml:space="preserve">Insert </w:t>
      </w:r>
      <w:r w:rsidRPr="00C41783">
        <w:t>image</w:t>
      </w:r>
      <w:r>
        <w:t xml:space="preserve"> </w:t>
      </w:r>
      <w:r>
        <w:rPr>
          <w:noProof/>
        </w:rPr>
        <w:t>B42024_02</w:t>
      </w:r>
      <w:r w:rsidRPr="00023EAD">
        <w:rPr>
          <w:noProof/>
        </w:rPr>
        <w:t>_</w:t>
      </w:r>
      <w:r>
        <w:rPr>
          <w:noProof/>
        </w:rPr>
        <w:t>11.png</w:t>
      </w:r>
    </w:p>
    <w:p w14:paraId="3D007233" w14:textId="77777777" w:rsidR="00C9597B" w:rsidRDefault="00C9597B" w:rsidP="00C9597B">
      <w:pPr>
        <w:pStyle w:val="Heading2"/>
      </w:pPr>
      <w:r>
        <w:t>There's more...</w:t>
      </w:r>
    </w:p>
    <w:p w14:paraId="0D466EE9" w14:textId="3500D9F2" w:rsidR="00741CC2" w:rsidRDefault="00C9597B" w:rsidP="00CF12A8">
      <w:pPr>
        <w:pStyle w:val="NormalPACKT"/>
      </w:pPr>
      <w:r>
        <w:t xml:space="preserve">In </w:t>
      </w:r>
      <w:r w:rsidRPr="00C9597B">
        <w:rPr>
          <w:rStyle w:val="ItalicsPACKT"/>
        </w:rPr>
        <w:t>step 4</w:t>
      </w:r>
      <w:r>
        <w:t xml:space="preserve">, the function you create simulates the installation of a font if the font does not exist. The font file, </w:t>
      </w:r>
      <w:r w:rsidRPr="00B14359">
        <w:t>CASCADIAPL</w:t>
      </w:r>
      <w:r>
        <w:t xml:space="preserve">.TTF, is a TrueType font file for the Cascadia Code Powerline font. This </w:t>
      </w:r>
      <w:r w:rsidR="0077398D">
        <w:t xml:space="preserve">font </w:t>
      </w:r>
      <w:r>
        <w:t xml:space="preserve">is the Cascadia Code font you installed in </w:t>
      </w:r>
      <w:commentRangeStart w:id="58"/>
      <w:commentRangeStart w:id="59"/>
      <w:r>
        <w:t>Cha</w:t>
      </w:r>
      <w:r w:rsidR="008B136D">
        <w:t>p</w:t>
      </w:r>
      <w:r>
        <w:t>ter 1</w:t>
      </w:r>
      <w:commentRangeEnd w:id="58"/>
      <w:r w:rsidR="0077398D">
        <w:rPr>
          <w:rStyle w:val="CommentReference"/>
        </w:rPr>
        <w:commentReference w:id="58"/>
      </w:r>
      <w:commentRangeEnd w:id="59"/>
      <w:r w:rsidR="006E492D">
        <w:rPr>
          <w:rStyle w:val="CommentReference"/>
          <w:rFonts w:ascii="Arial" w:hAnsi="Arial" w:cs="Arial"/>
          <w:bCs/>
        </w:rPr>
        <w:commentReference w:id="59"/>
      </w:r>
      <w:r>
        <w:t xml:space="preserve"> with the addition of symbols for Powerline. For more details on this font, see </w:t>
      </w:r>
      <w:commentRangeStart w:id="60"/>
      <w:commentRangeStart w:id="61"/>
      <w:r w:rsidRPr="00D05068">
        <w:rPr>
          <w:i/>
          <w:iCs/>
          <w:rPrChange w:id="62" w:author="Lucy Wan" w:date="2020-10-21T15:07:00Z">
            <w:rPr/>
          </w:rPrChange>
        </w:rPr>
        <w:t>https://www.hanselman.com/blog/PatchingTheNewCascadiaCodeToIncludePowerlineGlyphsAndOtherNerdFontsForTheWindowsTerminal.aspx</w:t>
      </w:r>
      <w:r>
        <w:t>.</w:t>
      </w:r>
      <w:commentRangeEnd w:id="60"/>
      <w:r>
        <w:rPr>
          <w:rStyle w:val="CommentReference"/>
        </w:rPr>
        <w:commentReference w:id="60"/>
      </w:r>
      <w:commentRangeEnd w:id="61"/>
      <w:r w:rsidR="00B255E9">
        <w:rPr>
          <w:rStyle w:val="CommentReference"/>
          <w:rFonts w:ascii="Arial" w:hAnsi="Arial" w:cs="Arial"/>
          <w:bCs/>
        </w:rPr>
        <w:commentReference w:id="61"/>
      </w:r>
    </w:p>
    <w:p w14:paraId="1866B0AF" w14:textId="59442B0E" w:rsidR="00C9597B" w:rsidRDefault="00741CC2" w:rsidP="00D72DED">
      <w:pPr>
        <w:pStyle w:val="NormalPACKT"/>
      </w:pPr>
      <w:r>
        <w:t xml:space="preserve">In </w:t>
      </w:r>
      <w:r w:rsidRPr="00741CC2">
        <w:rPr>
          <w:rStyle w:val="ItalicsPACKT"/>
        </w:rPr>
        <w:t>step 5</w:t>
      </w:r>
      <w:r>
        <w:t xml:space="preserve">, you simulate </w:t>
      </w:r>
      <w:r w:rsidR="0077398D">
        <w:t xml:space="preserve">the </w:t>
      </w:r>
      <w:r>
        <w:t xml:space="preserve">installation of the font if it does not already exist. When you check to test whether the TTF file currently exists, the default setting for </w:t>
      </w:r>
      <w:r w:rsidRPr="00741CC2">
        <w:rPr>
          <w:rStyle w:val="CodeInTextPACKT"/>
        </w:rPr>
        <w:t>$</w:t>
      </w:r>
      <w:proofErr w:type="spellStart"/>
      <w:r w:rsidRPr="00741CC2">
        <w:rPr>
          <w:rStyle w:val="CodeInTextPACKT"/>
        </w:rPr>
        <w:t>ErrorActionPreference</w:t>
      </w:r>
      <w:proofErr w:type="spellEnd"/>
      <w:r>
        <w:t xml:space="preserve"> (</w:t>
      </w:r>
      <w:r w:rsidR="008B136D" w:rsidRPr="008B136D">
        <w:rPr>
          <w:rStyle w:val="CodeInTextPACKT"/>
        </w:rPr>
        <w:t>C</w:t>
      </w:r>
      <w:r w:rsidRPr="008B136D">
        <w:rPr>
          <w:rStyle w:val="CodeInTextPACKT"/>
        </w:rPr>
        <w:t>ontinue</w:t>
      </w:r>
      <w:r>
        <w:t>) means you would see an error message</w:t>
      </w:r>
      <w:r w:rsidR="008B136D">
        <w:t xml:space="preserve"> if the file does not exist</w:t>
      </w:r>
      <w:r>
        <w:t xml:space="preserve">. </w:t>
      </w:r>
      <w:r w:rsidR="0077398D">
        <w:t xml:space="preserve">When </w:t>
      </w:r>
      <w:r w:rsidR="0077398D" w:rsidRPr="0077398D">
        <w:rPr>
          <w:rStyle w:val="CodeInTextPACKT"/>
        </w:rPr>
        <w:t>Get</w:t>
      </w:r>
      <w:r w:rsidR="0077398D">
        <w:rPr>
          <w:rStyle w:val="CodeInTextPACKT"/>
        </w:rPr>
        <w:noBreakHyphen/>
      </w:r>
      <w:proofErr w:type="spellStart"/>
      <w:r w:rsidR="0077398D" w:rsidRPr="0077398D">
        <w:rPr>
          <w:rStyle w:val="CodeInTextPACKT"/>
        </w:rPr>
        <w:t>ChildItem</w:t>
      </w:r>
      <w:proofErr w:type="spellEnd"/>
      <w:r w:rsidR="0077398D">
        <w:t xml:space="preserve"> checks to see if the file exists </w:t>
      </w:r>
      <w:commentRangeStart w:id="63"/>
      <w:r w:rsidR="0077398D">
        <w:t xml:space="preserve">and by default emits an error if the file does not exist. </w:t>
      </w:r>
      <w:commentRangeEnd w:id="63"/>
      <w:r w:rsidR="00C04F0F">
        <w:rPr>
          <w:rStyle w:val="CommentReference"/>
          <w:rFonts w:ascii="Arial" w:hAnsi="Arial" w:cs="Arial"/>
          <w:bCs/>
        </w:rPr>
        <w:commentReference w:id="63"/>
      </w:r>
      <w:commentRangeStart w:id="64"/>
      <w:r w:rsidR="0077398D">
        <w:t>To avoid the somewhat unhelpful error message</w:t>
      </w:r>
      <w:r>
        <w:t xml:space="preserve">, </w:t>
      </w:r>
      <w:r w:rsidR="0077398D">
        <w:t>you set</w:t>
      </w:r>
      <w:r>
        <w:t xml:space="preserve"> the value of </w:t>
      </w:r>
      <w:r w:rsidRPr="00741CC2">
        <w:rPr>
          <w:rStyle w:val="CodeInTextPACKT"/>
        </w:rPr>
        <w:t>$</w:t>
      </w:r>
      <w:proofErr w:type="spellStart"/>
      <w:r w:rsidRPr="00741CC2">
        <w:rPr>
          <w:rStyle w:val="CodeInTextPACKT"/>
        </w:rPr>
        <w:t>ErrorActionPreference</w:t>
      </w:r>
      <w:proofErr w:type="spellEnd"/>
      <w:r>
        <w:t xml:space="preserve"> to </w:t>
      </w:r>
      <w:proofErr w:type="spellStart"/>
      <w:r w:rsidRPr="00741CC2">
        <w:rPr>
          <w:rStyle w:val="CodeInTextPACKT"/>
        </w:rPr>
        <w:t>SilentlyContinue</w:t>
      </w:r>
      <w:proofErr w:type="spellEnd"/>
      <w:r>
        <w:t xml:space="preserve"> </w:t>
      </w:r>
      <w:r w:rsidR="008B136D">
        <w:t>and</w:t>
      </w:r>
      <w:ins w:id="65" w:author="Lucy Wan" w:date="2020-10-21T11:06:00Z">
        <w:r w:rsidR="005024BE">
          <w:t>,</w:t>
        </w:r>
      </w:ins>
      <w:r w:rsidR="008B136D">
        <w:t xml:space="preserve"> a</w:t>
      </w:r>
      <w:r>
        <w:t xml:space="preserve">fter ensuring the </w:t>
      </w:r>
      <w:r w:rsidR="0077398D">
        <w:t>font file now exists</w:t>
      </w:r>
      <w:ins w:id="66" w:author="Lucy Wan" w:date="2020-10-21T11:06:00Z">
        <w:r w:rsidR="005024BE">
          <w:t>,</w:t>
        </w:r>
      </w:ins>
      <w:r w:rsidR="0077398D">
        <w:t xml:space="preserve"> set it back to the default value.</w:t>
      </w:r>
      <w:commentRangeEnd w:id="64"/>
      <w:r w:rsidR="00543BFF">
        <w:rPr>
          <w:rStyle w:val="CommentReference"/>
        </w:rPr>
        <w:commentReference w:id="64"/>
      </w:r>
    </w:p>
    <w:p w14:paraId="435AC3BA" w14:textId="7D84105B" w:rsidR="00EB74CE" w:rsidRDefault="00EB74CE" w:rsidP="00D72DED">
      <w:pPr>
        <w:pStyle w:val="NormalPACKT"/>
      </w:pPr>
      <w:r>
        <w:t xml:space="preserve">In </w:t>
      </w:r>
      <w:r w:rsidRPr="008D59C9">
        <w:rPr>
          <w:rStyle w:val="ItalicsPACKT"/>
        </w:rPr>
        <w:t>step 11</w:t>
      </w:r>
      <w:r>
        <w:t xml:space="preserve"> and </w:t>
      </w:r>
      <w:r w:rsidRPr="008D59C9">
        <w:rPr>
          <w:rStyle w:val="ItalicsPACKT"/>
        </w:rPr>
        <w:t>step 12</w:t>
      </w:r>
      <w:r>
        <w:t xml:space="preserve">, you attempt to access a property from an object. The assumption here is that you only want to invoke the method or access a property value if the object exists and you do not care otherwise. Thus, if </w:t>
      </w:r>
      <w:r w:rsidRPr="00EB74CE">
        <w:rPr>
          <w:rStyle w:val="CodeInTextPACKT"/>
        </w:rPr>
        <w:t>$</w:t>
      </w:r>
      <w:proofErr w:type="spellStart"/>
      <w:r w:rsidRPr="00EB74CE">
        <w:rPr>
          <w:rStyle w:val="CodeInTextPACKT"/>
        </w:rPr>
        <w:t>BitsAdmin</w:t>
      </w:r>
      <w:proofErr w:type="spellEnd"/>
      <w:r>
        <w:t xml:space="preserve"> has a value, you call the </w:t>
      </w:r>
      <w:proofErr w:type="gramStart"/>
      <w:r w:rsidRPr="00EB74CE">
        <w:rPr>
          <w:rStyle w:val="CodeInTextPACKT"/>
        </w:rPr>
        <w:t>Stop(</w:t>
      </w:r>
      <w:proofErr w:type="gramEnd"/>
      <w:r w:rsidRPr="00EB74CE">
        <w:rPr>
          <w:rStyle w:val="CodeInTextPACKT"/>
        </w:rPr>
        <w:t>)</w:t>
      </w:r>
      <w:r>
        <w:t xml:space="preserve"> method, otherwise the code carries on without the script generating errors. This approach is great from the command line, but in production scripts, the approach could mask other underlying issues.  </w:t>
      </w:r>
      <w:commentRangeStart w:id="67"/>
      <w:r>
        <w:t>As with all PowerShell features, you have to use null handling with due care and attention.</w:t>
      </w:r>
      <w:commentRangeEnd w:id="67"/>
      <w:r w:rsidR="008D3191">
        <w:rPr>
          <w:rStyle w:val="CommentReference"/>
        </w:rPr>
        <w:commentReference w:id="67"/>
      </w:r>
    </w:p>
    <w:p w14:paraId="6183EF9E" w14:textId="1F5110BB" w:rsidR="008D59C9" w:rsidRDefault="008D59C9" w:rsidP="00D72DED">
      <w:pPr>
        <w:pStyle w:val="NormalPACKT"/>
      </w:pPr>
      <w:r>
        <w:t xml:space="preserve">With </w:t>
      </w:r>
      <w:r w:rsidRPr="008D59C9">
        <w:rPr>
          <w:rStyle w:val="ItalicsPACKT"/>
        </w:rPr>
        <w:t>step 14</w:t>
      </w:r>
      <w:r>
        <w:t xml:space="preserve">, you tell PowerShell to run a command as a background job by appending the &amp; character to the command. </w:t>
      </w:r>
      <w:r w:rsidR="0077398D">
        <w:t xml:space="preserve">Using this operator </w:t>
      </w:r>
      <w:r>
        <w:t xml:space="preserve">is a </w:t>
      </w:r>
      <w:r w:rsidR="0077398D">
        <w:t>more straightforward</w:t>
      </w:r>
      <w:r>
        <w:t xml:space="preserve"> way to invoke the command as a job than by calling Invoke-Command </w:t>
      </w:r>
      <w:ins w:id="68" w:author="Lucy Wan" w:date="2020-10-21T11:06:00Z">
        <w:r w:rsidR="00702576">
          <w:t xml:space="preserve">and </w:t>
        </w:r>
      </w:ins>
      <w:r>
        <w:t xml:space="preserve">specifying the command using the </w:t>
      </w:r>
      <w:r w:rsidRPr="008D59C9">
        <w:rPr>
          <w:rStyle w:val="CodeInTextPACKT"/>
        </w:rPr>
        <w:t>-</w:t>
      </w:r>
      <w:proofErr w:type="spellStart"/>
      <w:r w:rsidRPr="008D59C9">
        <w:rPr>
          <w:rStyle w:val="CodeInTextPACKT"/>
        </w:rPr>
        <w:t>ScriptBlock</w:t>
      </w:r>
      <w:proofErr w:type="spellEnd"/>
      <w:r>
        <w:t xml:space="preserve"> or </w:t>
      </w:r>
      <w:r w:rsidRPr="008D59C9">
        <w:rPr>
          <w:rStyle w:val="CodeInTextPACKT"/>
        </w:rPr>
        <w:t>-Script</w:t>
      </w:r>
      <w:r>
        <w:t xml:space="preserve"> parameters. </w:t>
      </w:r>
    </w:p>
    <w:p w14:paraId="718D5372" w14:textId="61FAC263" w:rsidR="009A4919" w:rsidRDefault="009A4919" w:rsidP="00D72DED">
      <w:pPr>
        <w:pStyle w:val="NormalPACKT"/>
      </w:pPr>
      <w:r>
        <w:t xml:space="preserve">In </w:t>
      </w:r>
      <w:r w:rsidRPr="009A4919">
        <w:rPr>
          <w:rStyle w:val="ItalicsPACKT"/>
        </w:rPr>
        <w:t>step 15</w:t>
      </w:r>
      <w:r>
        <w:t xml:space="preserve">, you use </w:t>
      </w:r>
      <w:r w:rsidRPr="009A4919">
        <w:rPr>
          <w:rStyle w:val="CodeInTextPACKT"/>
        </w:rPr>
        <w:t>Get-Job</w:t>
      </w:r>
      <w:r>
        <w:t xml:space="preserve">, </w:t>
      </w:r>
      <w:r w:rsidRPr="009A4919">
        <w:rPr>
          <w:rStyle w:val="CodeInTextPACKT"/>
        </w:rPr>
        <w:t>Wait-Job</w:t>
      </w:r>
      <w:r>
        <w:t xml:space="preserve"> and </w:t>
      </w:r>
      <w:r w:rsidRPr="009A4919">
        <w:rPr>
          <w:rStyle w:val="CodeInTextPACKT"/>
        </w:rPr>
        <w:t>Receive-Job</w:t>
      </w:r>
      <w:r w:rsidRPr="009A4919">
        <w:t xml:space="preserve"> </w:t>
      </w:r>
      <w:r>
        <w:t xml:space="preserve">to wait for the last job run and get the output. One downside to not using Start-Job to create a background is that </w:t>
      </w:r>
      <w:r>
        <w:lastRenderedPageBreak/>
        <w:t xml:space="preserve">you cannot specify a job name. That means using the technique shown in </w:t>
      </w:r>
      <w:r w:rsidRPr="009A4919">
        <w:rPr>
          <w:rStyle w:val="ItalicsPACKT"/>
        </w:rPr>
        <w:t>step 15</w:t>
      </w:r>
      <w:r>
        <w:t xml:space="preserve"> to obtain the job and job results </w:t>
      </w:r>
      <w:commentRangeStart w:id="69"/>
      <w:r>
        <w:t>to</w:t>
      </w:r>
      <w:commentRangeEnd w:id="69"/>
      <w:r w:rsidR="002B68CD">
        <w:rPr>
          <w:rStyle w:val="CommentReference"/>
          <w:rFonts w:ascii="Arial" w:hAnsi="Arial" w:cs="Arial"/>
          <w:bCs/>
        </w:rPr>
        <w:commentReference w:id="69"/>
      </w:r>
      <w:r>
        <w:t xml:space="preserve"> the job create</w:t>
      </w:r>
      <w:r w:rsidR="0077398D">
        <w:t>d</w:t>
      </w:r>
      <w:r>
        <w:t xml:space="preserve"> in </w:t>
      </w:r>
      <w:r w:rsidRPr="009A4919">
        <w:rPr>
          <w:rStyle w:val="ItalicsPACKT"/>
        </w:rPr>
        <w:t>step 14</w:t>
      </w:r>
      <w:r>
        <w:t xml:space="preserve">. </w:t>
      </w:r>
      <w:commentRangeStart w:id="70"/>
      <w:commentRangeStart w:id="71"/>
      <w:r>
        <w:t>Using that technique is thus more useful from the command line than in a production script.</w:t>
      </w:r>
      <w:commentRangeEnd w:id="70"/>
      <w:r w:rsidR="00C666B6">
        <w:rPr>
          <w:rStyle w:val="CommentReference"/>
        </w:rPr>
        <w:commentReference w:id="70"/>
      </w:r>
      <w:commentRangeEnd w:id="71"/>
      <w:r w:rsidR="003A76DE">
        <w:rPr>
          <w:rStyle w:val="CommentReference"/>
          <w:rFonts w:ascii="Arial" w:hAnsi="Arial" w:cs="Arial"/>
          <w:bCs/>
        </w:rPr>
        <w:commentReference w:id="71"/>
      </w:r>
    </w:p>
    <w:p w14:paraId="05E9CDA2" w14:textId="766BFAD6" w:rsidR="003F2F41" w:rsidRDefault="003F2F41" w:rsidP="00D72DED">
      <w:pPr>
        <w:pStyle w:val="NormalPACKT"/>
      </w:pPr>
      <w:r>
        <w:t>In this recipe, you have seen the new operators added to PowerShell 7. Most of them provide a short</w:t>
      </w:r>
      <w:r w:rsidR="0077398D">
        <w:noBreakHyphen/>
      </w:r>
      <w:r>
        <w:t xml:space="preserve">cut way to </w:t>
      </w:r>
      <w:r w:rsidR="0077398D">
        <w:t>perform some operation</w:t>
      </w:r>
      <w:r>
        <w:t xml:space="preserve">, particularly at the command line. </w:t>
      </w:r>
    </w:p>
    <w:p w14:paraId="771956A8" w14:textId="750602FE" w:rsidR="0000165C"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Parallel Processing</w:t>
      </w:r>
      <w:r w:rsidR="00612E08">
        <w:t xml:space="preserve"> With Foreach Object</w:t>
      </w:r>
    </w:p>
    <w:p w14:paraId="3E18C2CE" w14:textId="41B6DF38" w:rsidR="003F2F41" w:rsidRDefault="003F2F41" w:rsidP="0045340A">
      <w:pPr>
        <w:pStyle w:val="NormalPACKT"/>
        <w:rPr>
          <w:lang w:val="en-GB"/>
        </w:rPr>
      </w:pPr>
      <w:r>
        <w:rPr>
          <w:lang w:val="en-GB"/>
        </w:rPr>
        <w:t xml:space="preserve">There are often </w:t>
      </w:r>
      <w:r w:rsidR="0077398D">
        <w:rPr>
          <w:lang w:val="en-GB"/>
        </w:rPr>
        <w:t>situations</w:t>
      </w:r>
      <w:r>
        <w:rPr>
          <w:lang w:val="en-GB"/>
        </w:rPr>
        <w:t xml:space="preserve"> when you want to run </w:t>
      </w:r>
      <w:r w:rsidR="0077398D">
        <w:rPr>
          <w:lang w:val="en-GB"/>
        </w:rPr>
        <w:t>many</w:t>
      </w:r>
      <w:r>
        <w:rPr>
          <w:lang w:val="en-GB"/>
        </w:rPr>
        <w:t xml:space="preserve"> commands in par</w:t>
      </w:r>
      <w:r w:rsidR="0077398D">
        <w:rPr>
          <w:lang w:val="en-GB"/>
        </w:rPr>
        <w:t>alle</w:t>
      </w:r>
      <w:r>
        <w:rPr>
          <w:lang w:val="en-GB"/>
        </w:rPr>
        <w:t>l. For example, you might have a list of computer names</w:t>
      </w:r>
      <w:ins w:id="72" w:author="Lucy Wan" w:date="2020-10-21T11:09:00Z">
        <w:r w:rsidR="0007178B">
          <w:rPr>
            <w:lang w:val="en-GB"/>
          </w:rPr>
          <w:t xml:space="preserve">, </w:t>
        </w:r>
        <w:proofErr w:type="spellStart"/>
        <w:r w:rsidR="0007178B">
          <w:rPr>
            <w:lang w:val="en-GB"/>
          </w:rPr>
          <w:t>and</w:t>
        </w:r>
      </w:ins>
      <w:del w:id="73" w:author="Lucy Wan" w:date="2020-10-21T11:09:00Z">
        <w:r w:rsidDel="0007178B">
          <w:rPr>
            <w:lang w:val="en-GB"/>
          </w:rPr>
          <w:delText>. F</w:delText>
        </w:r>
      </w:del>
      <w:ins w:id="74" w:author="Lucy Wan" w:date="2020-10-21T11:09:00Z">
        <w:r w:rsidR="0007178B">
          <w:rPr>
            <w:lang w:val="en-GB"/>
          </w:rPr>
          <w:t>f</w:t>
        </w:r>
      </w:ins>
      <w:r>
        <w:rPr>
          <w:lang w:val="en-GB"/>
        </w:rPr>
        <w:t>or</w:t>
      </w:r>
      <w:proofErr w:type="spellEnd"/>
      <w:r>
        <w:rPr>
          <w:lang w:val="en-GB"/>
        </w:rPr>
        <w:t xml:space="preserve"> each of those computers, you want to run a script on that computer</w:t>
      </w:r>
      <w:r w:rsidR="0077398D">
        <w:rPr>
          <w:lang w:val="en-GB"/>
        </w:rPr>
        <w:t xml:space="preserve">. For </w:t>
      </w:r>
      <w:proofErr w:type="gramStart"/>
      <w:ins w:id="75" w:author="Lucy Wan" w:date="2020-10-21T11:09:00Z">
        <w:r w:rsidR="002E2DD0">
          <w:rPr>
            <w:lang w:val="en-GB"/>
          </w:rPr>
          <w:t>instance</w:t>
        </w:r>
      </w:ins>
      <w:proofErr w:type="gramEnd"/>
      <w:del w:id="76" w:author="Lucy Wan" w:date="2020-10-21T11:09:00Z">
        <w:r w:rsidR="0077398D" w:rsidDel="002E2DD0">
          <w:rPr>
            <w:lang w:val="en-GB"/>
          </w:rPr>
          <w:delText>example</w:delText>
        </w:r>
      </w:del>
      <w:r w:rsidR="0077398D">
        <w:rPr>
          <w:lang w:val="en-GB"/>
        </w:rPr>
        <w:t xml:space="preserve">, you might wish to verify </w:t>
      </w:r>
      <w:r>
        <w:rPr>
          <w:lang w:val="en-GB"/>
        </w:rPr>
        <w:t>th</w:t>
      </w:r>
      <w:r w:rsidR="0077398D">
        <w:rPr>
          <w:lang w:val="en-GB"/>
        </w:rPr>
        <w:t xml:space="preserve">e status and resource usage of </w:t>
      </w:r>
      <w:r>
        <w:rPr>
          <w:lang w:val="en-GB"/>
        </w:rPr>
        <w:t>various services</w:t>
      </w:r>
      <w:r w:rsidR="0077398D">
        <w:rPr>
          <w:lang w:val="en-GB"/>
        </w:rPr>
        <w:t xml:space="preserve"> </w:t>
      </w:r>
      <w:r>
        <w:rPr>
          <w:lang w:val="en-GB"/>
        </w:rPr>
        <w:t xml:space="preserve">on </w:t>
      </w:r>
      <w:r w:rsidR="0077398D">
        <w:rPr>
          <w:lang w:val="en-GB"/>
        </w:rPr>
        <w:t>each</w:t>
      </w:r>
      <w:r>
        <w:rPr>
          <w:lang w:val="en-GB"/>
        </w:rPr>
        <w:t xml:space="preserve"> computer. In this scenario, you might use Get-Content to get an array of computer names, then use either </w:t>
      </w:r>
      <w:r w:rsidRPr="00E20C1B">
        <w:rPr>
          <w:rStyle w:val="CodeInTextPACKT"/>
        </w:rPr>
        <w:t>Foreach</w:t>
      </w:r>
      <w:r>
        <w:rPr>
          <w:lang w:val="en-GB"/>
        </w:rPr>
        <w:t xml:space="preserve"> or </w:t>
      </w:r>
      <w:r w:rsidRPr="00E20C1B">
        <w:rPr>
          <w:rStyle w:val="CodeInTextPACKT"/>
        </w:rPr>
        <w:t>Foreach-Object</w:t>
      </w:r>
      <w:r>
        <w:rPr>
          <w:lang w:val="en-GB"/>
        </w:rPr>
        <w:t xml:space="preserve"> to run the script on the computer. If there are 10 computers and the script takes 10 minutes, the total run time is over 100 minutes. </w:t>
      </w:r>
    </w:p>
    <w:p w14:paraId="58C0B16F" w14:textId="3BBF1279" w:rsidR="00FC1996" w:rsidRDefault="0045340A" w:rsidP="00FC1996">
      <w:pPr>
        <w:pStyle w:val="NormalPACKT"/>
        <w:rPr>
          <w:lang w:val="en-GB"/>
        </w:rPr>
      </w:pPr>
      <w:r>
        <w:rPr>
          <w:lang w:val="en-GB"/>
        </w:rPr>
        <w:t>With Windows Power</w:t>
      </w:r>
      <w:r w:rsidR="00F43C4E">
        <w:rPr>
          <w:lang w:val="en-GB"/>
        </w:rPr>
        <w:t>S</w:t>
      </w:r>
      <w:r>
        <w:rPr>
          <w:lang w:val="en-GB"/>
        </w:rPr>
        <w:t>hell, the only built</w:t>
      </w:r>
      <w:r w:rsidR="0077398D">
        <w:rPr>
          <w:lang w:val="en-GB"/>
        </w:rPr>
        <w:t>-</w:t>
      </w:r>
      <w:r>
        <w:rPr>
          <w:lang w:val="en-GB"/>
        </w:rPr>
        <w:t>in method</w:t>
      </w:r>
      <w:r w:rsidR="00F22570">
        <w:rPr>
          <w:lang w:val="en-GB"/>
        </w:rPr>
        <w:t>s</w:t>
      </w:r>
      <w:r>
        <w:rPr>
          <w:lang w:val="en-GB"/>
        </w:rPr>
        <w:t xml:space="preserve"> of running scripts in parallel could be done by using background jobs</w:t>
      </w:r>
      <w:r w:rsidR="00F22570">
        <w:rPr>
          <w:lang w:val="en-GB"/>
        </w:rPr>
        <w:t xml:space="preserve"> or by using workflows</w:t>
      </w:r>
      <w:r w:rsidR="00FC1996">
        <w:rPr>
          <w:lang w:val="en-GB"/>
        </w:rPr>
        <w:t>. With background jobs, you could create a set of jobs</w:t>
      </w:r>
      <w:r w:rsidR="0077398D">
        <w:rPr>
          <w:lang w:val="en-GB"/>
        </w:rPr>
        <w:t>,</w:t>
      </w:r>
      <w:r w:rsidR="00FC1996">
        <w:rPr>
          <w:lang w:val="en-GB"/>
        </w:rPr>
        <w:t xml:space="preserve"> each of which starts some script on a single computer. In that case, PowerShell </w:t>
      </w:r>
      <w:r w:rsidR="00FC1996" w:rsidRPr="00FC1996">
        <w:rPr>
          <w:lang w:val="en-GB"/>
        </w:rPr>
        <w:t>run</w:t>
      </w:r>
      <w:r w:rsidR="00FC1996">
        <w:rPr>
          <w:lang w:val="en-GB"/>
        </w:rPr>
        <w:t>s each job</w:t>
      </w:r>
      <w:r w:rsidR="00FC1996" w:rsidRPr="00FC1996">
        <w:rPr>
          <w:lang w:val="en-GB"/>
        </w:rPr>
        <w:t xml:space="preserve"> in </w:t>
      </w:r>
      <w:r w:rsidR="00FC1996">
        <w:rPr>
          <w:lang w:val="en-GB"/>
        </w:rPr>
        <w:t xml:space="preserve">a </w:t>
      </w:r>
      <w:r w:rsidR="00FC1996" w:rsidRPr="00FC1996">
        <w:rPr>
          <w:lang w:val="en-GB"/>
        </w:rPr>
        <w:t>separate process</w:t>
      </w:r>
      <w:r w:rsidR="00FC1996">
        <w:rPr>
          <w:lang w:val="en-GB"/>
        </w:rPr>
        <w:t xml:space="preserve"> which </w:t>
      </w:r>
      <w:r w:rsidR="00FC1996" w:rsidRPr="00FC1996">
        <w:rPr>
          <w:lang w:val="en-GB"/>
        </w:rPr>
        <w:t>provide</w:t>
      </w:r>
      <w:r w:rsidR="00FC1996">
        <w:rPr>
          <w:lang w:val="en-GB"/>
        </w:rPr>
        <w:t>s</w:t>
      </w:r>
      <w:r w:rsidR="00FC1996" w:rsidRPr="00FC1996">
        <w:rPr>
          <w:lang w:val="en-GB"/>
        </w:rPr>
        <w:t xml:space="preserve"> isolation </w:t>
      </w:r>
      <w:r w:rsidR="00FC1996">
        <w:rPr>
          <w:lang w:val="en-GB"/>
        </w:rPr>
        <w:t xml:space="preserve">between each job </w:t>
      </w:r>
      <w:r w:rsidR="00FC1996" w:rsidRPr="00FC1996">
        <w:rPr>
          <w:lang w:val="en-GB"/>
        </w:rPr>
        <w:t xml:space="preserve">but </w:t>
      </w:r>
      <w:r w:rsidR="00FC1996">
        <w:rPr>
          <w:lang w:val="en-GB"/>
        </w:rPr>
        <w:t>is resource</w:t>
      </w:r>
      <w:r w:rsidR="0077398D">
        <w:rPr>
          <w:lang w:val="en-GB"/>
        </w:rPr>
        <w:t>-</w:t>
      </w:r>
      <w:r w:rsidR="00FC1996">
        <w:rPr>
          <w:lang w:val="en-GB"/>
        </w:rPr>
        <w:t xml:space="preserve">intensive.  </w:t>
      </w:r>
      <w:r w:rsidR="0077398D">
        <w:rPr>
          <w:lang w:val="en-GB"/>
        </w:rPr>
        <w:t xml:space="preserve">The Windows PowerShell team added </w:t>
      </w:r>
      <w:r w:rsidR="00F22570">
        <w:rPr>
          <w:lang w:val="en-GB"/>
        </w:rPr>
        <w:t xml:space="preserve">Workflows </w:t>
      </w:r>
      <w:r w:rsidR="0077398D">
        <w:rPr>
          <w:lang w:val="en-GB"/>
        </w:rPr>
        <w:t>wit</w:t>
      </w:r>
      <w:r w:rsidR="00F22570">
        <w:rPr>
          <w:lang w:val="en-GB"/>
        </w:rPr>
        <w:t>h Windows PowerShell V4</w:t>
      </w:r>
      <w:del w:id="77" w:author="Lucy Wan" w:date="2020-10-21T11:14:00Z">
        <w:r w:rsidR="0077398D" w:rsidDel="00CE7AFF">
          <w:rPr>
            <w:lang w:val="en-GB"/>
          </w:rPr>
          <w:delText>. Workflows</w:delText>
        </w:r>
      </w:del>
      <w:ins w:id="78" w:author="Lucy Wan" w:date="2020-10-21T11:14:00Z">
        <w:r w:rsidR="00CE7AFF">
          <w:rPr>
            <w:lang w:val="en-GB"/>
          </w:rPr>
          <w:t>, which</w:t>
        </w:r>
      </w:ins>
      <w:r w:rsidR="00F22570">
        <w:rPr>
          <w:lang w:val="en-GB"/>
        </w:rPr>
        <w:t xml:space="preserve"> also allow you to run script blocks in parallel. However, workflows are not carried forward into PowerShell 7, and you may find difficulty in converting some script blocks to workflows.</w:t>
      </w:r>
    </w:p>
    <w:p w14:paraId="38848E72" w14:textId="3F123777" w:rsidR="00FC1996" w:rsidRDefault="00FC1996" w:rsidP="00FC1996">
      <w:pPr>
        <w:pStyle w:val="NormalPACKT"/>
        <w:rPr>
          <w:lang w:val="en-GB"/>
        </w:rPr>
      </w:pPr>
      <w:r>
        <w:rPr>
          <w:lang w:val="en-GB"/>
        </w:rPr>
        <w:t xml:space="preserve">An alternative to background jobs is to use the </w:t>
      </w:r>
      <w:proofErr w:type="spellStart"/>
      <w:r>
        <w:rPr>
          <w:lang w:val="en-GB"/>
        </w:rPr>
        <w:t>ThreadJob</w:t>
      </w:r>
      <w:proofErr w:type="spellEnd"/>
      <w:r>
        <w:rPr>
          <w:lang w:val="en-GB"/>
        </w:rPr>
        <w:t xml:space="preserve"> module you can download from the PowerShell gallery.  For more details on this </w:t>
      </w:r>
      <w:r w:rsidR="00F22570">
        <w:rPr>
          <w:lang w:val="en-GB"/>
        </w:rPr>
        <w:t>module</w:t>
      </w:r>
      <w:r>
        <w:rPr>
          <w:lang w:val="en-GB"/>
        </w:rPr>
        <w:t xml:space="preserve">, see </w:t>
      </w:r>
      <w:del w:id="79" w:author="Lucy Wan" w:date="2020-10-21T11:12:00Z">
        <w:r w:rsidDel="00C32CB9">
          <w:rPr>
            <w:lang w:val="en-GB"/>
          </w:rPr>
          <w:delText>the module’s</w:delText>
        </w:r>
      </w:del>
      <w:proofErr w:type="spellStart"/>
      <w:ins w:id="80" w:author="Lucy Wan" w:date="2020-10-21T11:12:00Z">
        <w:r w:rsidR="00C32CB9">
          <w:rPr>
            <w:lang w:val="en-GB"/>
          </w:rPr>
          <w:t>its</w:t>
        </w:r>
      </w:ins>
      <w:del w:id="81" w:author="Lucy Wan" w:date="2020-10-21T11:12:00Z">
        <w:r w:rsidDel="00C32CB9">
          <w:rPr>
            <w:lang w:val="en-GB"/>
          </w:rPr>
          <w:delText xml:space="preserve"> </w:delText>
        </w:r>
      </w:del>
      <w:r>
        <w:rPr>
          <w:lang w:val="en-GB"/>
        </w:rPr>
        <w:t>repository</w:t>
      </w:r>
      <w:proofErr w:type="spellEnd"/>
      <w:r>
        <w:rPr>
          <w:lang w:val="en-GB"/>
        </w:rPr>
        <w:t xml:space="preserve"> page at</w:t>
      </w:r>
      <w:r w:rsidRPr="00FC1996">
        <w:rPr>
          <w:lang w:val="en-GB"/>
        </w:rPr>
        <w:t xml:space="preserve"> </w:t>
      </w:r>
      <w:r w:rsidRPr="00B12221">
        <w:rPr>
          <w:i/>
          <w:iCs/>
          <w:lang w:val="en-GB"/>
          <w:rPrChange w:id="82" w:author="Lucy Wan" w:date="2020-10-21T15:08:00Z">
            <w:rPr>
              <w:lang w:val="en-GB"/>
            </w:rPr>
          </w:rPrChange>
        </w:rPr>
        <w:t>https://github.com/PaulHigin/PSThreadJob</w:t>
      </w:r>
      <w:r>
        <w:rPr>
          <w:lang w:val="en-GB"/>
        </w:rPr>
        <w:t>.</w:t>
      </w:r>
    </w:p>
    <w:p w14:paraId="494082F7" w14:textId="2D49080E" w:rsidR="00FC1996" w:rsidRDefault="00FC1996" w:rsidP="00FC1996">
      <w:pPr>
        <w:pStyle w:val="NormalPACKT"/>
        <w:rPr>
          <w:lang w:val="en-GB"/>
        </w:rPr>
      </w:pPr>
      <w:r>
        <w:rPr>
          <w:lang w:val="en-GB"/>
        </w:rPr>
        <w:t xml:space="preserve">With PowerShell 7, the PowerShell team added an option to the </w:t>
      </w:r>
      <w:r w:rsidRPr="0063580A">
        <w:rPr>
          <w:rStyle w:val="CodeInTextPACKT"/>
        </w:rPr>
        <w:t>Foreach-Object</w:t>
      </w:r>
      <w:r>
        <w:rPr>
          <w:lang w:val="en-GB"/>
        </w:rPr>
        <w:t xml:space="preserve"> which allows you to run script blocks in parallel. </w:t>
      </w:r>
      <w:r w:rsidR="0063580A">
        <w:rPr>
          <w:lang w:val="en-GB"/>
        </w:rPr>
        <w:t>This</w:t>
      </w:r>
      <w:r w:rsidR="0077398D">
        <w:rPr>
          <w:lang w:val="en-GB"/>
        </w:rPr>
        <w:t xml:space="preserve"> option</w:t>
      </w:r>
      <w:r w:rsidR="0063580A">
        <w:rPr>
          <w:lang w:val="en-GB"/>
        </w:rPr>
        <w:t xml:space="preserve"> simplifies running script blocks or scripts, especially long</w:t>
      </w:r>
      <w:r w:rsidR="0077398D">
        <w:rPr>
          <w:lang w:val="en-GB"/>
        </w:rPr>
        <w:t>-</w:t>
      </w:r>
      <w:r w:rsidR="0063580A">
        <w:rPr>
          <w:lang w:val="en-GB"/>
        </w:rPr>
        <w:t>running ones, in parallel</w:t>
      </w:r>
      <w:r w:rsidR="00F22570">
        <w:rPr>
          <w:lang w:val="en-GB"/>
        </w:rPr>
        <w:t xml:space="preserve"> and avoids needing third party modules or dealing with the complexity of workflows.</w:t>
      </w:r>
    </w:p>
    <w:p w14:paraId="7096836F" w14:textId="65FF0762" w:rsidR="00066A8A" w:rsidRPr="0045340A" w:rsidRDefault="00066A8A" w:rsidP="00FC1996">
      <w:pPr>
        <w:pStyle w:val="NormalPACKT"/>
        <w:rPr>
          <w:lang w:val="en-GB"/>
        </w:rPr>
      </w:pPr>
      <w:r>
        <w:rPr>
          <w:lang w:val="en-GB"/>
        </w:rPr>
        <w:t xml:space="preserve">This recipe demonstrates running operations in parallel traditionally, using background jobs, and using </w:t>
      </w:r>
      <w:r w:rsidRPr="00066A8A">
        <w:rPr>
          <w:rStyle w:val="CodeInTextPACKT"/>
        </w:rPr>
        <w:t>Foreach-Object -Parallel</w:t>
      </w:r>
      <w:r>
        <w:rPr>
          <w:lang w:val="en-GB"/>
        </w:rPr>
        <w:t>.</w:t>
      </w:r>
    </w:p>
    <w:p w14:paraId="4A9EF28F" w14:textId="77777777" w:rsidR="0000165C" w:rsidRDefault="0000165C" w:rsidP="0000165C">
      <w:pPr>
        <w:pStyle w:val="Heading2"/>
        <w:tabs>
          <w:tab w:val="left" w:pos="0"/>
        </w:tabs>
      </w:pPr>
      <w:r>
        <w:t>Getting Ready</w:t>
      </w:r>
    </w:p>
    <w:p w14:paraId="4ECC396E" w14:textId="0CD8F069"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r w:rsidR="00F22570">
        <w:rPr>
          <w:lang w:val="en-GB"/>
        </w:rPr>
        <w:t xml:space="preserve"> and optionally VS Code</w:t>
      </w:r>
      <w:r>
        <w:rPr>
          <w:lang w:val="en-GB"/>
        </w:rPr>
        <w:t>.</w:t>
      </w:r>
    </w:p>
    <w:p w14:paraId="7CADF752" w14:textId="5B3C1628" w:rsidR="0000165C" w:rsidRDefault="0000165C" w:rsidP="0000165C">
      <w:pPr>
        <w:pStyle w:val="Heading2"/>
        <w:tabs>
          <w:tab w:val="left" w:pos="0"/>
        </w:tabs>
      </w:pPr>
      <w:r>
        <w:lastRenderedPageBreak/>
        <w:t>How to do it...</w:t>
      </w:r>
    </w:p>
    <w:p w14:paraId="7FC9F05F" w14:textId="180330B2" w:rsidR="00A264AE" w:rsidRPr="00A264AE" w:rsidRDefault="00A264AE" w:rsidP="00A264AE">
      <w:pPr>
        <w:pStyle w:val="NumberedBulletPACKT"/>
        <w:numPr>
          <w:ilvl w:val="0"/>
          <w:numId w:val="32"/>
        </w:numPr>
        <w:rPr>
          <w:color w:val="000000"/>
          <w:lang w:val="en-GB" w:eastAsia="en-GB"/>
        </w:rPr>
      </w:pPr>
      <w:r w:rsidRPr="00A264AE">
        <w:rPr>
          <w:lang w:val="en-GB" w:eastAsia="en-GB"/>
        </w:rPr>
        <w:t>Simulate a long</w:t>
      </w:r>
      <w:r w:rsidR="0077398D">
        <w:rPr>
          <w:lang w:val="en-GB" w:eastAsia="en-GB"/>
        </w:rPr>
        <w:t>-</w:t>
      </w:r>
      <w:r w:rsidRPr="00A264AE">
        <w:rPr>
          <w:lang w:val="en-GB" w:eastAsia="en-GB"/>
        </w:rPr>
        <w:t>running script block</w:t>
      </w:r>
    </w:p>
    <w:p w14:paraId="011980F0" w14:textId="77777777" w:rsidR="00A264AE" w:rsidRPr="00A264AE" w:rsidRDefault="00A264AE" w:rsidP="00A264AE">
      <w:pPr>
        <w:pStyle w:val="CodePACKT"/>
      </w:pPr>
    </w:p>
    <w:p w14:paraId="01175E42" w14:textId="6FC8B01F" w:rsidR="00A264AE" w:rsidRPr="00A264AE" w:rsidRDefault="00A264AE" w:rsidP="00A264AE">
      <w:pPr>
        <w:pStyle w:val="CodePACKT"/>
      </w:pPr>
      <w:r w:rsidRPr="00A264AE">
        <w:t>$SB1 = {</w:t>
      </w:r>
    </w:p>
    <w:p w14:paraId="7887B342" w14:textId="77777777" w:rsidR="00A264AE" w:rsidRPr="00A264AE" w:rsidRDefault="00A264AE" w:rsidP="00A264AE">
      <w:pPr>
        <w:pStyle w:val="CodePACKT"/>
      </w:pPr>
      <w:r w:rsidRPr="00A264AE">
        <w:t>  1..3 | </w:t>
      </w:r>
      <w:proofErr w:type="spellStart"/>
      <w:r w:rsidRPr="00A264AE">
        <w:t>ForEach</w:t>
      </w:r>
      <w:proofErr w:type="spellEnd"/>
      <w:r w:rsidRPr="00A264AE">
        <w:t>-Object {</w:t>
      </w:r>
    </w:p>
    <w:p w14:paraId="08F4EE68" w14:textId="77777777" w:rsidR="00A264AE" w:rsidRPr="00A264AE" w:rsidRDefault="00A264AE" w:rsidP="00A264AE">
      <w:pPr>
        <w:pStyle w:val="CodePACKT"/>
      </w:pPr>
      <w:r w:rsidRPr="00A264AE">
        <w:t>    "In iteration $_"</w:t>
      </w:r>
    </w:p>
    <w:p w14:paraId="376ABB5D" w14:textId="77777777" w:rsidR="00A264AE" w:rsidRPr="00A264AE" w:rsidRDefault="00A264AE" w:rsidP="00A264AE">
      <w:pPr>
        <w:pStyle w:val="CodePACKT"/>
      </w:pPr>
      <w:r w:rsidRPr="00A264AE">
        <w:t>    Start-Sleep -Seconds 5</w:t>
      </w:r>
    </w:p>
    <w:p w14:paraId="14A29F60" w14:textId="77777777" w:rsidR="00A264AE" w:rsidRPr="00A264AE" w:rsidRDefault="00A264AE" w:rsidP="00A264AE">
      <w:pPr>
        <w:pStyle w:val="CodePACKT"/>
      </w:pPr>
      <w:r w:rsidRPr="00A264AE">
        <w:t>  } </w:t>
      </w:r>
    </w:p>
    <w:p w14:paraId="3DC8EF61" w14:textId="77777777" w:rsidR="00A264AE" w:rsidRPr="00A264AE" w:rsidRDefault="00A264AE" w:rsidP="00A264AE">
      <w:pPr>
        <w:pStyle w:val="CodePACKT"/>
      </w:pPr>
      <w:r w:rsidRPr="00A264AE">
        <w:t>}</w:t>
      </w:r>
    </w:p>
    <w:p w14:paraId="60943D58" w14:textId="77777777" w:rsidR="00A264AE" w:rsidRPr="00A264AE" w:rsidRDefault="00A264AE" w:rsidP="00A264AE">
      <w:pPr>
        <w:pStyle w:val="CodePACKT"/>
      </w:pPr>
      <w:r w:rsidRPr="00A264AE">
        <w:t>Invoke-Command -</w:t>
      </w:r>
      <w:proofErr w:type="spellStart"/>
      <w:r w:rsidRPr="00A264AE">
        <w:t>ScriptBlock</w:t>
      </w:r>
      <w:proofErr w:type="spellEnd"/>
      <w:r w:rsidRPr="00A264AE">
        <w:t> $SB1</w:t>
      </w:r>
    </w:p>
    <w:p w14:paraId="32024265" w14:textId="77777777" w:rsidR="00A264AE" w:rsidRPr="00A264AE" w:rsidRDefault="00A264AE" w:rsidP="00A264AE">
      <w:pPr>
        <w:pStyle w:val="CodePACKT"/>
      </w:pPr>
    </w:p>
    <w:p w14:paraId="1BB9E5F9" w14:textId="3B178BEC" w:rsidR="00A264AE" w:rsidRPr="00F21062" w:rsidRDefault="00A264AE" w:rsidP="00A264AE">
      <w:pPr>
        <w:pStyle w:val="NumberedBulletPACKT"/>
        <w:rPr>
          <w:color w:val="000000"/>
          <w:lang w:val="en-GB" w:eastAsia="en-GB"/>
        </w:rPr>
      </w:pPr>
      <w:r w:rsidRPr="00A264AE">
        <w:rPr>
          <w:lang w:val="en-GB" w:eastAsia="en-GB"/>
        </w:rPr>
        <w:t>Time the expression</w:t>
      </w:r>
    </w:p>
    <w:p w14:paraId="115FC124" w14:textId="77777777" w:rsidR="00F21062" w:rsidRPr="00A264AE" w:rsidRDefault="00F21062" w:rsidP="00F21062">
      <w:pPr>
        <w:pStyle w:val="CodePACKT"/>
        <w:rPr>
          <w:lang w:val="en-GB"/>
        </w:rPr>
      </w:pPr>
    </w:p>
    <w:p w14:paraId="45B84DA9" w14:textId="77777777" w:rsidR="00A264AE" w:rsidRPr="00A264AE" w:rsidRDefault="00A264AE" w:rsidP="00F21062">
      <w:pPr>
        <w:pStyle w:val="CodePACKT"/>
        <w:rPr>
          <w:rFonts w:ascii="Consolas" w:hAnsi="Consolas"/>
          <w:sz w:val="21"/>
          <w:szCs w:val="21"/>
          <w:lang w:val="en-GB"/>
        </w:rPr>
      </w:pPr>
      <w:r w:rsidRPr="00A264AE">
        <w:rPr>
          <w:rFonts w:ascii="Consolas" w:hAnsi="Consolas"/>
          <w:sz w:val="21"/>
          <w:szCs w:val="21"/>
          <w:lang w:val="en-GB"/>
        </w:rPr>
        <w:t>Measure-Command -Expression $SB1</w:t>
      </w:r>
    </w:p>
    <w:p w14:paraId="4A881BD1" w14:textId="77777777" w:rsidR="00A264AE" w:rsidRPr="00A264AE" w:rsidRDefault="00A264AE" w:rsidP="00F21062">
      <w:pPr>
        <w:pStyle w:val="CodePACKT"/>
        <w:rPr>
          <w:rFonts w:ascii="Consolas" w:hAnsi="Consolas"/>
          <w:sz w:val="21"/>
          <w:szCs w:val="21"/>
          <w:lang w:val="en-GB"/>
        </w:rPr>
      </w:pPr>
    </w:p>
    <w:p w14:paraId="62A00F71" w14:textId="23DFD110" w:rsidR="00A264AE" w:rsidRPr="00A264AE" w:rsidRDefault="00A264AE" w:rsidP="00F21062">
      <w:pPr>
        <w:pStyle w:val="NumberedBulletPACKT"/>
        <w:rPr>
          <w:color w:val="000000"/>
          <w:lang w:val="en-GB" w:eastAsia="en-GB"/>
        </w:rPr>
      </w:pPr>
      <w:r w:rsidRPr="00A264AE">
        <w:rPr>
          <w:lang w:val="en-GB" w:eastAsia="en-GB"/>
        </w:rPr>
        <w:t>Refactor into using jobs</w:t>
      </w:r>
    </w:p>
    <w:p w14:paraId="084BA8C7" w14:textId="77777777" w:rsidR="00F21062" w:rsidRPr="00F21062" w:rsidRDefault="00F21062" w:rsidP="00F21062">
      <w:pPr>
        <w:pStyle w:val="CodePACKT"/>
      </w:pPr>
    </w:p>
    <w:p w14:paraId="317D5F2F" w14:textId="5C6420D0" w:rsidR="00A264AE" w:rsidRPr="00F21062" w:rsidRDefault="00A264AE" w:rsidP="00F21062">
      <w:pPr>
        <w:pStyle w:val="CodePACKT"/>
      </w:pPr>
      <w:r w:rsidRPr="00F21062">
        <w:t>$SB2 = {</w:t>
      </w:r>
    </w:p>
    <w:p w14:paraId="31B94E97" w14:textId="77777777" w:rsidR="00A264AE" w:rsidRPr="00F21062" w:rsidRDefault="00A264AE" w:rsidP="00F21062">
      <w:pPr>
        <w:pStyle w:val="CodePACKT"/>
      </w:pPr>
      <w:r w:rsidRPr="00F21062">
        <w:t>1..3 | </w:t>
      </w:r>
      <w:proofErr w:type="spellStart"/>
      <w:r w:rsidRPr="00F21062">
        <w:t>ForEach</w:t>
      </w:r>
      <w:proofErr w:type="spellEnd"/>
      <w:r w:rsidRPr="00F21062">
        <w:t>-Object {</w:t>
      </w:r>
    </w:p>
    <w:p w14:paraId="2D08B965" w14:textId="77777777" w:rsidR="00A264AE" w:rsidRPr="00F21062" w:rsidRDefault="00A264AE" w:rsidP="00F21062">
      <w:pPr>
        <w:pStyle w:val="CodePACKT"/>
      </w:pPr>
      <w:r w:rsidRPr="00F21062">
        <w:t>  Start-Job -</w:t>
      </w:r>
      <w:proofErr w:type="spellStart"/>
      <w:r w:rsidRPr="00F21062">
        <w:t>ScriptBlock</w:t>
      </w:r>
      <w:proofErr w:type="spellEnd"/>
      <w:r w:rsidRPr="00F21062">
        <w:t> {param($X) "Iteration $X </w:t>
      </w:r>
      <w:proofErr w:type="gramStart"/>
      <w:r w:rsidRPr="00F21062">
        <w:t>" ;</w:t>
      </w:r>
      <w:proofErr w:type="gramEnd"/>
    </w:p>
    <w:p w14:paraId="42BD168E" w14:textId="77777777" w:rsidR="00A264AE" w:rsidRPr="00F21062" w:rsidRDefault="00A264AE" w:rsidP="00F21062">
      <w:pPr>
        <w:pStyle w:val="CodePACKT"/>
      </w:pPr>
      <w:r w:rsidRPr="00F21062">
        <w:t>                          Start-Sleep -Seconds 5} -ArgumentList $_ </w:t>
      </w:r>
    </w:p>
    <w:p w14:paraId="6B172EA2" w14:textId="77777777" w:rsidR="00A264AE" w:rsidRPr="00F21062" w:rsidRDefault="00A264AE" w:rsidP="00F21062">
      <w:pPr>
        <w:pStyle w:val="CodePACKT"/>
      </w:pPr>
      <w:r w:rsidRPr="00F21062">
        <w:t>}</w:t>
      </w:r>
    </w:p>
    <w:p w14:paraId="7364F003" w14:textId="77777777" w:rsidR="00A264AE" w:rsidRPr="00F21062" w:rsidRDefault="00A264AE" w:rsidP="00F21062">
      <w:pPr>
        <w:pStyle w:val="CodePACKT"/>
      </w:pPr>
      <w:r w:rsidRPr="00F21062">
        <w:t>Get-Job | Wait-Job | Receive-Job -Keep</w:t>
      </w:r>
    </w:p>
    <w:p w14:paraId="0258AA57" w14:textId="77777777" w:rsidR="00A264AE" w:rsidRPr="00F21062" w:rsidRDefault="00A264AE" w:rsidP="00F21062">
      <w:pPr>
        <w:pStyle w:val="CodePACKT"/>
      </w:pPr>
      <w:r w:rsidRPr="00F21062">
        <w:t>}</w:t>
      </w:r>
    </w:p>
    <w:p w14:paraId="1E8B79D7" w14:textId="77777777" w:rsidR="00A264AE" w:rsidRPr="00F21062" w:rsidRDefault="00A264AE" w:rsidP="00F21062">
      <w:pPr>
        <w:pStyle w:val="CodePACKT"/>
      </w:pPr>
    </w:p>
    <w:p w14:paraId="67CDE35B" w14:textId="552F07BC" w:rsidR="00A264AE" w:rsidRPr="00A264AE" w:rsidRDefault="00A264AE" w:rsidP="00F21062">
      <w:pPr>
        <w:pStyle w:val="NumberedBulletPACKT"/>
        <w:rPr>
          <w:color w:val="000000"/>
          <w:lang w:val="en-GB" w:eastAsia="en-GB"/>
        </w:rPr>
      </w:pPr>
      <w:r w:rsidRPr="00A264AE">
        <w:rPr>
          <w:lang w:val="en-GB" w:eastAsia="en-GB"/>
        </w:rPr>
        <w:t>Invoke the script block</w:t>
      </w:r>
    </w:p>
    <w:p w14:paraId="54FF0D6C" w14:textId="77777777" w:rsidR="00F21062" w:rsidRPr="00F21062" w:rsidRDefault="00F21062" w:rsidP="00F21062">
      <w:pPr>
        <w:pStyle w:val="CodePACKT"/>
      </w:pPr>
    </w:p>
    <w:p w14:paraId="6097F804" w14:textId="1DEE2B47" w:rsidR="00A264AE" w:rsidRPr="00F21062" w:rsidRDefault="00A264AE" w:rsidP="00F21062">
      <w:pPr>
        <w:pStyle w:val="CodePACKT"/>
      </w:pPr>
      <w:r w:rsidRPr="00F21062">
        <w:t>Invoke-Command -</w:t>
      </w:r>
      <w:proofErr w:type="spellStart"/>
      <w:r w:rsidRPr="00F21062">
        <w:t>ScriptBlock</w:t>
      </w:r>
      <w:proofErr w:type="spellEnd"/>
      <w:r w:rsidRPr="00F21062">
        <w:t> $SB2</w:t>
      </w:r>
    </w:p>
    <w:p w14:paraId="4112A91D" w14:textId="77777777" w:rsidR="00A264AE" w:rsidRPr="00F21062" w:rsidRDefault="00A264AE" w:rsidP="00F21062">
      <w:pPr>
        <w:pStyle w:val="CodePACKT"/>
      </w:pPr>
    </w:p>
    <w:p w14:paraId="03EE9A73" w14:textId="0A7F3AC5" w:rsidR="00A264AE" w:rsidRPr="00F21062" w:rsidRDefault="00A264AE" w:rsidP="00F21062">
      <w:pPr>
        <w:pStyle w:val="NumberedBulletPACKT"/>
      </w:pPr>
      <w:r w:rsidRPr="00F21062">
        <w:t>Remove the old jobs and time the script </w:t>
      </w:r>
      <w:r w:rsidR="00F21062">
        <w:t>bl</w:t>
      </w:r>
      <w:r w:rsidRPr="00F21062">
        <w:t>ock</w:t>
      </w:r>
    </w:p>
    <w:p w14:paraId="2FE7F2CA" w14:textId="77777777" w:rsidR="00F21062" w:rsidRPr="00F21062" w:rsidRDefault="00F21062" w:rsidP="00F21062">
      <w:pPr>
        <w:pStyle w:val="CodePACKT"/>
      </w:pPr>
    </w:p>
    <w:p w14:paraId="73A7EA3E" w14:textId="4DFE4D4A" w:rsidR="00A264AE" w:rsidRPr="00F21062" w:rsidRDefault="00A264AE" w:rsidP="00F21062">
      <w:pPr>
        <w:pStyle w:val="CodePACKT"/>
      </w:pPr>
      <w:r w:rsidRPr="00F21062">
        <w:t>Get-Job | Remove-Job</w:t>
      </w:r>
    </w:p>
    <w:p w14:paraId="0BD23CC5" w14:textId="77777777" w:rsidR="00A264AE" w:rsidRPr="00F21062" w:rsidRDefault="00A264AE" w:rsidP="00F21062">
      <w:pPr>
        <w:pStyle w:val="CodePACKT"/>
      </w:pPr>
      <w:r w:rsidRPr="00F21062">
        <w:t>Measure-Command -Expression $SB2</w:t>
      </w:r>
    </w:p>
    <w:p w14:paraId="1B7208F1" w14:textId="77777777" w:rsidR="00A264AE" w:rsidRPr="00F21062" w:rsidRDefault="00A264AE" w:rsidP="00F21062">
      <w:pPr>
        <w:pStyle w:val="CodePACKT"/>
      </w:pPr>
    </w:p>
    <w:p w14:paraId="00CDC1F2" w14:textId="705A003A" w:rsidR="00A264AE" w:rsidRPr="00A264AE" w:rsidRDefault="00A264AE" w:rsidP="00F21062">
      <w:pPr>
        <w:pStyle w:val="NumberedBulletPACKT"/>
        <w:rPr>
          <w:color w:val="000000"/>
          <w:lang w:val="en-GB" w:eastAsia="en-GB"/>
        </w:rPr>
      </w:pPr>
      <w:r w:rsidRPr="00A264AE">
        <w:rPr>
          <w:lang w:val="en-GB" w:eastAsia="en-GB"/>
        </w:rPr>
        <w:t>Define a script block using </w:t>
      </w:r>
      <w:proofErr w:type="spellStart"/>
      <w:r w:rsidRPr="00A264AE">
        <w:rPr>
          <w:lang w:val="en-GB" w:eastAsia="en-GB"/>
        </w:rPr>
        <w:t>ForEach</w:t>
      </w:r>
      <w:proofErr w:type="spellEnd"/>
      <w:r w:rsidRPr="00A264AE">
        <w:rPr>
          <w:lang w:val="en-GB" w:eastAsia="en-GB"/>
        </w:rPr>
        <w:t>-Object -Parallel</w:t>
      </w:r>
    </w:p>
    <w:p w14:paraId="52DA3CE6" w14:textId="77777777" w:rsidR="00F21062" w:rsidRPr="00F21062" w:rsidRDefault="00F21062" w:rsidP="00F21062">
      <w:pPr>
        <w:pStyle w:val="CodePACKT"/>
      </w:pPr>
    </w:p>
    <w:p w14:paraId="709623D3" w14:textId="47C7B0E6" w:rsidR="00A264AE" w:rsidRPr="00F21062" w:rsidRDefault="00A264AE" w:rsidP="00F21062">
      <w:pPr>
        <w:pStyle w:val="CodePACKT"/>
      </w:pPr>
      <w:r w:rsidRPr="00F21062">
        <w:t>$SB3 = {</w:t>
      </w:r>
    </w:p>
    <w:p w14:paraId="4AE9375C" w14:textId="77777777" w:rsidR="00A264AE" w:rsidRPr="00F21062" w:rsidRDefault="00A264AE" w:rsidP="00F21062">
      <w:pPr>
        <w:pStyle w:val="CodePACKT"/>
      </w:pPr>
      <w:r w:rsidRPr="00F21062">
        <w:t>1..3 | </w:t>
      </w:r>
      <w:proofErr w:type="spellStart"/>
      <w:r w:rsidRPr="00F21062">
        <w:t>ForEach</w:t>
      </w:r>
      <w:proofErr w:type="spellEnd"/>
      <w:r w:rsidRPr="00F21062">
        <w:t>-Object -Parallel {</w:t>
      </w:r>
    </w:p>
    <w:p w14:paraId="6FFDA467" w14:textId="77777777" w:rsidR="00A264AE" w:rsidRPr="00F21062" w:rsidRDefault="00A264AE" w:rsidP="00F21062">
      <w:pPr>
        <w:pStyle w:val="CodePACKT"/>
      </w:pPr>
      <w:r w:rsidRPr="00F21062">
        <w:t>               "In iteration $_"</w:t>
      </w:r>
    </w:p>
    <w:p w14:paraId="7098F768" w14:textId="77777777" w:rsidR="00A264AE" w:rsidRPr="00F21062" w:rsidRDefault="00A264AE" w:rsidP="00F21062">
      <w:pPr>
        <w:pStyle w:val="CodePACKT"/>
      </w:pPr>
      <w:r w:rsidRPr="00F21062">
        <w:t>               Start-Sleep -Seconds 5</w:t>
      </w:r>
    </w:p>
    <w:p w14:paraId="37583184" w14:textId="77777777" w:rsidR="00A264AE" w:rsidRPr="00F21062" w:rsidRDefault="00A264AE" w:rsidP="00F21062">
      <w:pPr>
        <w:pStyle w:val="CodePACKT"/>
      </w:pPr>
      <w:r w:rsidRPr="00F21062">
        <w:t>         } </w:t>
      </w:r>
    </w:p>
    <w:p w14:paraId="4D705B9C" w14:textId="77777777" w:rsidR="00A264AE" w:rsidRPr="00F21062" w:rsidRDefault="00A264AE" w:rsidP="00F21062">
      <w:pPr>
        <w:pStyle w:val="CodePACKT"/>
      </w:pPr>
      <w:r w:rsidRPr="00F21062">
        <w:lastRenderedPageBreak/>
        <w:t>}</w:t>
      </w:r>
    </w:p>
    <w:p w14:paraId="6A775486" w14:textId="77777777" w:rsidR="00A264AE" w:rsidRPr="00F21062" w:rsidRDefault="00A264AE" w:rsidP="00F21062">
      <w:pPr>
        <w:pStyle w:val="CodePACKT"/>
      </w:pPr>
    </w:p>
    <w:p w14:paraId="7EF2853F" w14:textId="34E171D8" w:rsidR="00A264AE" w:rsidRPr="00F21062" w:rsidRDefault="00A264AE" w:rsidP="00F21062">
      <w:pPr>
        <w:pStyle w:val="NumberedBulletPACKT"/>
        <w:rPr>
          <w:color w:val="000000"/>
          <w:lang w:val="en-GB" w:eastAsia="en-GB"/>
        </w:rPr>
      </w:pPr>
      <w:r w:rsidRPr="00A264AE">
        <w:rPr>
          <w:lang w:val="en-GB" w:eastAsia="en-GB"/>
        </w:rPr>
        <w:t>Execute the script block</w:t>
      </w:r>
    </w:p>
    <w:p w14:paraId="47D92E61" w14:textId="77777777" w:rsidR="00F21062" w:rsidRPr="00F21062" w:rsidRDefault="00F21062" w:rsidP="00F21062">
      <w:pPr>
        <w:pStyle w:val="CodePACKT"/>
      </w:pPr>
    </w:p>
    <w:p w14:paraId="38EEC9A8" w14:textId="77777777" w:rsidR="00A264AE" w:rsidRPr="00F21062" w:rsidRDefault="00A264AE" w:rsidP="00F21062">
      <w:pPr>
        <w:pStyle w:val="CodePACKT"/>
      </w:pPr>
      <w:r w:rsidRPr="00F21062">
        <w:t>Invoke-Command -</w:t>
      </w:r>
      <w:proofErr w:type="spellStart"/>
      <w:r w:rsidRPr="00F21062">
        <w:t>ScriptBlock</w:t>
      </w:r>
      <w:proofErr w:type="spellEnd"/>
      <w:r w:rsidRPr="00F21062">
        <w:t> $SB3</w:t>
      </w:r>
    </w:p>
    <w:p w14:paraId="3BBB10F7" w14:textId="77777777" w:rsidR="00A264AE" w:rsidRPr="00F21062" w:rsidRDefault="00A264AE" w:rsidP="00F21062">
      <w:pPr>
        <w:pStyle w:val="CodePACKT"/>
      </w:pPr>
    </w:p>
    <w:p w14:paraId="1286B2E4" w14:textId="71D520F1" w:rsidR="00A264AE" w:rsidRPr="00A264AE" w:rsidRDefault="00A264AE" w:rsidP="00F21062">
      <w:pPr>
        <w:pStyle w:val="NumberedBulletPACKT"/>
        <w:rPr>
          <w:color w:val="000000"/>
          <w:lang w:val="en-GB" w:eastAsia="en-GB"/>
        </w:rPr>
      </w:pPr>
      <w:r w:rsidRPr="00A264AE">
        <w:rPr>
          <w:lang w:val="en-GB" w:eastAsia="en-GB"/>
        </w:rPr>
        <w:t>Now measure it</w:t>
      </w:r>
    </w:p>
    <w:p w14:paraId="7F2393A8" w14:textId="77777777" w:rsidR="00F21062" w:rsidRPr="00F21062" w:rsidRDefault="00F21062" w:rsidP="00F21062">
      <w:pPr>
        <w:pStyle w:val="CodePACKT"/>
      </w:pPr>
    </w:p>
    <w:p w14:paraId="5489A287" w14:textId="00BA1E28" w:rsidR="00A264AE" w:rsidRPr="00F21062" w:rsidRDefault="00A264AE" w:rsidP="00F21062">
      <w:pPr>
        <w:pStyle w:val="CodePACKT"/>
      </w:pPr>
      <w:r w:rsidRPr="00F21062">
        <w:t>Measure-Command -Expression $SB3</w:t>
      </w:r>
    </w:p>
    <w:p w14:paraId="3F2CFCBE" w14:textId="77777777" w:rsidR="00A264AE" w:rsidRPr="00F21062" w:rsidRDefault="00A264AE" w:rsidP="00F21062">
      <w:pPr>
        <w:pStyle w:val="CodePACKT"/>
      </w:pPr>
    </w:p>
    <w:p w14:paraId="3BE8EDD9" w14:textId="46192A7E" w:rsidR="00A264AE" w:rsidRPr="00A264AE" w:rsidRDefault="00A264AE" w:rsidP="00F21062">
      <w:pPr>
        <w:pStyle w:val="NumberedBulletPACKT"/>
        <w:rPr>
          <w:color w:val="000000"/>
          <w:lang w:val="en-GB" w:eastAsia="en-GB"/>
        </w:rPr>
      </w:pPr>
      <w:r w:rsidRPr="00A264AE">
        <w:rPr>
          <w:lang w:val="en-GB" w:eastAsia="en-GB"/>
        </w:rPr>
        <w:t>Create then run two short</w:t>
      </w:r>
      <w:r w:rsidR="00F21062" w:rsidRPr="00A264AE">
        <w:rPr>
          <w:lang w:val="en-GB" w:eastAsia="en-GB"/>
        </w:rPr>
        <w:t xml:space="preserve"> </w:t>
      </w:r>
      <w:r w:rsidRPr="00A264AE">
        <w:rPr>
          <w:lang w:val="en-GB" w:eastAsia="en-GB"/>
        </w:rPr>
        <w:t>script blocks</w:t>
      </w:r>
    </w:p>
    <w:p w14:paraId="22BB55A0" w14:textId="77777777" w:rsidR="00F21062" w:rsidRPr="00F21062" w:rsidRDefault="00F21062" w:rsidP="00F21062">
      <w:pPr>
        <w:pStyle w:val="CodePACKT"/>
      </w:pPr>
    </w:p>
    <w:p w14:paraId="71F97C17" w14:textId="2CE6864F" w:rsidR="00A264AE" w:rsidRPr="00F21062" w:rsidRDefault="00A264AE" w:rsidP="00F21062">
      <w:pPr>
        <w:pStyle w:val="CodePACKT"/>
      </w:pPr>
      <w:r w:rsidRPr="00F21062">
        <w:t>$SB4 = {</w:t>
      </w:r>
    </w:p>
    <w:p w14:paraId="0B1A6B88" w14:textId="77777777" w:rsidR="00A264AE" w:rsidRPr="00F21062" w:rsidRDefault="00A264AE" w:rsidP="00F21062">
      <w:pPr>
        <w:pStyle w:val="CodePACKT"/>
      </w:pPr>
      <w:r w:rsidRPr="00F21062">
        <w:t>    1..3 | </w:t>
      </w:r>
      <w:proofErr w:type="spellStart"/>
      <w:r w:rsidRPr="00F21062">
        <w:t>ForEach</w:t>
      </w:r>
      <w:proofErr w:type="spellEnd"/>
      <w:r w:rsidRPr="00F21062">
        <w:t>-Object {</w:t>
      </w:r>
    </w:p>
    <w:p w14:paraId="0F9BE68C" w14:textId="77777777" w:rsidR="00A264AE" w:rsidRPr="00F21062" w:rsidRDefault="00A264AE" w:rsidP="00F21062">
      <w:pPr>
        <w:pStyle w:val="CodePACKT"/>
      </w:pPr>
      <w:r w:rsidRPr="00F21062">
        <w:t>                   "In iteration $_"</w:t>
      </w:r>
    </w:p>
    <w:p w14:paraId="6AE84DCB" w14:textId="77777777" w:rsidR="00A264AE" w:rsidRPr="00F21062" w:rsidRDefault="00A264AE" w:rsidP="00F21062">
      <w:pPr>
        <w:pStyle w:val="CodePACKT"/>
      </w:pPr>
      <w:r w:rsidRPr="00F21062">
        <w:t>             } </w:t>
      </w:r>
    </w:p>
    <w:p w14:paraId="6CFD42C7" w14:textId="77777777" w:rsidR="00A264AE" w:rsidRPr="00F21062" w:rsidRDefault="00A264AE" w:rsidP="00F21062">
      <w:pPr>
        <w:pStyle w:val="CodePACKT"/>
      </w:pPr>
      <w:r w:rsidRPr="00F21062">
        <w:t>}</w:t>
      </w:r>
    </w:p>
    <w:p w14:paraId="4AF7CAFF" w14:textId="77777777" w:rsidR="00A264AE" w:rsidRPr="00F21062" w:rsidRDefault="00A264AE" w:rsidP="00F21062">
      <w:pPr>
        <w:pStyle w:val="CodePACKT"/>
      </w:pPr>
      <w:r w:rsidRPr="00F21062">
        <w:t>Invoke-Command -</w:t>
      </w:r>
      <w:proofErr w:type="spellStart"/>
      <w:r w:rsidRPr="00F21062">
        <w:t>ScriptBlock</w:t>
      </w:r>
      <w:proofErr w:type="spellEnd"/>
      <w:r w:rsidRPr="00F21062">
        <w:t> $SB4    </w:t>
      </w:r>
    </w:p>
    <w:p w14:paraId="1F337879" w14:textId="77777777" w:rsidR="00A264AE" w:rsidRPr="00F21062" w:rsidRDefault="00A264AE" w:rsidP="00F21062">
      <w:pPr>
        <w:pStyle w:val="CodePACKT"/>
      </w:pPr>
    </w:p>
    <w:p w14:paraId="14A179A6" w14:textId="77777777" w:rsidR="00A264AE" w:rsidRPr="00F21062" w:rsidRDefault="00A264AE" w:rsidP="00F21062">
      <w:pPr>
        <w:pStyle w:val="CodePACKT"/>
      </w:pPr>
      <w:r w:rsidRPr="00F21062">
        <w:t>$SB5 = {</w:t>
      </w:r>
    </w:p>
    <w:p w14:paraId="11C497EB" w14:textId="77777777" w:rsidR="00A264AE" w:rsidRPr="00F21062" w:rsidRDefault="00A264AE" w:rsidP="00F21062">
      <w:pPr>
        <w:pStyle w:val="CodePACKT"/>
      </w:pPr>
      <w:r w:rsidRPr="00F21062">
        <w:t>        1..3 | </w:t>
      </w:r>
      <w:proofErr w:type="spellStart"/>
      <w:r w:rsidRPr="00F21062">
        <w:t>ForEach</w:t>
      </w:r>
      <w:proofErr w:type="spellEnd"/>
      <w:r w:rsidRPr="00F21062">
        <w:t>-Object -Parallel {</w:t>
      </w:r>
    </w:p>
    <w:p w14:paraId="3E04D834" w14:textId="77777777" w:rsidR="00A264AE" w:rsidRPr="00F21062" w:rsidRDefault="00A264AE" w:rsidP="00F21062">
      <w:pPr>
        <w:pStyle w:val="CodePACKT"/>
      </w:pPr>
      <w:r w:rsidRPr="00F21062">
        <w:t>                       "In iteration $_"</w:t>
      </w:r>
    </w:p>
    <w:p w14:paraId="5AE727D1" w14:textId="77777777" w:rsidR="00A264AE" w:rsidRPr="00F21062" w:rsidRDefault="00A264AE" w:rsidP="00F21062">
      <w:pPr>
        <w:pStyle w:val="CodePACKT"/>
      </w:pPr>
      <w:r w:rsidRPr="00F21062">
        <w:t>             } </w:t>
      </w:r>
    </w:p>
    <w:p w14:paraId="70EF7076" w14:textId="77777777" w:rsidR="00A264AE" w:rsidRPr="00F21062" w:rsidRDefault="00A264AE" w:rsidP="00F21062">
      <w:pPr>
        <w:pStyle w:val="CodePACKT"/>
      </w:pPr>
      <w:r w:rsidRPr="00F21062">
        <w:t>}</w:t>
      </w:r>
    </w:p>
    <w:p w14:paraId="2CBA6285" w14:textId="77777777" w:rsidR="00A264AE" w:rsidRPr="00F21062" w:rsidRDefault="00A264AE" w:rsidP="00F21062">
      <w:pPr>
        <w:pStyle w:val="CodePACKT"/>
      </w:pPr>
      <w:r w:rsidRPr="00F21062">
        <w:t>Invoke-Command -</w:t>
      </w:r>
      <w:proofErr w:type="spellStart"/>
      <w:r w:rsidRPr="00F21062">
        <w:t>ScriptBlock</w:t>
      </w:r>
      <w:proofErr w:type="spellEnd"/>
      <w:r w:rsidRPr="00F21062">
        <w:t> $SB5    </w:t>
      </w:r>
    </w:p>
    <w:p w14:paraId="05624157" w14:textId="77777777" w:rsidR="00A264AE" w:rsidRPr="00F21062" w:rsidRDefault="00A264AE" w:rsidP="00F21062">
      <w:pPr>
        <w:pStyle w:val="CodePACKT"/>
      </w:pPr>
    </w:p>
    <w:p w14:paraId="257162DA" w14:textId="44A52217" w:rsidR="00A264AE" w:rsidRPr="00A264AE" w:rsidRDefault="00A264AE" w:rsidP="00F21062">
      <w:pPr>
        <w:pStyle w:val="NumberedBulletPACKT"/>
        <w:rPr>
          <w:color w:val="000000"/>
          <w:lang w:val="en-GB" w:eastAsia="en-GB"/>
        </w:rPr>
      </w:pPr>
      <w:r w:rsidRPr="00A264AE">
        <w:rPr>
          <w:lang w:val="en-GB" w:eastAsia="en-GB"/>
        </w:rPr>
        <w:t>Measure time for both</w:t>
      </w:r>
    </w:p>
    <w:p w14:paraId="22D59544" w14:textId="77777777" w:rsidR="00F21062" w:rsidRPr="00F21062" w:rsidRDefault="00F21062" w:rsidP="00F21062">
      <w:pPr>
        <w:pStyle w:val="CodePACKT"/>
      </w:pPr>
    </w:p>
    <w:p w14:paraId="09E9FA2C" w14:textId="75CF0A93" w:rsidR="00A264AE" w:rsidRPr="00F21062" w:rsidRDefault="00A264AE" w:rsidP="00F21062">
      <w:pPr>
        <w:pStyle w:val="CodePACKT"/>
      </w:pPr>
      <w:r w:rsidRPr="00F21062">
        <w:t>Measure-Command -Expression $SB4    </w:t>
      </w:r>
    </w:p>
    <w:p w14:paraId="702F2D91" w14:textId="77777777" w:rsidR="00A264AE" w:rsidRPr="00F21062" w:rsidRDefault="00A264AE" w:rsidP="00F21062">
      <w:pPr>
        <w:pStyle w:val="CodePACKT"/>
      </w:pPr>
      <w:r w:rsidRPr="00F21062">
        <w:t>Measure-Command -Expression $SB5    </w:t>
      </w:r>
    </w:p>
    <w:p w14:paraId="5CF40DBC" w14:textId="77777777" w:rsidR="00A264AE" w:rsidRPr="00F21062" w:rsidRDefault="00A264AE" w:rsidP="00F21062">
      <w:pPr>
        <w:pStyle w:val="CodePACKT"/>
      </w:pPr>
    </w:p>
    <w:p w14:paraId="3228FA4F" w14:textId="5FE3F3EC" w:rsidR="0000165C" w:rsidRDefault="0000165C" w:rsidP="0000165C">
      <w:pPr>
        <w:pStyle w:val="Heading2"/>
        <w:numPr>
          <w:ilvl w:val="1"/>
          <w:numId w:val="3"/>
        </w:numPr>
        <w:tabs>
          <w:tab w:val="left" w:pos="0"/>
        </w:tabs>
      </w:pPr>
      <w:r>
        <w:t>How it works...</w:t>
      </w:r>
    </w:p>
    <w:p w14:paraId="6AE615FA" w14:textId="3A83E6FD" w:rsidR="00456F02" w:rsidRDefault="00456F02" w:rsidP="00456F02">
      <w:pPr>
        <w:pStyle w:val="NormalPACKT"/>
        <w:rPr>
          <w:lang w:val="en-GB"/>
        </w:rPr>
      </w:pPr>
      <w:r>
        <w:rPr>
          <w:lang w:val="en-GB"/>
        </w:rPr>
        <w:t xml:space="preserve">In </w:t>
      </w:r>
      <w:r w:rsidRPr="00456F02">
        <w:rPr>
          <w:rStyle w:val="ItalicsPACKT"/>
        </w:rPr>
        <w:t>step 1</w:t>
      </w:r>
      <w:r>
        <w:rPr>
          <w:lang w:val="en-GB"/>
        </w:rPr>
        <w:t xml:space="preserve">, you create and then invoke a script block. The script block simulates how you can run several long script blocks </w:t>
      </w:r>
      <w:r w:rsidR="0077398D">
        <w:rPr>
          <w:lang w:val="en-GB"/>
        </w:rPr>
        <w:t xml:space="preserve">traditionally using the </w:t>
      </w:r>
      <w:r w:rsidR="0077398D" w:rsidRPr="0077398D">
        <w:rPr>
          <w:rStyle w:val="CodeInTextPACKT"/>
        </w:rPr>
        <w:t>Foreach-Object</w:t>
      </w:r>
      <w:r w:rsidR="0077398D">
        <w:rPr>
          <w:lang w:val="en-GB"/>
        </w:rPr>
        <w:t xml:space="preserve"> cmdlet</w:t>
      </w:r>
      <w:r>
        <w:rPr>
          <w:lang w:val="en-GB"/>
        </w:rPr>
        <w:t>, with output like this:</w:t>
      </w:r>
    </w:p>
    <w:p w14:paraId="4711835E" w14:textId="17E6025F" w:rsidR="00456F02" w:rsidRDefault="00456F02" w:rsidP="00456F02">
      <w:pPr>
        <w:pStyle w:val="FigurePACKT"/>
      </w:pPr>
      <w:r>
        <w:rPr>
          <w:noProof/>
        </w:rPr>
        <w:lastRenderedPageBreak/>
        <w:drawing>
          <wp:inline distT="0" distB="0" distL="0" distR="0" wp14:anchorId="7018BCEE" wp14:editId="1583052F">
            <wp:extent cx="2809240" cy="1436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809240" cy="1436087"/>
                    </a:xfrm>
                    <a:prstGeom prst="rect">
                      <a:avLst/>
                    </a:prstGeom>
                  </pic:spPr>
                </pic:pic>
              </a:graphicData>
            </a:graphic>
          </wp:inline>
        </w:drawing>
      </w:r>
    </w:p>
    <w:p w14:paraId="7BBFAACE" w14:textId="68F06A27" w:rsidR="00456F02" w:rsidRDefault="00456F02" w:rsidP="00456F02">
      <w:pPr>
        <w:pStyle w:val="LayoutInformationPACKT"/>
        <w:rPr>
          <w:noProof/>
        </w:rPr>
      </w:pPr>
      <w:r>
        <w:t xml:space="preserve">Insert </w:t>
      </w:r>
      <w:r w:rsidRPr="00C41783">
        <w:t>image</w:t>
      </w:r>
      <w:r>
        <w:t xml:space="preserve"> </w:t>
      </w:r>
      <w:r>
        <w:rPr>
          <w:noProof/>
        </w:rPr>
        <w:t>B42024_02</w:t>
      </w:r>
      <w:r w:rsidRPr="00023EAD">
        <w:rPr>
          <w:noProof/>
        </w:rPr>
        <w:t>_</w:t>
      </w:r>
      <w:r>
        <w:rPr>
          <w:noProof/>
        </w:rPr>
        <w:t>12.png</w:t>
      </w:r>
    </w:p>
    <w:p w14:paraId="6A255C3E" w14:textId="6FCC1E68" w:rsidR="00456F02" w:rsidRDefault="00456F02" w:rsidP="00456F02">
      <w:r>
        <w:t xml:space="preserve">In </w:t>
      </w:r>
      <w:r w:rsidRPr="00456F02">
        <w:rPr>
          <w:rStyle w:val="ItalicsPACKT"/>
        </w:rPr>
        <w:t>step 2</w:t>
      </w:r>
      <w:r>
        <w:t>, you determine how long it takes PowerShell to run this script block, with output like this:</w:t>
      </w:r>
    </w:p>
    <w:p w14:paraId="04B767FB" w14:textId="536E1B65" w:rsidR="00456F02" w:rsidRDefault="00E94376" w:rsidP="00E94376">
      <w:pPr>
        <w:pStyle w:val="FigurePACKT"/>
      </w:pPr>
      <w:r>
        <w:rPr>
          <w:noProof/>
        </w:rPr>
        <w:drawing>
          <wp:inline distT="0" distB="0" distL="0" distR="0" wp14:anchorId="421DD532" wp14:editId="02F861BC">
            <wp:extent cx="2192215"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192215" cy="1676400"/>
                    </a:xfrm>
                    <a:prstGeom prst="rect">
                      <a:avLst/>
                    </a:prstGeom>
                  </pic:spPr>
                </pic:pic>
              </a:graphicData>
            </a:graphic>
          </wp:inline>
        </w:drawing>
      </w:r>
    </w:p>
    <w:p w14:paraId="38E70548" w14:textId="6CE6CE12" w:rsidR="00456F02" w:rsidRDefault="00456F02" w:rsidP="00456F02">
      <w:pPr>
        <w:pStyle w:val="LayoutInformationPACKT"/>
        <w:rPr>
          <w:noProof/>
        </w:rPr>
      </w:pPr>
      <w:r>
        <w:t xml:space="preserve">Insert </w:t>
      </w:r>
      <w:r w:rsidRPr="00C41783">
        <w:t>image</w:t>
      </w:r>
      <w:r>
        <w:t xml:space="preserve"> </w:t>
      </w:r>
      <w:r>
        <w:rPr>
          <w:noProof/>
        </w:rPr>
        <w:t>B42024_02</w:t>
      </w:r>
      <w:r w:rsidRPr="00023EAD">
        <w:rPr>
          <w:noProof/>
        </w:rPr>
        <w:t>_</w:t>
      </w:r>
      <w:r>
        <w:rPr>
          <w:noProof/>
        </w:rPr>
        <w:t>13.png</w:t>
      </w:r>
    </w:p>
    <w:p w14:paraId="00C24BEA" w14:textId="4E800C86" w:rsidR="00456F02" w:rsidRDefault="00E94376" w:rsidP="00456F02">
      <w:r>
        <w:t xml:space="preserve">In </w:t>
      </w:r>
      <w:r w:rsidRPr="00E94376">
        <w:rPr>
          <w:rStyle w:val="ItalicsPACKT"/>
        </w:rPr>
        <w:t>step 3</w:t>
      </w:r>
      <w:r>
        <w:t xml:space="preserve">, you refactor the </w:t>
      </w:r>
      <w:r w:rsidRPr="00760795">
        <w:rPr>
          <w:rStyle w:val="CodeInTextPACKT"/>
        </w:rPr>
        <w:t>$SB1</w:t>
      </w:r>
      <w:r>
        <w:t xml:space="preserve"> script block to use PowerShell background jobs. The script block runs the simulated long-running task using jobs then waits for and displays the output from each job. Defining the function creates no output. I</w:t>
      </w:r>
      <w:r w:rsidR="00760795">
        <w:t>n</w:t>
      </w:r>
      <w:r>
        <w:t xml:space="preserve"> </w:t>
      </w:r>
      <w:r w:rsidRPr="00760795">
        <w:rPr>
          <w:rStyle w:val="ItalicsPACKT"/>
        </w:rPr>
        <w:t>step 4</w:t>
      </w:r>
      <w:r>
        <w:t>, you invoke the script block to view the results, which looks like this:</w:t>
      </w:r>
    </w:p>
    <w:p w14:paraId="3838F318" w14:textId="1DCA5018" w:rsidR="00E94376" w:rsidRDefault="00E94376" w:rsidP="00E94376">
      <w:pPr>
        <w:pStyle w:val="FigurePACKT"/>
      </w:pPr>
      <w:r>
        <w:rPr>
          <w:noProof/>
        </w:rPr>
        <w:drawing>
          <wp:inline distT="0" distB="0" distL="0" distR="0" wp14:anchorId="756F64A9" wp14:editId="3CDEF730">
            <wp:extent cx="4224262" cy="13525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224262" cy="1352550"/>
                    </a:xfrm>
                    <a:prstGeom prst="rect">
                      <a:avLst/>
                    </a:prstGeom>
                  </pic:spPr>
                </pic:pic>
              </a:graphicData>
            </a:graphic>
          </wp:inline>
        </w:drawing>
      </w:r>
    </w:p>
    <w:p w14:paraId="109E4EB2" w14:textId="6E19D967" w:rsidR="00E94376" w:rsidRDefault="00E94376" w:rsidP="00E94376">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14.png</w:t>
      </w:r>
    </w:p>
    <w:p w14:paraId="0201C70E" w14:textId="13AC4532" w:rsidR="00E94376" w:rsidRDefault="00E94376" w:rsidP="00456F02">
      <w:r>
        <w:t xml:space="preserve">In </w:t>
      </w:r>
      <w:r w:rsidRPr="00E94376">
        <w:rPr>
          <w:rStyle w:val="ItalicsPACKT"/>
        </w:rPr>
        <w:t>step 5</w:t>
      </w:r>
      <w:r>
        <w:t>, you re-run the updated script block to determine the run</w:t>
      </w:r>
      <w:r w:rsidR="0077398D">
        <w:t xml:space="preserve"> </w:t>
      </w:r>
      <w:r>
        <w:t>time. The output of this step looks like this:</w:t>
      </w:r>
    </w:p>
    <w:p w14:paraId="6681E830" w14:textId="37720A5A" w:rsidR="00E94376" w:rsidRDefault="00E94376" w:rsidP="00E94376">
      <w:pPr>
        <w:pStyle w:val="FigurePACKT"/>
      </w:pPr>
      <w:r>
        <w:rPr>
          <w:noProof/>
        </w:rPr>
        <w:drawing>
          <wp:inline distT="0" distB="0" distL="0" distR="0" wp14:anchorId="74F66F1E" wp14:editId="4426BF59">
            <wp:extent cx="2916014" cy="1655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916014" cy="1655445"/>
                    </a:xfrm>
                    <a:prstGeom prst="rect">
                      <a:avLst/>
                    </a:prstGeom>
                  </pic:spPr>
                </pic:pic>
              </a:graphicData>
            </a:graphic>
          </wp:inline>
        </w:drawing>
      </w:r>
    </w:p>
    <w:p w14:paraId="031E354B" w14:textId="7856E7FB" w:rsidR="00E94376" w:rsidRDefault="00E94376" w:rsidP="00E94376">
      <w:pPr>
        <w:pStyle w:val="LayoutInformationPACKT"/>
        <w:rPr>
          <w:noProof/>
        </w:rPr>
      </w:pPr>
      <w:r>
        <w:t xml:space="preserve">Insert </w:t>
      </w:r>
      <w:r w:rsidRPr="00C41783">
        <w:t>image</w:t>
      </w:r>
      <w:r>
        <w:t xml:space="preserve"> </w:t>
      </w:r>
      <w:r>
        <w:rPr>
          <w:noProof/>
        </w:rPr>
        <w:t>B42024_02</w:t>
      </w:r>
      <w:r w:rsidRPr="00023EAD">
        <w:rPr>
          <w:noProof/>
        </w:rPr>
        <w:t>_</w:t>
      </w:r>
      <w:r>
        <w:rPr>
          <w:noProof/>
        </w:rPr>
        <w:t>15.png</w:t>
      </w:r>
    </w:p>
    <w:p w14:paraId="390E93A0" w14:textId="584D86FE" w:rsidR="00E94376" w:rsidRPr="00E94376" w:rsidRDefault="00E94376" w:rsidP="00E94376">
      <w:r>
        <w:t xml:space="preserve">In </w:t>
      </w:r>
      <w:r w:rsidRPr="00E94376">
        <w:rPr>
          <w:rStyle w:val="ItalicsPACKT"/>
        </w:rPr>
        <w:t>step 6</w:t>
      </w:r>
      <w:r>
        <w:t>, you create a</w:t>
      </w:r>
      <w:r w:rsidR="0077398D">
        <w:t>nother</w:t>
      </w:r>
      <w:r>
        <w:t xml:space="preserve"> script block that uses the PowerShell 7 </w:t>
      </w:r>
      <w:r w:rsidRPr="00E94376">
        <w:rPr>
          <w:rStyle w:val="CodeInTextPACKT"/>
        </w:rPr>
        <w:t>Foreach-Object -Parallel</w:t>
      </w:r>
      <w:r>
        <w:t xml:space="preserve"> construct. When you define this script block, PowerShell creates no output. In </w:t>
      </w:r>
      <w:r w:rsidRPr="00E94376">
        <w:rPr>
          <w:rStyle w:val="ItalicsPACKT"/>
        </w:rPr>
        <w:t>step 7</w:t>
      </w:r>
      <w:r>
        <w:t>, you run the script block, which looks like this,</w:t>
      </w:r>
    </w:p>
    <w:p w14:paraId="2D03DFA9" w14:textId="060C102C" w:rsidR="00E94376" w:rsidRDefault="00E94376" w:rsidP="00E94376">
      <w:pPr>
        <w:pStyle w:val="FigurePACKT"/>
      </w:pPr>
      <w:r>
        <w:rPr>
          <w:noProof/>
        </w:rPr>
        <w:drawing>
          <wp:inline distT="0" distB="0" distL="0" distR="0" wp14:anchorId="01AE492B" wp14:editId="3F64D7A5">
            <wp:extent cx="2563394" cy="7315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2563394" cy="731520"/>
                    </a:xfrm>
                    <a:prstGeom prst="rect">
                      <a:avLst/>
                    </a:prstGeom>
                  </pic:spPr>
                </pic:pic>
              </a:graphicData>
            </a:graphic>
          </wp:inline>
        </w:drawing>
      </w:r>
    </w:p>
    <w:p w14:paraId="1D2B888C" w14:textId="10038019" w:rsidR="00E94376" w:rsidRDefault="00E94376" w:rsidP="00E94376">
      <w:pPr>
        <w:pStyle w:val="LayoutInformationPACKT"/>
        <w:rPr>
          <w:noProof/>
        </w:rPr>
      </w:pPr>
      <w:r>
        <w:t xml:space="preserve">Insert </w:t>
      </w:r>
      <w:r w:rsidRPr="00C41783">
        <w:t>image</w:t>
      </w:r>
      <w:r>
        <w:t xml:space="preserve"> </w:t>
      </w:r>
      <w:r>
        <w:rPr>
          <w:noProof/>
        </w:rPr>
        <w:t>B42024_02</w:t>
      </w:r>
      <w:r w:rsidRPr="00023EAD">
        <w:rPr>
          <w:noProof/>
        </w:rPr>
        <w:t>_</w:t>
      </w:r>
      <w:r>
        <w:rPr>
          <w:noProof/>
        </w:rPr>
        <w:t>16.png</w:t>
      </w:r>
    </w:p>
    <w:p w14:paraId="7155EF42" w14:textId="31D98EAB" w:rsidR="00F51742" w:rsidRDefault="00F51742" w:rsidP="00F51742">
      <w:r>
        <w:t xml:space="preserve">In </w:t>
      </w:r>
      <w:r w:rsidRPr="00F51742">
        <w:rPr>
          <w:rStyle w:val="ItalicsPACKT"/>
        </w:rPr>
        <w:t>step 8</w:t>
      </w:r>
      <w:r>
        <w:t xml:space="preserve">, you time the execution of the script block, making use of the </w:t>
      </w:r>
      <w:r w:rsidRPr="00F51742">
        <w:rPr>
          <w:rStyle w:val="CodeInTextPACKT"/>
        </w:rPr>
        <w:t>Foreach-Object -Parallel</w:t>
      </w:r>
      <w:r>
        <w:t xml:space="preserve"> feature, which looks like this:</w:t>
      </w:r>
    </w:p>
    <w:p w14:paraId="02430ADE" w14:textId="656E94A6" w:rsidR="00F51742" w:rsidRDefault="00F51742" w:rsidP="00F51742">
      <w:pPr>
        <w:pStyle w:val="FigurePACKT"/>
      </w:pPr>
      <w:r>
        <w:rPr>
          <w:noProof/>
        </w:rPr>
        <w:drawing>
          <wp:inline distT="0" distB="0" distL="0" distR="0" wp14:anchorId="5E49869C" wp14:editId="70D089E4">
            <wp:extent cx="2198783" cy="1627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198783" cy="1627945"/>
                    </a:xfrm>
                    <a:prstGeom prst="rect">
                      <a:avLst/>
                    </a:prstGeom>
                  </pic:spPr>
                </pic:pic>
              </a:graphicData>
            </a:graphic>
          </wp:inline>
        </w:drawing>
      </w:r>
    </w:p>
    <w:p w14:paraId="0B883869" w14:textId="4549DDAD" w:rsidR="00F51742" w:rsidRDefault="00F51742" w:rsidP="00F51742">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17.png</w:t>
      </w:r>
    </w:p>
    <w:p w14:paraId="5E54A88F" w14:textId="755A7491" w:rsidR="00F51742" w:rsidRDefault="00F51742" w:rsidP="00F51742">
      <w:pPr>
        <w:pStyle w:val="NormalPACKT"/>
      </w:pPr>
      <w:r>
        <w:t xml:space="preserve">In </w:t>
      </w:r>
      <w:r w:rsidRPr="00F51742">
        <w:rPr>
          <w:rStyle w:val="ItalicsPACKT"/>
        </w:rPr>
        <w:t>step 9</w:t>
      </w:r>
      <w:r>
        <w:t>, you define and invoke two script blocks, which looks like this:</w:t>
      </w:r>
    </w:p>
    <w:p w14:paraId="10C0E99F" w14:textId="42A1CA7C" w:rsidR="00F51742" w:rsidRDefault="00F51742" w:rsidP="00F51742">
      <w:pPr>
        <w:pStyle w:val="FigurePACKT"/>
      </w:pPr>
      <w:r>
        <w:rPr>
          <w:noProof/>
        </w:rPr>
        <w:drawing>
          <wp:inline distT="0" distB="0" distL="0" distR="0" wp14:anchorId="53E1CE56" wp14:editId="30121707">
            <wp:extent cx="2965039" cy="2207895"/>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965039" cy="2207895"/>
                    </a:xfrm>
                    <a:prstGeom prst="rect">
                      <a:avLst/>
                    </a:prstGeom>
                  </pic:spPr>
                </pic:pic>
              </a:graphicData>
            </a:graphic>
          </wp:inline>
        </w:drawing>
      </w:r>
    </w:p>
    <w:p w14:paraId="5B3F7047" w14:textId="0E6EABF2" w:rsidR="00F51742" w:rsidRDefault="00F51742" w:rsidP="00F51742">
      <w:pPr>
        <w:pStyle w:val="LayoutInformationPACKT"/>
        <w:rPr>
          <w:noProof/>
        </w:rPr>
      </w:pPr>
      <w:r>
        <w:t xml:space="preserve">Insert </w:t>
      </w:r>
      <w:r w:rsidRPr="00C41783">
        <w:t>image</w:t>
      </w:r>
      <w:r>
        <w:t xml:space="preserve"> </w:t>
      </w:r>
      <w:r>
        <w:rPr>
          <w:noProof/>
        </w:rPr>
        <w:t>B42024_02</w:t>
      </w:r>
      <w:r w:rsidRPr="00023EAD">
        <w:rPr>
          <w:noProof/>
        </w:rPr>
        <w:t>_</w:t>
      </w:r>
      <w:r>
        <w:rPr>
          <w:noProof/>
        </w:rPr>
        <w:t>18.png</w:t>
      </w:r>
    </w:p>
    <w:p w14:paraId="46C72E38" w14:textId="2538F069" w:rsidR="00F51742" w:rsidRDefault="00F51742" w:rsidP="00F51742">
      <w:r>
        <w:t xml:space="preserve">In the final step in this recipe, </w:t>
      </w:r>
      <w:r w:rsidRPr="00F51742">
        <w:rPr>
          <w:rStyle w:val="ItalicsPACKT"/>
        </w:rPr>
        <w:t>step 10</w:t>
      </w:r>
      <w:r>
        <w:t>, you measure the execution time of these two script blocks, which looks like this:</w:t>
      </w:r>
    </w:p>
    <w:p w14:paraId="146BB7E6" w14:textId="5515AE9F" w:rsidR="00F51742" w:rsidRDefault="00F51742" w:rsidP="00F51742">
      <w:r>
        <w:rPr>
          <w:noProof/>
        </w:rPr>
        <w:drawing>
          <wp:inline distT="0" distB="0" distL="0" distR="0" wp14:anchorId="018336F4" wp14:editId="462E42E3">
            <wp:extent cx="2195307" cy="32746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2195307" cy="3274624"/>
                    </a:xfrm>
                    <a:prstGeom prst="rect">
                      <a:avLst/>
                    </a:prstGeom>
                  </pic:spPr>
                </pic:pic>
              </a:graphicData>
            </a:graphic>
          </wp:inline>
        </w:drawing>
      </w:r>
    </w:p>
    <w:p w14:paraId="17D50BBA" w14:textId="5F00D37F" w:rsidR="00E94376" w:rsidRPr="00456F02" w:rsidRDefault="00F51742" w:rsidP="00F51742">
      <w:pPr>
        <w:pStyle w:val="LayoutInformationPACKT"/>
      </w:pPr>
      <w:r>
        <w:lastRenderedPageBreak/>
        <w:t xml:space="preserve">Insert </w:t>
      </w:r>
      <w:r w:rsidRPr="00C41783">
        <w:t>image</w:t>
      </w:r>
      <w:r>
        <w:t xml:space="preserve"> </w:t>
      </w:r>
      <w:r>
        <w:rPr>
          <w:noProof/>
        </w:rPr>
        <w:t>B42024_02</w:t>
      </w:r>
      <w:r w:rsidRPr="00023EAD">
        <w:rPr>
          <w:noProof/>
        </w:rPr>
        <w:t>_</w:t>
      </w:r>
      <w:r>
        <w:rPr>
          <w:noProof/>
        </w:rPr>
        <w:t>19.png</w:t>
      </w:r>
    </w:p>
    <w:p w14:paraId="369BAA88" w14:textId="77777777" w:rsidR="00456F02" w:rsidRDefault="00456F02" w:rsidP="00456F02">
      <w:pPr>
        <w:pStyle w:val="Heading2"/>
      </w:pPr>
      <w:commentRangeStart w:id="83"/>
      <w:r>
        <w:t>There's more...</w:t>
      </w:r>
      <w:commentRangeEnd w:id="83"/>
      <w:r w:rsidR="00783B1B">
        <w:rPr>
          <w:rStyle w:val="CommentReference"/>
          <w:rFonts w:ascii="Times New Roman" w:hAnsi="Times New Roman" w:cs="Times New Roman"/>
          <w:b w:val="0"/>
          <w:bCs w:val="0"/>
          <w:iCs w:val="0"/>
          <w:color w:val="auto"/>
          <w:lang w:val="en-US"/>
        </w:rPr>
        <w:commentReference w:id="83"/>
      </w:r>
    </w:p>
    <w:p w14:paraId="0270A5F7" w14:textId="4B9CC585" w:rsidR="00456F02" w:rsidRDefault="00456F02" w:rsidP="00760795">
      <w:pPr>
        <w:pStyle w:val="NormalPACKT"/>
      </w:pPr>
      <w:r>
        <w:rPr>
          <w:lang w:val="en-GB"/>
        </w:rPr>
        <w:t xml:space="preserve">In </w:t>
      </w:r>
      <w:r w:rsidRPr="00C85588">
        <w:rPr>
          <w:rStyle w:val="ItalicsPACKT"/>
        </w:rPr>
        <w:t>step</w:t>
      </w:r>
      <w:r w:rsidR="00723BE1">
        <w:rPr>
          <w:rStyle w:val="ItalicsPACKT"/>
        </w:rPr>
        <w:t xml:space="preserve"> 1 and step 2</w:t>
      </w:r>
      <w:r w:rsidR="00723BE1" w:rsidRPr="00760795">
        <w:t>, you</w:t>
      </w:r>
      <w:r w:rsidR="00760795">
        <w:t xml:space="preserve"> invoke a long</w:t>
      </w:r>
      <w:r w:rsidR="0077398D">
        <w:t>-</w:t>
      </w:r>
      <w:r w:rsidR="00760795">
        <w:t>running task multiple times. As you can see, running these script blocks</w:t>
      </w:r>
      <w:r w:rsidR="0077398D">
        <w:t xml:space="preserve">, one at a time, </w:t>
      </w:r>
      <w:r w:rsidR="00760795">
        <w:t xml:space="preserve">takes just over 15 seconds. In </w:t>
      </w:r>
      <w:r w:rsidR="00760795" w:rsidRPr="005D12DF">
        <w:rPr>
          <w:rStyle w:val="ItalicsPACKT"/>
        </w:rPr>
        <w:t>step 6</w:t>
      </w:r>
      <w:r w:rsidR="00760795">
        <w:t>, you see that by refactoring the long</w:t>
      </w:r>
      <w:r w:rsidR="0077398D">
        <w:t>-</w:t>
      </w:r>
      <w:r w:rsidR="00760795">
        <w:t xml:space="preserve">running task into PowerShell background jobs, you reduce the run time to 6.83 seconds. Finally, in </w:t>
      </w:r>
      <w:r w:rsidR="00760795" w:rsidRPr="005D12DF">
        <w:rPr>
          <w:rStyle w:val="ItalicsPACKT"/>
        </w:rPr>
        <w:t>step 8</w:t>
      </w:r>
      <w:r w:rsidR="00760795">
        <w:t>, you measure the elapsed run</w:t>
      </w:r>
      <w:r w:rsidR="0077398D">
        <w:t xml:space="preserve"> </w:t>
      </w:r>
      <w:r w:rsidR="00760795">
        <w:t xml:space="preserve">time when you use </w:t>
      </w:r>
      <w:proofErr w:type="spellStart"/>
      <w:r w:rsidR="00760795" w:rsidRPr="00E20C1B">
        <w:rPr>
          <w:rStyle w:val="CodeInTextPACKT"/>
        </w:rPr>
        <w:t>ForEach</w:t>
      </w:r>
      <w:proofErr w:type="spellEnd"/>
      <w:r w:rsidR="00760795" w:rsidRPr="00E20C1B">
        <w:rPr>
          <w:rStyle w:val="CodeInTextPACKT"/>
        </w:rPr>
        <w:t>-Object -Parallel</w:t>
      </w:r>
      <w:r w:rsidR="00760795">
        <w:t>, which is</w:t>
      </w:r>
      <w:r w:rsidR="0077398D">
        <w:t xml:space="preserve"> now</w:t>
      </w:r>
      <w:r w:rsidR="00760795">
        <w:t xml:space="preserve"> a little over 5 seconds. </w:t>
      </w:r>
    </w:p>
    <w:p w14:paraId="3860E2CD" w14:textId="117DDE87" w:rsidR="00760795" w:rsidRDefault="00760795" w:rsidP="00760795">
      <w:pPr>
        <w:pStyle w:val="NormalPACKT"/>
      </w:pPr>
      <w:r>
        <w:t xml:space="preserve">As this recipe shows, if you have independent script blocks, you can run them in parallel </w:t>
      </w:r>
      <w:r w:rsidR="0077398D">
        <w:t>to</w:t>
      </w:r>
      <w:r>
        <w:t xml:space="preserve"> reduce the overall run time. In this case, from just over 15 seconds to just over 5. And the gains would have been even higher had you run the loop more than three times. Running the loop serially 10 times would have taken over 50 seconds, compared to just over 5 for </w:t>
      </w:r>
      <w:proofErr w:type="spellStart"/>
      <w:r w:rsidRPr="00E20C1B">
        <w:rPr>
          <w:rStyle w:val="CodeInTextPACKT"/>
        </w:rPr>
        <w:t>ForEach</w:t>
      </w:r>
      <w:proofErr w:type="spellEnd"/>
      <w:r w:rsidRPr="00E20C1B">
        <w:rPr>
          <w:rStyle w:val="CodeInTextPACKT"/>
        </w:rPr>
        <w:t>-Object -Parallel</w:t>
      </w:r>
      <w:r>
        <w:t xml:space="preserve">. </w:t>
      </w:r>
    </w:p>
    <w:p w14:paraId="6DDBD9D4" w14:textId="4134A890" w:rsidR="00760795" w:rsidRPr="00456F02" w:rsidRDefault="00760795" w:rsidP="00760795">
      <w:pPr>
        <w:pStyle w:val="NormalPACKT"/>
      </w:pPr>
      <w:commentRangeStart w:id="84"/>
      <w:r>
        <w:t>However, there is a limit to how many script blocks PowerShell can run simultaneously so long as you have more processor cores in your computer than you wish to run in parallel.</w:t>
      </w:r>
      <w:r w:rsidR="00E20C1B">
        <w:t xml:space="preserve"> </w:t>
      </w:r>
      <w:commentRangeEnd w:id="84"/>
      <w:r w:rsidR="00030D4F">
        <w:rPr>
          <w:rStyle w:val="CommentReference"/>
          <w:rFonts w:ascii="Arial" w:hAnsi="Arial" w:cs="Arial"/>
          <w:bCs/>
        </w:rPr>
        <w:commentReference w:id="84"/>
      </w:r>
      <w:commentRangeStart w:id="85"/>
      <w:commentRangeStart w:id="86"/>
      <w:r w:rsidR="00E20C1B">
        <w:t>If you attempt to run more parallel script blocks than you have processor cores</w:t>
      </w:r>
      <w:commentRangeEnd w:id="85"/>
      <w:r w:rsidR="009909BC">
        <w:rPr>
          <w:rStyle w:val="CommentReference"/>
        </w:rPr>
        <w:commentReference w:id="85"/>
      </w:r>
      <w:commentRangeEnd w:id="86"/>
      <w:r w:rsidR="00065DB9">
        <w:rPr>
          <w:rStyle w:val="CommentReference"/>
          <w:rFonts w:ascii="Arial" w:hAnsi="Arial" w:cs="Arial"/>
          <w:bCs/>
        </w:rPr>
        <w:commentReference w:id="86"/>
      </w:r>
      <w:r w:rsidR="00E20C1B">
        <w:t xml:space="preserve">, PowerShell just uses a processor core queue, raising the run-time. The good news is that PowerShell handles all this - so if you run, say, 1000 script blocks on a system with 12 processor cores it all </w:t>
      </w:r>
      <w:del w:id="87" w:author="Lucy Wan" w:date="2020-10-21T11:20:00Z">
        <w:r w:rsidR="00E20C1B" w:rsidDel="007D76BB">
          <w:delText xml:space="preserve">just </w:delText>
        </w:r>
      </w:del>
      <w:r w:rsidR="00E20C1B">
        <w:t>works as fast as PowerShell and your host computer can do it.</w:t>
      </w:r>
    </w:p>
    <w:p w14:paraId="2234D7B8" w14:textId="77EDD512" w:rsidR="00F51742" w:rsidRPr="00C92A85" w:rsidRDefault="00E20C1B" w:rsidP="00F51742">
      <w:pPr>
        <w:rPr>
          <w:rFonts w:ascii="Times New Roman" w:hAnsi="Times New Roman" w:cs="Times New Roman"/>
          <w:sz w:val="22"/>
          <w:szCs w:val="22"/>
        </w:rPr>
      </w:pPr>
      <w:r w:rsidRPr="00C92A85">
        <w:rPr>
          <w:rFonts w:ascii="Times New Roman" w:hAnsi="Times New Roman" w:cs="Times New Roman"/>
          <w:sz w:val="22"/>
          <w:szCs w:val="28"/>
        </w:rPr>
        <w:t xml:space="preserve">It is also worth remembering that there </w:t>
      </w:r>
      <w:r w:rsidR="00F51742" w:rsidRPr="00C92A85">
        <w:rPr>
          <w:rFonts w:ascii="Times New Roman" w:hAnsi="Times New Roman" w:cs="Times New Roman"/>
          <w:sz w:val="22"/>
          <w:szCs w:val="28"/>
        </w:rPr>
        <w:t xml:space="preserve">is some overhead </w:t>
      </w:r>
      <w:r w:rsidRPr="00C92A85">
        <w:rPr>
          <w:rFonts w:ascii="Times New Roman" w:hAnsi="Times New Roman" w:cs="Times New Roman"/>
          <w:sz w:val="22"/>
          <w:szCs w:val="28"/>
        </w:rPr>
        <w:t>involved in</w:t>
      </w:r>
      <w:r w:rsidRPr="00C92A85">
        <w:rPr>
          <w:sz w:val="22"/>
          <w:szCs w:val="28"/>
        </w:rPr>
        <w:t xml:space="preserve"> </w:t>
      </w:r>
      <w:proofErr w:type="spellStart"/>
      <w:r w:rsidR="00F51742" w:rsidRPr="00E20C1B">
        <w:rPr>
          <w:rStyle w:val="CodeInTextPACKT"/>
        </w:rPr>
        <w:t>For</w:t>
      </w:r>
      <w:r w:rsidRPr="00E20C1B">
        <w:rPr>
          <w:rStyle w:val="CodeInTextPACKT"/>
        </w:rPr>
        <w:t>E</w:t>
      </w:r>
      <w:r w:rsidR="00F51742" w:rsidRPr="00E20C1B">
        <w:rPr>
          <w:rStyle w:val="CodeInTextPACKT"/>
        </w:rPr>
        <w:t>ach</w:t>
      </w:r>
      <w:proofErr w:type="spellEnd"/>
      <w:r w:rsidRPr="00E20C1B">
        <w:rPr>
          <w:rStyle w:val="CodeInTextPACKT"/>
        </w:rPr>
        <w:t>-</w:t>
      </w:r>
      <w:r w:rsidR="00F51742" w:rsidRPr="00E20C1B">
        <w:rPr>
          <w:rStyle w:val="CodeInTextPACKT"/>
        </w:rPr>
        <w:t>Object -Parallel</w:t>
      </w:r>
      <w:r w:rsidR="00F51742">
        <w:t xml:space="preserve">. </w:t>
      </w:r>
      <w:r w:rsidRPr="00C92A85">
        <w:rPr>
          <w:rFonts w:ascii="Times New Roman" w:hAnsi="Times New Roman" w:cs="Times New Roman"/>
          <w:sz w:val="22"/>
          <w:szCs w:val="22"/>
        </w:rPr>
        <w:t>Under the covers, t</w:t>
      </w:r>
      <w:r w:rsidR="00F51742" w:rsidRPr="00C92A85">
        <w:rPr>
          <w:rFonts w:ascii="Times New Roman" w:hAnsi="Times New Roman" w:cs="Times New Roman"/>
          <w:sz w:val="22"/>
          <w:szCs w:val="22"/>
        </w:rPr>
        <w:t xml:space="preserve">he command </w:t>
      </w:r>
      <w:proofErr w:type="gramStart"/>
      <w:r w:rsidR="00F51742" w:rsidRPr="00C92A85">
        <w:rPr>
          <w:rFonts w:ascii="Times New Roman" w:hAnsi="Times New Roman" w:cs="Times New Roman"/>
          <w:sz w:val="22"/>
          <w:szCs w:val="22"/>
        </w:rPr>
        <w:t>has to</w:t>
      </w:r>
      <w:proofErr w:type="gramEnd"/>
      <w:r w:rsidRPr="00C92A85">
        <w:rPr>
          <w:rFonts w:ascii="Times New Roman" w:hAnsi="Times New Roman" w:cs="Times New Roman"/>
          <w:sz w:val="22"/>
          <w:szCs w:val="22"/>
        </w:rPr>
        <w:t xml:space="preserve"> set</w:t>
      </w:r>
      <w:r w:rsidR="0077398D" w:rsidRPr="00C92A85">
        <w:rPr>
          <w:rFonts w:ascii="Times New Roman" w:hAnsi="Times New Roman" w:cs="Times New Roman"/>
          <w:sz w:val="22"/>
          <w:szCs w:val="22"/>
        </w:rPr>
        <w:t xml:space="preserve"> </w:t>
      </w:r>
      <w:r w:rsidRPr="00C92A85">
        <w:rPr>
          <w:rFonts w:ascii="Times New Roman" w:hAnsi="Times New Roman" w:cs="Times New Roman"/>
          <w:sz w:val="22"/>
          <w:szCs w:val="22"/>
        </w:rPr>
        <w:t xml:space="preserve">up and then manage </w:t>
      </w:r>
      <w:r w:rsidR="00F51742" w:rsidRPr="00C92A85">
        <w:rPr>
          <w:rFonts w:ascii="Times New Roman" w:hAnsi="Times New Roman" w:cs="Times New Roman"/>
          <w:sz w:val="22"/>
          <w:szCs w:val="22"/>
        </w:rPr>
        <w:t>separate threads</w:t>
      </w:r>
      <w:r w:rsidRPr="00C92A85">
        <w:rPr>
          <w:rFonts w:ascii="Times New Roman" w:hAnsi="Times New Roman" w:cs="Times New Roman"/>
          <w:sz w:val="22"/>
          <w:szCs w:val="22"/>
        </w:rPr>
        <w:t xml:space="preserve"> of execution</w:t>
      </w:r>
      <w:r w:rsidR="00F51742" w:rsidRPr="00C92A85">
        <w:rPr>
          <w:rFonts w:ascii="Times New Roman" w:hAnsi="Times New Roman" w:cs="Times New Roman"/>
          <w:sz w:val="22"/>
          <w:szCs w:val="22"/>
        </w:rPr>
        <w:t xml:space="preserve">. </w:t>
      </w:r>
      <w:commentRangeStart w:id="88"/>
      <w:r w:rsidR="00F51742" w:rsidRPr="00C92A85">
        <w:rPr>
          <w:rFonts w:ascii="Times New Roman" w:hAnsi="Times New Roman" w:cs="Times New Roman"/>
          <w:sz w:val="22"/>
          <w:szCs w:val="22"/>
        </w:rPr>
        <w:t>I</w:t>
      </w:r>
      <w:r w:rsidRPr="00C92A85">
        <w:rPr>
          <w:rFonts w:ascii="Times New Roman" w:hAnsi="Times New Roman" w:cs="Times New Roman"/>
          <w:sz w:val="22"/>
          <w:szCs w:val="22"/>
        </w:rPr>
        <w:t xml:space="preserve">f the script block is </w:t>
      </w:r>
      <w:r w:rsidR="0077398D" w:rsidRPr="00C92A85">
        <w:rPr>
          <w:rFonts w:ascii="Times New Roman" w:hAnsi="Times New Roman" w:cs="Times New Roman"/>
          <w:sz w:val="22"/>
          <w:szCs w:val="22"/>
        </w:rPr>
        <w:t>very</w:t>
      </w:r>
      <w:commentRangeEnd w:id="88"/>
      <w:r w:rsidR="00D337BC">
        <w:rPr>
          <w:rStyle w:val="CommentReference"/>
        </w:rPr>
        <w:commentReference w:id="88"/>
      </w:r>
      <w:r w:rsidRPr="00C92A85">
        <w:rPr>
          <w:rFonts w:ascii="Times New Roman" w:hAnsi="Times New Roman" w:cs="Times New Roman"/>
          <w:sz w:val="22"/>
          <w:szCs w:val="22"/>
        </w:rPr>
        <w:t xml:space="preserve">, you can find that </w:t>
      </w:r>
      <w:r w:rsidR="00F51742" w:rsidRPr="00C92A85">
        <w:rPr>
          <w:rFonts w:ascii="Times New Roman" w:hAnsi="Times New Roman" w:cs="Times New Roman"/>
          <w:sz w:val="22"/>
          <w:szCs w:val="22"/>
        </w:rPr>
        <w:t>the overhead</w:t>
      </w:r>
      <w:r w:rsidRPr="00C92A85">
        <w:rPr>
          <w:rFonts w:ascii="Times New Roman" w:hAnsi="Times New Roman" w:cs="Times New Roman"/>
          <w:sz w:val="22"/>
          <w:szCs w:val="22"/>
        </w:rPr>
        <w:t xml:space="preserve"> involved</w:t>
      </w:r>
      <w:r w:rsidR="00F51742" w:rsidRPr="00C92A85">
        <w:rPr>
          <w:rFonts w:ascii="Times New Roman" w:hAnsi="Times New Roman" w:cs="Times New Roman"/>
          <w:sz w:val="22"/>
          <w:szCs w:val="22"/>
        </w:rPr>
        <w:t xml:space="preserve"> </w:t>
      </w:r>
      <w:r w:rsidRPr="00C92A85">
        <w:rPr>
          <w:rFonts w:ascii="Times New Roman" w:hAnsi="Times New Roman" w:cs="Times New Roman"/>
          <w:sz w:val="22"/>
          <w:szCs w:val="22"/>
        </w:rPr>
        <w:t>results in slower runtimes. I</w:t>
      </w:r>
      <w:r w:rsidR="00C92A85">
        <w:rPr>
          <w:rFonts w:ascii="Times New Roman" w:hAnsi="Times New Roman" w:cs="Times New Roman"/>
          <w:sz w:val="22"/>
          <w:szCs w:val="22"/>
        </w:rPr>
        <w:t>n</w:t>
      </w:r>
      <w:r w:rsidRPr="00C92A85">
        <w:rPr>
          <w:rFonts w:ascii="Times New Roman" w:hAnsi="Times New Roman" w:cs="Times New Roman"/>
          <w:sz w:val="22"/>
          <w:szCs w:val="22"/>
        </w:rPr>
        <w:t xml:space="preserve"> this case, the runtime went from 2.9ms to 83.7</w:t>
      </w:r>
      <w:ins w:id="89" w:author="Lucy Wan" w:date="2020-10-21T11:22:00Z">
        <w:r w:rsidR="00992E30">
          <w:rPr>
            <w:rFonts w:ascii="Times New Roman" w:hAnsi="Times New Roman" w:cs="Times New Roman"/>
            <w:sz w:val="22"/>
            <w:szCs w:val="22"/>
          </w:rPr>
          <w:t>ms</w:t>
        </w:r>
      </w:ins>
      <w:r w:rsidRPr="00C92A85">
        <w:rPr>
          <w:rFonts w:ascii="Times New Roman" w:hAnsi="Times New Roman" w:cs="Times New Roman"/>
          <w:sz w:val="22"/>
          <w:szCs w:val="22"/>
        </w:rPr>
        <w:t xml:space="preserve">. The </w:t>
      </w:r>
      <w:r w:rsidR="0077398D" w:rsidRPr="00C92A85">
        <w:rPr>
          <w:rFonts w:ascii="Times New Roman" w:hAnsi="Times New Roman" w:cs="Times New Roman"/>
          <w:sz w:val="22"/>
          <w:szCs w:val="22"/>
        </w:rPr>
        <w:t>critical</w:t>
      </w:r>
      <w:r w:rsidRPr="00C92A85">
        <w:rPr>
          <w:rFonts w:ascii="Times New Roman" w:hAnsi="Times New Roman" w:cs="Times New Roman"/>
          <w:sz w:val="22"/>
          <w:szCs w:val="22"/>
        </w:rPr>
        <w:t xml:space="preserve"> point here is that this construct is useful for non-trivial script blocks (or scripts) that you run in parallel. You benefit up to the number of cores you have available.</w:t>
      </w:r>
    </w:p>
    <w:p w14:paraId="31BA636A" w14:textId="5E0270DD" w:rsidR="00607362" w:rsidRDefault="00607362" w:rsidP="00607362">
      <w:pPr>
        <w:pStyle w:val="Heading1"/>
        <w:pBdr>
          <w:top w:val="none" w:sz="0" w:space="0" w:color="auto"/>
          <w:left w:val="none" w:sz="0" w:space="0" w:color="auto"/>
          <w:bottom w:val="none" w:sz="0" w:space="0" w:color="auto"/>
          <w:right w:val="none" w:sz="0" w:space="0" w:color="auto"/>
        </w:pBdr>
        <w:tabs>
          <w:tab w:val="left" w:pos="0"/>
        </w:tabs>
      </w:pPr>
      <w:r>
        <w:t xml:space="preserve">Improvements in </w:t>
      </w:r>
      <w:proofErr w:type="spellStart"/>
      <w:r>
        <w:t>ForEach</w:t>
      </w:r>
      <w:proofErr w:type="spellEnd"/>
      <w:r>
        <w:t xml:space="preserve"> and </w:t>
      </w:r>
      <w:proofErr w:type="spellStart"/>
      <w:r>
        <w:t>ForEach</w:t>
      </w:r>
      <w:proofErr w:type="spellEnd"/>
      <w:r>
        <w:t>-Object</w:t>
      </w:r>
    </w:p>
    <w:p w14:paraId="5B793584" w14:textId="44D10999" w:rsidR="00607362" w:rsidRDefault="00607362" w:rsidP="00607362">
      <w:pPr>
        <w:pStyle w:val="NormalPACKT"/>
        <w:rPr>
          <w:lang w:val="en-GB"/>
        </w:rPr>
      </w:pPr>
      <w:r>
        <w:rPr>
          <w:lang w:val="en-GB"/>
        </w:rPr>
        <w:t xml:space="preserve">Windows PowerShell users are well-versed in the use of both the </w:t>
      </w:r>
      <w:proofErr w:type="spellStart"/>
      <w:r w:rsidRPr="00607362">
        <w:rPr>
          <w:rStyle w:val="CodeInTextPACKT"/>
        </w:rPr>
        <w:t>ForEach</w:t>
      </w:r>
      <w:proofErr w:type="spellEnd"/>
      <w:r>
        <w:rPr>
          <w:lang w:val="en-GB"/>
        </w:rPr>
        <w:t xml:space="preserve"> </w:t>
      </w:r>
      <w:commentRangeStart w:id="90"/>
      <w:r>
        <w:rPr>
          <w:lang w:val="en-GB"/>
        </w:rPr>
        <w:t>syntax item</w:t>
      </w:r>
      <w:commentRangeEnd w:id="90"/>
      <w:r w:rsidR="005A79E8">
        <w:rPr>
          <w:rStyle w:val="CommentReference"/>
        </w:rPr>
        <w:commentReference w:id="90"/>
      </w:r>
      <w:r>
        <w:rPr>
          <w:lang w:val="en-GB"/>
        </w:rPr>
        <w:t xml:space="preserve"> and the </w:t>
      </w:r>
      <w:r w:rsidRPr="00607362">
        <w:rPr>
          <w:rStyle w:val="CodeInTextPACKT"/>
        </w:rPr>
        <w:t>Foreach-Object</w:t>
      </w:r>
      <w:r w:rsidR="00FD0301">
        <w:rPr>
          <w:rStyle w:val="CodeInTextPACKT"/>
        </w:rPr>
        <w:t xml:space="preserve"> </w:t>
      </w:r>
      <w:r>
        <w:rPr>
          <w:lang w:val="en-GB"/>
        </w:rPr>
        <w:t xml:space="preserve">cmdlet. You can use both of these methods in your scripts to processes collections such as all the users in a </w:t>
      </w:r>
      <w:r w:rsidR="0077398D">
        <w:rPr>
          <w:lang w:val="en-GB"/>
        </w:rPr>
        <w:t>specific</w:t>
      </w:r>
      <w:r>
        <w:rPr>
          <w:lang w:val="en-GB"/>
        </w:rPr>
        <w:t xml:space="preserve"> Active Directory group, or the audio files in a file share. In PowerShell 7, both of these iteration methods are considerably faster.  </w:t>
      </w:r>
    </w:p>
    <w:p w14:paraId="1DC26ABD" w14:textId="6BA89437" w:rsidR="00607362" w:rsidRPr="00607362" w:rsidRDefault="00607362" w:rsidP="00607362">
      <w:pPr>
        <w:pStyle w:val="NormalPACKT"/>
        <w:rPr>
          <w:lang w:val="en-GB"/>
        </w:rPr>
      </w:pPr>
      <w:r>
        <w:rPr>
          <w:lang w:val="en-GB"/>
        </w:rPr>
        <w:t xml:space="preserve">Using either </w:t>
      </w:r>
      <w:proofErr w:type="spellStart"/>
      <w:r w:rsidRPr="0077398D">
        <w:rPr>
          <w:rStyle w:val="CodeInTextPACKT"/>
        </w:rPr>
        <w:t>ForEach</w:t>
      </w:r>
      <w:proofErr w:type="spellEnd"/>
      <w:r>
        <w:rPr>
          <w:lang w:val="en-GB"/>
        </w:rPr>
        <w:t xml:space="preserve"> mechanism is a quick and easy way of processing a collection. One downside some IT Pros may have noticed is that the overhead of </w:t>
      </w:r>
      <w:r w:rsidRPr="0077398D">
        <w:rPr>
          <w:rStyle w:val="CodeInTextPACKT"/>
        </w:rPr>
        <w:t>foreach</w:t>
      </w:r>
      <w:r>
        <w:rPr>
          <w:lang w:val="en-GB"/>
        </w:rPr>
        <w:t xml:space="preserve"> processing grows with the size of </w:t>
      </w:r>
      <w:r w:rsidR="0077398D">
        <w:rPr>
          <w:lang w:val="en-GB"/>
        </w:rPr>
        <w:t xml:space="preserve">the </w:t>
      </w:r>
      <w:r>
        <w:rPr>
          <w:lang w:val="en-GB"/>
        </w:rPr>
        <w:t>collection. With small collection sizes, you are not likely to notice any difference. As the collection size grows</w:t>
      </w:r>
      <w:r w:rsidR="0077398D">
        <w:rPr>
          <w:lang w:val="en-GB"/>
        </w:rPr>
        <w:t>,</w:t>
      </w:r>
      <w:r>
        <w:rPr>
          <w:lang w:val="en-GB"/>
        </w:rPr>
        <w:t xml:space="preserve"> so does the overhead. </w:t>
      </w:r>
    </w:p>
    <w:p w14:paraId="56849633" w14:textId="77777777" w:rsidR="00607362" w:rsidRDefault="00607362" w:rsidP="00607362">
      <w:pPr>
        <w:pStyle w:val="Heading2"/>
        <w:tabs>
          <w:tab w:val="left" w:pos="0"/>
        </w:tabs>
      </w:pPr>
      <w:r>
        <w:lastRenderedPageBreak/>
        <w:t>Getting Ready</w:t>
      </w:r>
    </w:p>
    <w:p w14:paraId="37830150" w14:textId="3914DD9C" w:rsidR="00607362" w:rsidRDefault="00607362" w:rsidP="00607362">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 Run this recipe in an elevated console.</w:t>
      </w:r>
    </w:p>
    <w:p w14:paraId="2E476577" w14:textId="2D5B6194" w:rsidR="00607362" w:rsidRDefault="00607362" w:rsidP="00607362">
      <w:pPr>
        <w:pStyle w:val="Heading2"/>
        <w:tabs>
          <w:tab w:val="left" w:pos="0"/>
        </w:tabs>
      </w:pPr>
      <w:r>
        <w:t>How to do it...</w:t>
      </w:r>
    </w:p>
    <w:p w14:paraId="79389E38" w14:textId="1DE84D22" w:rsidR="00607362" w:rsidRPr="00607362" w:rsidRDefault="00607362" w:rsidP="00607362">
      <w:pPr>
        <w:pStyle w:val="NumberedBulletPACKT"/>
        <w:numPr>
          <w:ilvl w:val="0"/>
          <w:numId w:val="33"/>
        </w:numPr>
        <w:rPr>
          <w:color w:val="000000"/>
          <w:lang w:val="en-GB" w:eastAsia="en-GB"/>
        </w:rPr>
      </w:pPr>
      <w:r w:rsidRPr="00607362">
        <w:rPr>
          <w:lang w:val="en-GB" w:eastAsia="en-GB"/>
        </w:rPr>
        <w:t>Creat</w:t>
      </w:r>
      <w:ins w:id="91" w:author="Lucy Wan" w:date="2020-10-21T11:24:00Z">
        <w:r w:rsidR="00380E6A">
          <w:rPr>
            <w:lang w:val="en-GB" w:eastAsia="en-GB"/>
          </w:rPr>
          <w:t>e</w:t>
        </w:r>
      </w:ins>
      <w:del w:id="92" w:author="Lucy Wan" w:date="2020-10-21T11:24:00Z">
        <w:r w:rsidRPr="00607362" w:rsidDel="00380E6A">
          <w:rPr>
            <w:lang w:val="en-GB" w:eastAsia="en-GB"/>
          </w:rPr>
          <w:delText>ing</w:delText>
        </w:r>
      </w:del>
      <w:r w:rsidRPr="00607362">
        <w:rPr>
          <w:lang w:val="en-GB" w:eastAsia="en-GB"/>
        </w:rPr>
        <w:t> a remoting connection to the local host</w:t>
      </w:r>
    </w:p>
    <w:p w14:paraId="48C7437E" w14:textId="77777777" w:rsidR="00607362" w:rsidRPr="00607362" w:rsidRDefault="00607362" w:rsidP="00607362">
      <w:pPr>
        <w:pStyle w:val="CodePACKT"/>
      </w:pPr>
    </w:p>
    <w:p w14:paraId="0C1AD4AA" w14:textId="67AB95F9" w:rsidR="00607362" w:rsidRPr="00607362" w:rsidRDefault="00607362" w:rsidP="00607362">
      <w:pPr>
        <w:pStyle w:val="CodePACKT"/>
      </w:pPr>
      <w:r w:rsidRPr="00607362">
        <w:t>Import-Module -Name </w:t>
      </w:r>
      <w:proofErr w:type="spellStart"/>
      <w:r w:rsidRPr="00607362">
        <w:t>Server</w:t>
      </w:r>
      <w:r>
        <w:t>M</w:t>
      </w:r>
      <w:r w:rsidRPr="00607362">
        <w:t>anager</w:t>
      </w:r>
      <w:proofErr w:type="spellEnd"/>
      <w:r w:rsidRPr="00607362">
        <w:t> -</w:t>
      </w:r>
      <w:proofErr w:type="spellStart"/>
      <w:r w:rsidRPr="00607362">
        <w:t>UseWindowsPowerShell</w:t>
      </w:r>
      <w:proofErr w:type="spellEnd"/>
      <w:r w:rsidRPr="00607362">
        <w:t> </w:t>
      </w:r>
    </w:p>
    <w:p w14:paraId="7C5D3D38" w14:textId="77777777" w:rsidR="00607362" w:rsidRPr="00607362" w:rsidRDefault="00607362" w:rsidP="00607362">
      <w:pPr>
        <w:pStyle w:val="CodePACKT"/>
      </w:pPr>
    </w:p>
    <w:p w14:paraId="200287C7" w14:textId="43DDF268" w:rsidR="00607362" w:rsidRPr="00607362" w:rsidRDefault="00607362" w:rsidP="00607362">
      <w:pPr>
        <w:pStyle w:val="NumberedBulletPACKT"/>
        <w:rPr>
          <w:color w:val="000000"/>
          <w:lang w:val="en-GB" w:eastAsia="en-GB"/>
        </w:rPr>
      </w:pPr>
      <w:r w:rsidRPr="00607362">
        <w:rPr>
          <w:lang w:val="en-GB" w:eastAsia="en-GB"/>
        </w:rPr>
        <w:t>Get </w:t>
      </w:r>
      <w:r>
        <w:rPr>
          <w:lang w:val="en-GB" w:eastAsia="en-GB"/>
        </w:rPr>
        <w:t>r</w:t>
      </w:r>
      <w:r w:rsidRPr="00607362">
        <w:rPr>
          <w:lang w:val="en-GB" w:eastAsia="en-GB"/>
        </w:rPr>
        <w:t>emoting session</w:t>
      </w:r>
    </w:p>
    <w:p w14:paraId="5F1A9E9D" w14:textId="77777777" w:rsidR="00607362" w:rsidRPr="00607362" w:rsidRDefault="00607362" w:rsidP="00607362">
      <w:pPr>
        <w:pStyle w:val="CodePACKT"/>
      </w:pPr>
    </w:p>
    <w:p w14:paraId="1C1FAFA4" w14:textId="65E6B780" w:rsidR="00607362" w:rsidRPr="00607362" w:rsidRDefault="00607362" w:rsidP="00607362">
      <w:pPr>
        <w:pStyle w:val="CodePACKT"/>
      </w:pPr>
      <w:r w:rsidRPr="00607362">
        <w:t>$Session = Get-</w:t>
      </w:r>
      <w:proofErr w:type="spellStart"/>
      <w:r w:rsidRPr="00607362">
        <w:t>PSSession</w:t>
      </w:r>
      <w:proofErr w:type="spellEnd"/>
      <w:r w:rsidRPr="00607362">
        <w:t> -Name '</w:t>
      </w:r>
      <w:proofErr w:type="spellStart"/>
      <w:r w:rsidRPr="00607362">
        <w:t>WinPSCompatSession</w:t>
      </w:r>
      <w:proofErr w:type="spellEnd"/>
      <w:r w:rsidRPr="00607362">
        <w:t>'</w:t>
      </w:r>
    </w:p>
    <w:p w14:paraId="06A1F1F6" w14:textId="77777777" w:rsidR="00607362" w:rsidRPr="00607362" w:rsidRDefault="00607362" w:rsidP="00607362">
      <w:pPr>
        <w:pStyle w:val="CodePACKT"/>
        <w:rPr>
          <w:lang w:val="en-GB"/>
        </w:rPr>
      </w:pPr>
    </w:p>
    <w:p w14:paraId="0DCC1382" w14:textId="364877FF" w:rsidR="00607362" w:rsidRPr="00607362" w:rsidRDefault="00607362" w:rsidP="003C76D0">
      <w:pPr>
        <w:pStyle w:val="NumberedBulletPACKT"/>
        <w:rPr>
          <w:color w:val="000000"/>
          <w:lang w:val="en-GB" w:eastAsia="en-GB"/>
        </w:rPr>
      </w:pPr>
      <w:r w:rsidRPr="00607362">
        <w:rPr>
          <w:lang w:val="en-GB" w:eastAsia="en-GB"/>
        </w:rPr>
        <w:t>Check</w:t>
      </w:r>
      <w:del w:id="93" w:author="Lucy Wan" w:date="2020-10-21T11:24:00Z">
        <w:r w:rsidDel="00380E6A">
          <w:rPr>
            <w:lang w:val="en-GB" w:eastAsia="en-GB"/>
          </w:rPr>
          <w:delText>ing</w:delText>
        </w:r>
      </w:del>
      <w:r w:rsidRPr="00607362">
        <w:rPr>
          <w:lang w:val="en-GB" w:eastAsia="en-GB"/>
        </w:rPr>
        <w:t> Version of PowerShell in the remoting </w:t>
      </w:r>
      <w:r>
        <w:rPr>
          <w:lang w:val="en-GB" w:eastAsia="en-GB"/>
        </w:rPr>
        <w:t>s</w:t>
      </w:r>
      <w:r w:rsidRPr="00607362">
        <w:rPr>
          <w:lang w:val="en-GB" w:eastAsia="en-GB"/>
        </w:rPr>
        <w:t>ession</w:t>
      </w:r>
    </w:p>
    <w:p w14:paraId="1668AC0E" w14:textId="77777777" w:rsidR="003C76D0" w:rsidRPr="003C76D0" w:rsidRDefault="003C76D0" w:rsidP="003C76D0">
      <w:pPr>
        <w:pStyle w:val="CodePACKT"/>
      </w:pPr>
    </w:p>
    <w:p w14:paraId="69150AFC" w14:textId="36FCAC3F" w:rsidR="00607362" w:rsidRPr="003C76D0" w:rsidRDefault="00607362" w:rsidP="003C76D0">
      <w:pPr>
        <w:pStyle w:val="CodePACKT"/>
      </w:pPr>
      <w:r w:rsidRPr="003C76D0">
        <w:t>Invoke-Command -Session $</w:t>
      </w:r>
      <w:proofErr w:type="gramStart"/>
      <w:r w:rsidRPr="003C76D0">
        <w:t>Session  -</w:t>
      </w:r>
      <w:proofErr w:type="spellStart"/>
      <w:proofErr w:type="gramEnd"/>
      <w:r w:rsidRPr="003C76D0">
        <w:t>ScriptBlock</w:t>
      </w:r>
      <w:proofErr w:type="spellEnd"/>
      <w:r w:rsidRPr="003C76D0">
        <w:t> {$PSVersionTable}</w:t>
      </w:r>
    </w:p>
    <w:p w14:paraId="67535E8E" w14:textId="77777777" w:rsidR="00607362" w:rsidRPr="003C76D0" w:rsidRDefault="00607362" w:rsidP="003C76D0">
      <w:pPr>
        <w:pStyle w:val="CodePACKT"/>
      </w:pPr>
    </w:p>
    <w:p w14:paraId="045F54D7" w14:textId="4CB4C626" w:rsidR="00607362" w:rsidRPr="00607362" w:rsidRDefault="00607362" w:rsidP="003C76D0">
      <w:pPr>
        <w:pStyle w:val="NumberedBulletPACKT"/>
        <w:rPr>
          <w:color w:val="000000"/>
          <w:lang w:val="en-GB" w:eastAsia="en-GB"/>
        </w:rPr>
      </w:pPr>
      <w:r w:rsidRPr="00607362">
        <w:rPr>
          <w:lang w:val="en-GB" w:eastAsia="en-GB"/>
        </w:rPr>
        <w:t>Define a long running script block</w:t>
      </w:r>
      <w:r w:rsidR="003C76D0">
        <w:rPr>
          <w:lang w:val="en-GB" w:eastAsia="en-GB"/>
        </w:rPr>
        <w:t xml:space="preserve"> using </w:t>
      </w:r>
      <w:proofErr w:type="spellStart"/>
      <w:r w:rsidR="003C76D0">
        <w:rPr>
          <w:lang w:val="en-GB" w:eastAsia="en-GB"/>
        </w:rPr>
        <w:t>ForEach</w:t>
      </w:r>
      <w:proofErr w:type="spellEnd"/>
      <w:r w:rsidR="003C76D0">
        <w:rPr>
          <w:lang w:val="en-GB" w:eastAsia="en-GB"/>
        </w:rPr>
        <w:t>-Object</w:t>
      </w:r>
    </w:p>
    <w:p w14:paraId="2BEADF42" w14:textId="77777777" w:rsidR="003C76D0" w:rsidRPr="003C76D0" w:rsidRDefault="003C76D0" w:rsidP="003C76D0">
      <w:pPr>
        <w:pStyle w:val="CodePACKT"/>
      </w:pPr>
    </w:p>
    <w:p w14:paraId="58467B1E" w14:textId="2B3F068B" w:rsidR="00607362" w:rsidRPr="003C76D0" w:rsidRDefault="00607362" w:rsidP="003C76D0">
      <w:pPr>
        <w:pStyle w:val="CodePACKT"/>
      </w:pPr>
      <w:r w:rsidRPr="003C76D0">
        <w:t>$SB1 = {</w:t>
      </w:r>
    </w:p>
    <w:p w14:paraId="22EE24E3" w14:textId="77777777" w:rsidR="00607362" w:rsidRPr="003C76D0" w:rsidRDefault="00607362" w:rsidP="003C76D0">
      <w:pPr>
        <w:pStyle w:val="CodePACKT"/>
      </w:pPr>
      <w:r w:rsidRPr="003C76D0">
        <w:t>  $</w:t>
      </w:r>
      <w:proofErr w:type="gramStart"/>
      <w:r w:rsidRPr="003C76D0">
        <w:t>Array  =</w:t>
      </w:r>
      <w:proofErr w:type="gramEnd"/>
      <w:r w:rsidRPr="003C76D0">
        <w:t> (1..10000000)</w:t>
      </w:r>
    </w:p>
    <w:p w14:paraId="2509DD07" w14:textId="77777777" w:rsidR="00607362" w:rsidRPr="003C76D0" w:rsidRDefault="00607362" w:rsidP="003C76D0">
      <w:pPr>
        <w:pStyle w:val="CodePACKT"/>
      </w:pPr>
      <w:r w:rsidRPr="003C76D0">
        <w:t>  (Measure-Command {</w:t>
      </w:r>
    </w:p>
    <w:p w14:paraId="067110BD" w14:textId="77777777" w:rsidR="00607362" w:rsidRPr="003C76D0" w:rsidRDefault="00607362" w:rsidP="003C76D0">
      <w:pPr>
        <w:pStyle w:val="CodePACKT"/>
      </w:pPr>
      <w:r w:rsidRPr="003C76D0">
        <w:t>    $Array | </w:t>
      </w:r>
      <w:proofErr w:type="spellStart"/>
      <w:r w:rsidRPr="003C76D0">
        <w:t>ForEach</w:t>
      </w:r>
      <w:proofErr w:type="spellEnd"/>
      <w:r w:rsidRPr="003C76D0">
        <w:t>-Object {$_}}).</w:t>
      </w:r>
      <w:proofErr w:type="spellStart"/>
      <w:r w:rsidRPr="003C76D0">
        <w:t>TotalSeconds</w:t>
      </w:r>
      <w:proofErr w:type="spellEnd"/>
    </w:p>
    <w:p w14:paraId="3A9BE92B" w14:textId="77777777" w:rsidR="00607362" w:rsidRPr="003C76D0" w:rsidRDefault="00607362" w:rsidP="003C76D0">
      <w:pPr>
        <w:pStyle w:val="CodePACKT"/>
      </w:pPr>
      <w:r w:rsidRPr="003C76D0">
        <w:t>}</w:t>
      </w:r>
    </w:p>
    <w:p w14:paraId="0A4CED8B" w14:textId="77777777" w:rsidR="00607362" w:rsidRPr="003C76D0" w:rsidRDefault="00607362" w:rsidP="003C76D0">
      <w:pPr>
        <w:pStyle w:val="CodePACKT"/>
      </w:pPr>
    </w:p>
    <w:p w14:paraId="44419595" w14:textId="34794129" w:rsidR="00607362" w:rsidRPr="00607362" w:rsidRDefault="00607362" w:rsidP="003C76D0">
      <w:pPr>
        <w:pStyle w:val="NumberedBulletPACKT"/>
        <w:rPr>
          <w:color w:val="000000"/>
          <w:lang w:val="en-GB" w:eastAsia="en-GB"/>
        </w:rPr>
      </w:pPr>
      <w:r w:rsidRPr="00607362">
        <w:rPr>
          <w:lang w:val="en-GB" w:eastAsia="en-GB"/>
        </w:rPr>
        <w:t>Run </w:t>
      </w:r>
      <w:r w:rsidR="003C76D0">
        <w:rPr>
          <w:lang w:val="en-GB" w:eastAsia="en-GB"/>
        </w:rPr>
        <w:t>t</w:t>
      </w:r>
      <w:r w:rsidRPr="00607362">
        <w:rPr>
          <w:lang w:val="en-GB" w:eastAsia="en-GB"/>
        </w:rPr>
        <w:t>he script block locally</w:t>
      </w:r>
    </w:p>
    <w:p w14:paraId="674D2135" w14:textId="77777777" w:rsidR="003C76D0" w:rsidRPr="003C76D0" w:rsidRDefault="003C76D0" w:rsidP="003C76D0">
      <w:pPr>
        <w:pStyle w:val="CodePACKT"/>
      </w:pPr>
    </w:p>
    <w:p w14:paraId="231455CA" w14:textId="70B4E89F" w:rsidR="00607362" w:rsidRPr="003C76D0" w:rsidRDefault="00607362" w:rsidP="003C76D0">
      <w:pPr>
        <w:pStyle w:val="CodePACKT"/>
      </w:pPr>
      <w:r w:rsidRPr="003C76D0">
        <w:t>[</w:t>
      </w:r>
      <w:proofErr w:type="spellStart"/>
      <w:r w:rsidRPr="003C76D0">
        <w:t>gc</w:t>
      </w:r>
      <w:proofErr w:type="spellEnd"/>
      <w:proofErr w:type="gramStart"/>
      <w:r w:rsidRPr="003C76D0">
        <w:t>]::</w:t>
      </w:r>
      <w:proofErr w:type="gramEnd"/>
      <w:r w:rsidRPr="003C76D0">
        <w:t>Collect()</w:t>
      </w:r>
    </w:p>
    <w:p w14:paraId="5E2BE5FF" w14:textId="77777777" w:rsidR="00607362" w:rsidRPr="003C76D0" w:rsidRDefault="00607362" w:rsidP="003C76D0">
      <w:pPr>
        <w:pStyle w:val="CodePACKT"/>
      </w:pPr>
      <w:r w:rsidRPr="003C76D0">
        <w:t>$TimeInP7 = Invoke-Command -</w:t>
      </w:r>
      <w:proofErr w:type="spellStart"/>
      <w:r w:rsidRPr="003C76D0">
        <w:t>ScriptBlock</w:t>
      </w:r>
      <w:proofErr w:type="spellEnd"/>
      <w:r w:rsidRPr="003C76D0">
        <w:t> $SB1 </w:t>
      </w:r>
    </w:p>
    <w:p w14:paraId="552349A4" w14:textId="77777777" w:rsidR="00607362" w:rsidRPr="003C76D0" w:rsidRDefault="00607362" w:rsidP="003C76D0">
      <w:pPr>
        <w:pStyle w:val="CodePACKT"/>
      </w:pPr>
      <w:r w:rsidRPr="003C76D0">
        <w:t>"Foreach-Object in PowerShell 7.1: [{0:n4}] seconds" -f $TimeInP7</w:t>
      </w:r>
    </w:p>
    <w:p w14:paraId="45CD08E5" w14:textId="77777777" w:rsidR="00607362" w:rsidRPr="003C76D0" w:rsidRDefault="00607362" w:rsidP="003C76D0">
      <w:pPr>
        <w:pStyle w:val="CodePACKT"/>
      </w:pPr>
    </w:p>
    <w:p w14:paraId="65DB1DBE" w14:textId="276BEE8F" w:rsidR="00607362" w:rsidRPr="003C76D0" w:rsidRDefault="00607362" w:rsidP="003C76D0">
      <w:pPr>
        <w:pStyle w:val="NumberedBulletPACKT"/>
        <w:rPr>
          <w:color w:val="000000"/>
          <w:lang w:val="en-GB" w:eastAsia="en-GB"/>
        </w:rPr>
      </w:pPr>
      <w:r w:rsidRPr="00607362">
        <w:rPr>
          <w:lang w:val="en-GB" w:eastAsia="en-GB"/>
        </w:rPr>
        <w:t>Run it in PowerShell 5.1 </w:t>
      </w:r>
    </w:p>
    <w:p w14:paraId="72ABA4D6" w14:textId="77777777" w:rsidR="003C76D0" w:rsidRPr="003C76D0" w:rsidRDefault="003C76D0" w:rsidP="003C76D0">
      <w:pPr>
        <w:pStyle w:val="CodePACKT"/>
      </w:pPr>
    </w:p>
    <w:p w14:paraId="2210F916" w14:textId="77777777" w:rsidR="00607362" w:rsidRPr="003C76D0" w:rsidRDefault="00607362" w:rsidP="003C76D0">
      <w:pPr>
        <w:pStyle w:val="CodePACKT"/>
      </w:pPr>
      <w:r w:rsidRPr="003C76D0">
        <w:t>[</w:t>
      </w:r>
      <w:proofErr w:type="spellStart"/>
      <w:r w:rsidRPr="003C76D0">
        <w:t>gc</w:t>
      </w:r>
      <w:proofErr w:type="spellEnd"/>
      <w:proofErr w:type="gramStart"/>
      <w:r w:rsidRPr="003C76D0">
        <w:t>]::</w:t>
      </w:r>
      <w:proofErr w:type="gramEnd"/>
      <w:r w:rsidRPr="003C76D0">
        <w:t>Collect()</w:t>
      </w:r>
    </w:p>
    <w:p w14:paraId="00308C86" w14:textId="77777777" w:rsidR="00607362" w:rsidRPr="003C76D0" w:rsidRDefault="00607362" w:rsidP="003C76D0">
      <w:pPr>
        <w:pStyle w:val="CodePACKT"/>
      </w:pPr>
      <w:r w:rsidRPr="003C76D0">
        <w:t>$</w:t>
      </w:r>
      <w:proofErr w:type="spellStart"/>
      <w:proofErr w:type="gramStart"/>
      <w:r w:rsidRPr="003C76D0">
        <w:t>TimeInWP</w:t>
      </w:r>
      <w:proofErr w:type="spellEnd"/>
      <w:r w:rsidRPr="003C76D0">
        <w:t>  =</w:t>
      </w:r>
      <w:proofErr w:type="gramEnd"/>
      <w:r w:rsidRPr="003C76D0">
        <w:t> Invoke-Command -</w:t>
      </w:r>
      <w:proofErr w:type="spellStart"/>
      <w:r w:rsidRPr="003C76D0">
        <w:t>ScriptBlock</w:t>
      </w:r>
      <w:proofErr w:type="spellEnd"/>
      <w:r w:rsidRPr="003C76D0">
        <w:t> $SB1 -Session $Session</w:t>
      </w:r>
    </w:p>
    <w:p w14:paraId="618BA7C0" w14:textId="2FA765F1" w:rsidR="00607362" w:rsidRDefault="00607362" w:rsidP="003C76D0">
      <w:pPr>
        <w:pStyle w:val="CodePACKT"/>
      </w:pPr>
      <w:r w:rsidRPr="003C76D0">
        <w:t>"ForEach-Object in Windows PowerShell 5.1: [{0:n4}] seconds" -f $TimeInWP</w:t>
      </w:r>
    </w:p>
    <w:p w14:paraId="43FEA2EC" w14:textId="77777777" w:rsidR="003C76D0" w:rsidRPr="003C76D0" w:rsidRDefault="003C76D0" w:rsidP="003C76D0">
      <w:pPr>
        <w:pStyle w:val="CodePACKT"/>
      </w:pPr>
    </w:p>
    <w:p w14:paraId="73B5E16A" w14:textId="5942BBD1" w:rsidR="00607362" w:rsidRPr="00607362" w:rsidRDefault="00607362" w:rsidP="003C76D0">
      <w:pPr>
        <w:pStyle w:val="NumberedBulletPACKT"/>
        <w:rPr>
          <w:color w:val="000000"/>
          <w:lang w:val="en-GB" w:eastAsia="en-GB"/>
        </w:rPr>
      </w:pPr>
      <w:r w:rsidRPr="00607362">
        <w:rPr>
          <w:lang w:val="en-GB" w:eastAsia="en-GB"/>
        </w:rPr>
        <w:t>Define another long running script block</w:t>
      </w:r>
      <w:r w:rsidR="003C76D0">
        <w:rPr>
          <w:lang w:val="en-GB" w:eastAsia="en-GB"/>
        </w:rPr>
        <w:t xml:space="preserve"> using </w:t>
      </w:r>
      <w:proofErr w:type="spellStart"/>
      <w:r w:rsidR="003C76D0">
        <w:rPr>
          <w:lang w:val="en-GB" w:eastAsia="en-GB"/>
        </w:rPr>
        <w:t>ForEach</w:t>
      </w:r>
      <w:proofErr w:type="spellEnd"/>
    </w:p>
    <w:p w14:paraId="259A687E" w14:textId="77777777" w:rsidR="003C76D0" w:rsidRPr="003C76D0" w:rsidRDefault="003C76D0" w:rsidP="003C76D0">
      <w:pPr>
        <w:pStyle w:val="CodePACKT"/>
      </w:pPr>
    </w:p>
    <w:p w14:paraId="2395A149" w14:textId="676194E8" w:rsidR="00607362" w:rsidRPr="003C76D0" w:rsidRDefault="00607362" w:rsidP="003C76D0">
      <w:pPr>
        <w:pStyle w:val="CodePACKT"/>
      </w:pPr>
      <w:r w:rsidRPr="003C76D0">
        <w:t>$SB2 = {</w:t>
      </w:r>
    </w:p>
    <w:p w14:paraId="3E593813" w14:textId="77777777" w:rsidR="00607362" w:rsidRPr="003C76D0" w:rsidRDefault="00607362" w:rsidP="003C76D0">
      <w:pPr>
        <w:pStyle w:val="CodePACKT"/>
      </w:pPr>
      <w:r w:rsidRPr="003C76D0">
        <w:lastRenderedPageBreak/>
        <w:t>    $</w:t>
      </w:r>
      <w:proofErr w:type="gramStart"/>
      <w:r w:rsidRPr="003C76D0">
        <w:t>Array  =</w:t>
      </w:r>
      <w:proofErr w:type="gramEnd"/>
      <w:r w:rsidRPr="003C76D0">
        <w:t> (1..10000000)</w:t>
      </w:r>
    </w:p>
    <w:p w14:paraId="7FC90079" w14:textId="77777777" w:rsidR="00607362" w:rsidRPr="003C76D0" w:rsidRDefault="00607362" w:rsidP="003C76D0">
      <w:pPr>
        <w:pStyle w:val="CodePACKT"/>
      </w:pPr>
      <w:r w:rsidRPr="003C76D0">
        <w:t>    (Measure-Command {</w:t>
      </w:r>
    </w:p>
    <w:p w14:paraId="5D241E69" w14:textId="77777777" w:rsidR="00607362" w:rsidRPr="003C76D0" w:rsidRDefault="00607362" w:rsidP="003C76D0">
      <w:pPr>
        <w:pStyle w:val="CodePACKT"/>
      </w:pPr>
      <w:r w:rsidRPr="003C76D0">
        <w:t>      </w:t>
      </w:r>
      <w:proofErr w:type="spellStart"/>
      <w:r w:rsidRPr="003C76D0">
        <w:t>ForEach</w:t>
      </w:r>
      <w:proofErr w:type="spellEnd"/>
      <w:r w:rsidRPr="003C76D0">
        <w:t> ($Member in $Array) {$Member}}).</w:t>
      </w:r>
      <w:proofErr w:type="spellStart"/>
      <w:r w:rsidRPr="003C76D0">
        <w:t>TotalSeconds</w:t>
      </w:r>
      <w:proofErr w:type="spellEnd"/>
    </w:p>
    <w:p w14:paraId="4DAF971B" w14:textId="539E9A67" w:rsidR="00607362" w:rsidRPr="003C76D0" w:rsidRDefault="00607362" w:rsidP="003C76D0">
      <w:pPr>
        <w:pStyle w:val="CodePACKT"/>
      </w:pPr>
      <w:r w:rsidRPr="003C76D0">
        <w:t>}</w:t>
      </w:r>
    </w:p>
    <w:p w14:paraId="3FBBAE27" w14:textId="0696356B" w:rsidR="00607362" w:rsidRPr="00607362" w:rsidRDefault="00607362" w:rsidP="003C76D0">
      <w:pPr>
        <w:pStyle w:val="NumberedBulletPACKT"/>
        <w:rPr>
          <w:color w:val="000000"/>
          <w:lang w:val="en-GB" w:eastAsia="en-GB"/>
        </w:rPr>
      </w:pPr>
      <w:r w:rsidRPr="00607362">
        <w:rPr>
          <w:lang w:val="en-GB" w:eastAsia="en-GB"/>
        </w:rPr>
        <w:t>Run it locally in PowerShell 7</w:t>
      </w:r>
    </w:p>
    <w:p w14:paraId="52528A39" w14:textId="77777777" w:rsidR="003C76D0" w:rsidRPr="003C76D0" w:rsidRDefault="003C76D0" w:rsidP="003C76D0">
      <w:pPr>
        <w:pStyle w:val="CodePACKT"/>
      </w:pPr>
    </w:p>
    <w:p w14:paraId="1E14F0ED" w14:textId="4B8BEEBC" w:rsidR="00607362" w:rsidRPr="003C76D0" w:rsidRDefault="00607362" w:rsidP="003C76D0">
      <w:pPr>
        <w:pStyle w:val="CodePACKT"/>
      </w:pPr>
      <w:r w:rsidRPr="003C76D0">
        <w:t>[</w:t>
      </w:r>
      <w:proofErr w:type="spellStart"/>
      <w:r w:rsidRPr="003C76D0">
        <w:t>gc</w:t>
      </w:r>
      <w:proofErr w:type="spellEnd"/>
      <w:proofErr w:type="gramStart"/>
      <w:r w:rsidRPr="003C76D0">
        <w:t>]::</w:t>
      </w:r>
      <w:proofErr w:type="gramEnd"/>
      <w:r w:rsidRPr="003C76D0">
        <w:t>Collect()</w:t>
      </w:r>
    </w:p>
    <w:p w14:paraId="246B7703" w14:textId="77777777" w:rsidR="00607362" w:rsidRPr="003C76D0" w:rsidRDefault="00607362" w:rsidP="003C76D0">
      <w:pPr>
        <w:pStyle w:val="CodePACKT"/>
      </w:pPr>
      <w:r w:rsidRPr="003C76D0">
        <w:t>$TimeInP72 = Invoke-Command -</w:t>
      </w:r>
      <w:proofErr w:type="spellStart"/>
      <w:r w:rsidRPr="003C76D0">
        <w:t>ScriptBlock</w:t>
      </w:r>
      <w:proofErr w:type="spellEnd"/>
      <w:r w:rsidRPr="003C76D0">
        <w:t> $SB2 </w:t>
      </w:r>
    </w:p>
    <w:p w14:paraId="49C1696F" w14:textId="77777777" w:rsidR="00607362" w:rsidRPr="003C76D0" w:rsidRDefault="00607362" w:rsidP="003C76D0">
      <w:pPr>
        <w:pStyle w:val="CodePACKT"/>
      </w:pPr>
      <w:r w:rsidRPr="003C76D0">
        <w:t>"Foreach in PowerShell 7.1: [{0:n4}] seconds" -f $TimeInP72</w:t>
      </w:r>
    </w:p>
    <w:p w14:paraId="1BF69BC5" w14:textId="77777777" w:rsidR="00607362" w:rsidRPr="00607362" w:rsidRDefault="00607362" w:rsidP="003C76D0">
      <w:pPr>
        <w:pStyle w:val="CodePACKT"/>
        <w:rPr>
          <w:lang w:val="en-GB"/>
        </w:rPr>
      </w:pPr>
      <w:r w:rsidRPr="003C76D0">
        <w:t> </w:t>
      </w:r>
      <w:r w:rsidRPr="00607362">
        <w:rPr>
          <w:lang w:val="en-GB"/>
        </w:rPr>
        <w:t> </w:t>
      </w:r>
    </w:p>
    <w:p w14:paraId="5EC2A33D" w14:textId="27109ECD" w:rsidR="00607362" w:rsidRDefault="00607362" w:rsidP="003C76D0">
      <w:pPr>
        <w:pStyle w:val="NumberedBulletPACKT"/>
        <w:rPr>
          <w:lang w:val="en-GB" w:eastAsia="en-GB"/>
        </w:rPr>
      </w:pPr>
      <w:r w:rsidRPr="00607362">
        <w:rPr>
          <w:lang w:val="en-GB" w:eastAsia="en-GB"/>
        </w:rPr>
        <w:t>Run it in Windows PowerShell 5.1 </w:t>
      </w:r>
    </w:p>
    <w:p w14:paraId="43A8E667" w14:textId="77777777" w:rsidR="003C76D0" w:rsidRPr="003C76D0" w:rsidRDefault="003C76D0" w:rsidP="003C76D0">
      <w:pPr>
        <w:pStyle w:val="CodePACKT"/>
      </w:pPr>
    </w:p>
    <w:p w14:paraId="6BFD50B8" w14:textId="77777777" w:rsidR="00607362" w:rsidRPr="003C76D0" w:rsidRDefault="00607362" w:rsidP="003C76D0">
      <w:pPr>
        <w:pStyle w:val="CodePACKT"/>
      </w:pPr>
      <w:r w:rsidRPr="003C76D0">
        <w:t>[</w:t>
      </w:r>
      <w:proofErr w:type="spellStart"/>
      <w:r w:rsidRPr="003C76D0">
        <w:t>gc</w:t>
      </w:r>
      <w:proofErr w:type="spellEnd"/>
      <w:proofErr w:type="gramStart"/>
      <w:r w:rsidRPr="003C76D0">
        <w:t>]::</w:t>
      </w:r>
      <w:proofErr w:type="gramEnd"/>
      <w:r w:rsidRPr="003C76D0">
        <w:t>Collect()</w:t>
      </w:r>
    </w:p>
    <w:p w14:paraId="700EA2D2" w14:textId="77777777" w:rsidR="00607362" w:rsidRPr="003C76D0" w:rsidRDefault="00607362" w:rsidP="003C76D0">
      <w:pPr>
        <w:pStyle w:val="CodePACKT"/>
      </w:pPr>
      <w:r w:rsidRPr="003C76D0">
        <w:t>$TimeInWP</w:t>
      </w:r>
      <w:proofErr w:type="gramStart"/>
      <w:r w:rsidRPr="003C76D0">
        <w:t>2  =</w:t>
      </w:r>
      <w:proofErr w:type="gramEnd"/>
      <w:r w:rsidRPr="003C76D0">
        <w:t> Invoke-Command -</w:t>
      </w:r>
      <w:proofErr w:type="spellStart"/>
      <w:r w:rsidRPr="003C76D0">
        <w:t>ScriptBlock</w:t>
      </w:r>
      <w:proofErr w:type="spellEnd"/>
      <w:r w:rsidRPr="003C76D0">
        <w:t> $SB2 -Session $Session</w:t>
      </w:r>
    </w:p>
    <w:p w14:paraId="7C89356A" w14:textId="77777777" w:rsidR="00607362" w:rsidRPr="003C76D0" w:rsidRDefault="00607362" w:rsidP="003C76D0">
      <w:pPr>
        <w:pStyle w:val="CodePACKT"/>
      </w:pPr>
      <w:r w:rsidRPr="003C76D0">
        <w:t>"Foreach in Windows PowerShell 5.1: [{0:n4}] seconds" -f $TimeInWP2</w:t>
      </w:r>
    </w:p>
    <w:p w14:paraId="36D32FB3" w14:textId="77777777" w:rsidR="00607362" w:rsidRPr="00607362" w:rsidRDefault="00607362" w:rsidP="003C76D0">
      <w:pPr>
        <w:pStyle w:val="CodePACKT"/>
        <w:rPr>
          <w:lang w:val="en-GB"/>
        </w:rPr>
      </w:pPr>
    </w:p>
    <w:p w14:paraId="040C46D3" w14:textId="0B6D8205" w:rsidR="00607362" w:rsidRDefault="00607362" w:rsidP="00607362">
      <w:pPr>
        <w:pStyle w:val="Heading2"/>
      </w:pPr>
      <w:r>
        <w:t>How it works…</w:t>
      </w:r>
    </w:p>
    <w:p w14:paraId="0321A521" w14:textId="531E36C0" w:rsidR="003C76D0" w:rsidRDefault="00B52F18" w:rsidP="003C76D0">
      <w:pPr>
        <w:pStyle w:val="NormalPACKT"/>
        <w:rPr>
          <w:lang w:val="en-GB"/>
        </w:rPr>
      </w:pPr>
      <w:r>
        <w:rPr>
          <w:lang w:val="en-GB"/>
        </w:rPr>
        <w:t xml:space="preserve">In </w:t>
      </w:r>
      <w:r w:rsidRPr="00B52F18">
        <w:rPr>
          <w:rStyle w:val="ItalicsPACKT"/>
        </w:rPr>
        <w:t>step 1</w:t>
      </w:r>
      <w:r>
        <w:rPr>
          <w:lang w:val="en-GB"/>
        </w:rPr>
        <w:t xml:space="preserve">, you use </w:t>
      </w:r>
      <w:r w:rsidRPr="00B52F18">
        <w:rPr>
          <w:rStyle w:val="CodeInTextPACKT"/>
        </w:rPr>
        <w:t>Import-Module</w:t>
      </w:r>
      <w:r>
        <w:rPr>
          <w:lang w:val="en-GB"/>
        </w:rPr>
        <w:t xml:space="preserve"> to import the </w:t>
      </w:r>
      <w:proofErr w:type="spellStart"/>
      <w:r>
        <w:rPr>
          <w:lang w:val="en-GB"/>
        </w:rPr>
        <w:t>ServerManager</w:t>
      </w:r>
      <w:proofErr w:type="spellEnd"/>
      <w:r>
        <w:rPr>
          <w:lang w:val="en-GB"/>
        </w:rPr>
        <w:t xml:space="preserve"> module. Because this module is not supported natively in PowerShell 7, you import it using the Windows PowerShell compatibility mechanism, described in more details in Chapter 3. This step produces output like this:</w:t>
      </w:r>
    </w:p>
    <w:p w14:paraId="49273C3D" w14:textId="7DC7777B" w:rsidR="00B52F18" w:rsidRDefault="00B52F18" w:rsidP="00B52F18">
      <w:pPr>
        <w:pStyle w:val="FigurePACKT"/>
      </w:pPr>
      <w:r>
        <w:rPr>
          <w:noProof/>
        </w:rPr>
        <w:drawing>
          <wp:inline distT="0" distB="0" distL="0" distR="0" wp14:anchorId="683FAB88" wp14:editId="136BE9E9">
            <wp:extent cx="3256280" cy="5905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6280" cy="590575"/>
                    </a:xfrm>
                    <a:prstGeom prst="rect">
                      <a:avLst/>
                    </a:prstGeom>
                  </pic:spPr>
                </pic:pic>
              </a:graphicData>
            </a:graphic>
          </wp:inline>
        </w:drawing>
      </w:r>
    </w:p>
    <w:p w14:paraId="7E17A771" w14:textId="5984B4F0" w:rsidR="00B52F18" w:rsidRPr="00456F02" w:rsidRDefault="00B52F18" w:rsidP="00B52F18">
      <w:pPr>
        <w:pStyle w:val="LayoutInformationPACKT"/>
      </w:pPr>
      <w:r>
        <w:t xml:space="preserve">Insert </w:t>
      </w:r>
      <w:r w:rsidRPr="00C41783">
        <w:t>image</w:t>
      </w:r>
      <w:r>
        <w:t xml:space="preserve"> </w:t>
      </w:r>
      <w:r>
        <w:rPr>
          <w:noProof/>
        </w:rPr>
        <w:t>B42024_02</w:t>
      </w:r>
      <w:r w:rsidRPr="00023EAD">
        <w:rPr>
          <w:noProof/>
        </w:rPr>
        <w:t>_</w:t>
      </w:r>
      <w:r>
        <w:rPr>
          <w:noProof/>
        </w:rPr>
        <w:t>20.png</w:t>
      </w:r>
    </w:p>
    <w:p w14:paraId="6ED21A48" w14:textId="6842E7CB" w:rsidR="00B52F18" w:rsidRDefault="00B52F18" w:rsidP="003C76D0">
      <w:pPr>
        <w:pStyle w:val="NormalPACKT"/>
        <w:rPr>
          <w:lang w:val="en-GB"/>
        </w:rPr>
      </w:pPr>
      <w:r>
        <w:rPr>
          <w:lang w:val="en-GB"/>
        </w:rPr>
        <w:t xml:space="preserve">In </w:t>
      </w:r>
      <w:r w:rsidRPr="00B52F18">
        <w:rPr>
          <w:rStyle w:val="ItalicsPACKT"/>
        </w:rPr>
        <w:t>step 2</w:t>
      </w:r>
      <w:r>
        <w:rPr>
          <w:lang w:val="en-GB"/>
        </w:rPr>
        <w:t xml:space="preserve">, you get the session object representing the </w:t>
      </w:r>
      <w:proofErr w:type="spellStart"/>
      <w:r w:rsidRPr="00B52F18">
        <w:rPr>
          <w:rStyle w:val="CodeInTextPACKT"/>
        </w:rPr>
        <w:t>WinPSCompatSession</w:t>
      </w:r>
      <w:proofErr w:type="spellEnd"/>
      <w:r>
        <w:rPr>
          <w:lang w:val="en-GB"/>
        </w:rPr>
        <w:t xml:space="preserve"> you created, implicitly, by loading the </w:t>
      </w:r>
      <w:proofErr w:type="spellStart"/>
      <w:r w:rsidRPr="00B52F18">
        <w:rPr>
          <w:rStyle w:val="CodeInTextPACKT"/>
        </w:rPr>
        <w:t>ServerManager</w:t>
      </w:r>
      <w:proofErr w:type="spellEnd"/>
      <w:r>
        <w:rPr>
          <w:lang w:val="en-GB"/>
        </w:rPr>
        <w:t xml:space="preserve"> Module and specifying the </w:t>
      </w:r>
      <w:r w:rsidRPr="00B52F18">
        <w:rPr>
          <w:rStyle w:val="CodeInTextPACKT"/>
        </w:rPr>
        <w:t>-</w:t>
      </w:r>
      <w:proofErr w:type="spellStart"/>
      <w:r w:rsidRPr="00B52F18">
        <w:rPr>
          <w:rStyle w:val="CodeInTextPACKT"/>
        </w:rPr>
        <w:t>UseWindowsPowerShell</w:t>
      </w:r>
      <w:proofErr w:type="spellEnd"/>
      <w:r>
        <w:rPr>
          <w:lang w:val="en-GB"/>
        </w:rPr>
        <w:t xml:space="preserve"> switch. Then, in </w:t>
      </w:r>
      <w:r w:rsidRPr="00B52F18">
        <w:rPr>
          <w:rStyle w:val="ItalicsPACKT"/>
        </w:rPr>
        <w:t>step 3</w:t>
      </w:r>
      <w:r>
        <w:rPr>
          <w:lang w:val="en-GB"/>
        </w:rPr>
        <w:t>, you obtain the version of PowerShell that the remoting session is using to process commands, namely Windows PowerShell 5.1. The output of this step looks like this:</w:t>
      </w:r>
    </w:p>
    <w:p w14:paraId="32389E79" w14:textId="13B33F6A" w:rsidR="00B52F18" w:rsidRDefault="00B52F18" w:rsidP="00B52F18">
      <w:pPr>
        <w:pStyle w:val="FigurePACKT"/>
      </w:pPr>
      <w:r>
        <w:rPr>
          <w:noProof/>
        </w:rPr>
        <w:lastRenderedPageBreak/>
        <w:drawing>
          <wp:inline distT="0" distB="0" distL="0" distR="0" wp14:anchorId="128A3319" wp14:editId="2101C458">
            <wp:extent cx="3332453" cy="1371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332453" cy="1371600"/>
                    </a:xfrm>
                    <a:prstGeom prst="rect">
                      <a:avLst/>
                    </a:prstGeom>
                  </pic:spPr>
                </pic:pic>
              </a:graphicData>
            </a:graphic>
          </wp:inline>
        </w:drawing>
      </w:r>
    </w:p>
    <w:p w14:paraId="2352A051" w14:textId="0EB1E9C9" w:rsidR="00B52F18" w:rsidRPr="00456F02" w:rsidRDefault="00B52F18" w:rsidP="00B52F18">
      <w:pPr>
        <w:pStyle w:val="LayoutInformationPACKT"/>
      </w:pPr>
      <w:r>
        <w:t xml:space="preserve">Insert </w:t>
      </w:r>
      <w:r w:rsidRPr="00C41783">
        <w:t>image</w:t>
      </w:r>
      <w:r>
        <w:t xml:space="preserve"> </w:t>
      </w:r>
      <w:r>
        <w:rPr>
          <w:noProof/>
        </w:rPr>
        <w:t>B42024_02</w:t>
      </w:r>
      <w:r w:rsidRPr="00023EAD">
        <w:rPr>
          <w:noProof/>
        </w:rPr>
        <w:t>_</w:t>
      </w:r>
      <w:r>
        <w:rPr>
          <w:noProof/>
        </w:rPr>
        <w:t>21.png</w:t>
      </w:r>
    </w:p>
    <w:p w14:paraId="6B3FFD47" w14:textId="4EC744F0" w:rsidR="00BF6FA1" w:rsidRDefault="00BF6FA1" w:rsidP="003C76D0">
      <w:pPr>
        <w:pStyle w:val="NormalPACKT"/>
        <w:rPr>
          <w:lang w:val="en-GB"/>
        </w:rPr>
      </w:pPr>
      <w:r>
        <w:rPr>
          <w:lang w:val="en-GB"/>
        </w:rPr>
        <w:t xml:space="preserve">In </w:t>
      </w:r>
      <w:r w:rsidRPr="00BF6FA1">
        <w:rPr>
          <w:rStyle w:val="ItalicsPACKT"/>
        </w:rPr>
        <w:t>step 4</w:t>
      </w:r>
      <w:r>
        <w:rPr>
          <w:lang w:val="en-GB"/>
        </w:rPr>
        <w:t xml:space="preserve">, you create a script block, $SB1 which uses the </w:t>
      </w:r>
      <w:proofErr w:type="spellStart"/>
      <w:r w:rsidRPr="00BF6FA1">
        <w:rPr>
          <w:rStyle w:val="CodeInTextPACKT"/>
        </w:rPr>
        <w:t>ForEach</w:t>
      </w:r>
      <w:proofErr w:type="spellEnd"/>
      <w:r w:rsidRPr="00BF6FA1">
        <w:rPr>
          <w:rStyle w:val="CodeInTextPACKT"/>
        </w:rPr>
        <w:t>-Object</w:t>
      </w:r>
      <w:r>
        <w:rPr>
          <w:lang w:val="en-GB"/>
        </w:rPr>
        <w:t xml:space="preserve"> cmdlet to iterate over a large collection. This step creates no output. </w:t>
      </w:r>
    </w:p>
    <w:p w14:paraId="5E947875" w14:textId="069134B3" w:rsidR="00B52F18" w:rsidRDefault="00BF6FA1" w:rsidP="003C76D0">
      <w:pPr>
        <w:pStyle w:val="NormalPACKT"/>
        <w:rPr>
          <w:lang w:val="en-GB"/>
        </w:rPr>
      </w:pPr>
      <w:r>
        <w:rPr>
          <w:lang w:val="en-GB"/>
        </w:rPr>
        <w:t xml:space="preserve">You invoke the </w:t>
      </w:r>
      <w:r w:rsidRPr="00BF6FA1">
        <w:rPr>
          <w:rStyle w:val="CodeInTextPACKT"/>
        </w:rPr>
        <w:t>$SB1</w:t>
      </w:r>
      <w:r>
        <w:rPr>
          <w:lang w:val="en-GB"/>
        </w:rPr>
        <w:t xml:space="preserve"> script block in the local session, in </w:t>
      </w:r>
      <w:r w:rsidRPr="00BF6FA1">
        <w:rPr>
          <w:rStyle w:val="ItalicsPACKT"/>
        </w:rPr>
        <w:t>step 5</w:t>
      </w:r>
      <w:r>
        <w:rPr>
          <w:lang w:val="en-GB"/>
        </w:rPr>
        <w:t>.  This step runs the script block in PowerShell 7. The output from this step looks like this:</w:t>
      </w:r>
    </w:p>
    <w:p w14:paraId="34B530B8" w14:textId="0A726C73" w:rsidR="00BF6FA1" w:rsidRPr="003C76D0" w:rsidRDefault="00BF6FA1" w:rsidP="00BF6FA1">
      <w:pPr>
        <w:pStyle w:val="FigurePACKT"/>
      </w:pPr>
      <w:r>
        <w:rPr>
          <w:noProof/>
        </w:rPr>
        <w:drawing>
          <wp:inline distT="0" distB="0" distL="0" distR="0" wp14:anchorId="62B73A16" wp14:editId="4ACD24EE">
            <wp:extent cx="3307080" cy="60491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3307080" cy="604918"/>
                    </a:xfrm>
                    <a:prstGeom prst="rect">
                      <a:avLst/>
                    </a:prstGeom>
                  </pic:spPr>
                </pic:pic>
              </a:graphicData>
            </a:graphic>
          </wp:inline>
        </w:drawing>
      </w:r>
    </w:p>
    <w:p w14:paraId="3F25589A" w14:textId="0B9F70F3" w:rsidR="00BF6FA1" w:rsidRDefault="00BF6FA1" w:rsidP="00BF6FA1">
      <w:pPr>
        <w:pStyle w:val="LayoutInformationPACKT"/>
        <w:rPr>
          <w:noProof/>
        </w:rPr>
      </w:pPr>
      <w:r>
        <w:t xml:space="preserve">Insert </w:t>
      </w:r>
      <w:r w:rsidRPr="00C41783">
        <w:t>image</w:t>
      </w:r>
      <w:r>
        <w:t xml:space="preserve"> </w:t>
      </w:r>
      <w:r>
        <w:rPr>
          <w:noProof/>
        </w:rPr>
        <w:t>B42024_02</w:t>
      </w:r>
      <w:r w:rsidRPr="00023EAD">
        <w:rPr>
          <w:noProof/>
        </w:rPr>
        <w:t>_</w:t>
      </w:r>
      <w:r>
        <w:rPr>
          <w:noProof/>
        </w:rPr>
        <w:t>22.png</w:t>
      </w:r>
    </w:p>
    <w:p w14:paraId="3BBB3B01" w14:textId="77777777" w:rsidR="00BF6FA1" w:rsidRDefault="00BF6FA1" w:rsidP="00BF6FA1">
      <w:pPr>
        <w:pStyle w:val="NormalPACKT"/>
      </w:pPr>
      <w:r>
        <w:t xml:space="preserve">With </w:t>
      </w:r>
      <w:r w:rsidRPr="00BF6FA1">
        <w:rPr>
          <w:rStyle w:val="ItalicsPACKT"/>
        </w:rPr>
        <w:t>step 6</w:t>
      </w:r>
      <w:r>
        <w:t xml:space="preserve">, you run the </w:t>
      </w:r>
      <w:r w:rsidRPr="00BF6FA1">
        <w:rPr>
          <w:rStyle w:val="CodeInTextPACKT"/>
        </w:rPr>
        <w:t>$SB1</w:t>
      </w:r>
      <w:r>
        <w:t xml:space="preserve"> script block in Windows PowerShell 5.1, which produces output like this:</w:t>
      </w:r>
      <w:r w:rsidRPr="00BF6FA1">
        <w:rPr>
          <w:noProof/>
        </w:rPr>
        <w:t xml:space="preserve"> </w:t>
      </w:r>
    </w:p>
    <w:p w14:paraId="7EBCDD69" w14:textId="2E9F98F2" w:rsidR="00BF6FA1" w:rsidRDefault="00BF6FA1" w:rsidP="00BF6FA1">
      <w:pPr>
        <w:pStyle w:val="FigurePACKT"/>
      </w:pPr>
      <w:r>
        <w:rPr>
          <w:noProof/>
        </w:rPr>
        <w:drawing>
          <wp:inline distT="0" distB="0" distL="0" distR="0" wp14:anchorId="6AA7C408" wp14:editId="64C33BDE">
            <wp:extent cx="3169920" cy="56472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169920" cy="564728"/>
                    </a:xfrm>
                    <a:prstGeom prst="rect">
                      <a:avLst/>
                    </a:prstGeom>
                  </pic:spPr>
                </pic:pic>
              </a:graphicData>
            </a:graphic>
          </wp:inline>
        </w:drawing>
      </w:r>
    </w:p>
    <w:p w14:paraId="7C7BD7FB" w14:textId="1056DE2A" w:rsidR="00BF6FA1" w:rsidRDefault="00BF6FA1" w:rsidP="00BF6FA1">
      <w:pPr>
        <w:pStyle w:val="LayoutInformationPACKT"/>
        <w:rPr>
          <w:noProof/>
        </w:rPr>
      </w:pPr>
      <w:r>
        <w:t xml:space="preserve">Insert </w:t>
      </w:r>
      <w:r w:rsidRPr="00C41783">
        <w:t>image</w:t>
      </w:r>
      <w:r>
        <w:t xml:space="preserve"> </w:t>
      </w:r>
      <w:r>
        <w:rPr>
          <w:noProof/>
        </w:rPr>
        <w:t>B42024_02</w:t>
      </w:r>
      <w:r w:rsidRPr="00023EAD">
        <w:rPr>
          <w:noProof/>
        </w:rPr>
        <w:t>_</w:t>
      </w:r>
      <w:r>
        <w:rPr>
          <w:noProof/>
        </w:rPr>
        <w:t>23.png</w:t>
      </w:r>
    </w:p>
    <w:p w14:paraId="7EE0D7A6" w14:textId="76B03AF5" w:rsidR="00BF6FA1" w:rsidRDefault="00BF6FA1" w:rsidP="00BF6FA1">
      <w:r>
        <w:t xml:space="preserve">You next create a script block that makes use of </w:t>
      </w:r>
      <w:ins w:id="94" w:author="Lucy Wan" w:date="2020-10-21T11:26:00Z">
        <w:r w:rsidR="000B79AE">
          <w:t xml:space="preserve">the </w:t>
        </w:r>
      </w:ins>
      <w:proofErr w:type="spellStart"/>
      <w:r w:rsidRPr="00936582">
        <w:rPr>
          <w:rStyle w:val="CodeInTextPACKT"/>
        </w:rPr>
        <w:t>ForEach</w:t>
      </w:r>
      <w:proofErr w:type="spellEnd"/>
      <w:r>
        <w:t xml:space="preserve"> syntax item, in </w:t>
      </w:r>
      <w:r w:rsidRPr="00936582">
        <w:rPr>
          <w:rStyle w:val="ItalicsPACKT"/>
        </w:rPr>
        <w:t>step 7</w:t>
      </w:r>
      <w:r>
        <w:t xml:space="preserve">, producing no output. You then run this second script block in PowerShell 7, in </w:t>
      </w:r>
      <w:r w:rsidRPr="00936582">
        <w:rPr>
          <w:rStyle w:val="ItalicsPACKT"/>
        </w:rPr>
        <w:t>step 8</w:t>
      </w:r>
      <w:r>
        <w:t>, which produces output like this:</w:t>
      </w:r>
    </w:p>
    <w:p w14:paraId="6335B552" w14:textId="184D2E76" w:rsidR="00BF6FA1" w:rsidRDefault="00936582" w:rsidP="00936582">
      <w:pPr>
        <w:pStyle w:val="FigurePACKT"/>
      </w:pPr>
      <w:r>
        <w:rPr>
          <w:noProof/>
        </w:rPr>
        <w:drawing>
          <wp:inline distT="0" distB="0" distL="0" distR="0" wp14:anchorId="63FC2647" wp14:editId="23DC4258">
            <wp:extent cx="3104865" cy="5524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3104865" cy="552450"/>
                    </a:xfrm>
                    <a:prstGeom prst="rect">
                      <a:avLst/>
                    </a:prstGeom>
                  </pic:spPr>
                </pic:pic>
              </a:graphicData>
            </a:graphic>
          </wp:inline>
        </w:drawing>
      </w:r>
    </w:p>
    <w:p w14:paraId="59CD6974" w14:textId="6823C057" w:rsidR="00936582" w:rsidRDefault="00936582" w:rsidP="00936582">
      <w:pPr>
        <w:pStyle w:val="LayoutInformationPACKT"/>
        <w:rPr>
          <w:noProof/>
        </w:rPr>
      </w:pPr>
      <w:r>
        <w:t xml:space="preserve">Insert </w:t>
      </w:r>
      <w:r w:rsidRPr="00C41783">
        <w:t>image</w:t>
      </w:r>
      <w:r>
        <w:t xml:space="preserve"> </w:t>
      </w:r>
      <w:r>
        <w:rPr>
          <w:noProof/>
        </w:rPr>
        <w:t>B42024_02</w:t>
      </w:r>
      <w:r w:rsidRPr="00023EAD">
        <w:rPr>
          <w:noProof/>
        </w:rPr>
        <w:t>_</w:t>
      </w:r>
      <w:r>
        <w:rPr>
          <w:noProof/>
        </w:rPr>
        <w:t>24.png</w:t>
      </w:r>
    </w:p>
    <w:p w14:paraId="5674CC45" w14:textId="7575EAEE" w:rsidR="00936582" w:rsidRDefault="00936582" w:rsidP="00BF6FA1">
      <w:r>
        <w:lastRenderedPageBreak/>
        <w:t xml:space="preserve">In the final step, </w:t>
      </w:r>
      <w:r w:rsidRPr="005D12DF">
        <w:rPr>
          <w:rStyle w:val="ItalicsPACKT"/>
        </w:rPr>
        <w:t>step 9</w:t>
      </w:r>
      <w:r>
        <w:t xml:space="preserve">, you run </w:t>
      </w:r>
      <w:r w:rsidRPr="00CC3A31">
        <w:rPr>
          <w:rStyle w:val="CodeInTextPACKT"/>
        </w:rPr>
        <w:t>$SB1</w:t>
      </w:r>
      <w:r>
        <w:t xml:space="preserve"> in the remoting session created earlier (i.e. in Windows PowerShell 5.1) which produces output like this:</w:t>
      </w:r>
    </w:p>
    <w:p w14:paraId="47C294B0" w14:textId="591FC138" w:rsidR="00936582" w:rsidRDefault="00936582" w:rsidP="00936582">
      <w:pPr>
        <w:pStyle w:val="FigurePACKT"/>
      </w:pPr>
      <w:r>
        <w:rPr>
          <w:noProof/>
        </w:rPr>
        <w:drawing>
          <wp:inline distT="0" distB="0" distL="0" distR="0" wp14:anchorId="32446EF7" wp14:editId="75763990">
            <wp:extent cx="3093720" cy="48877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3093720" cy="488771"/>
                    </a:xfrm>
                    <a:prstGeom prst="rect">
                      <a:avLst/>
                    </a:prstGeom>
                  </pic:spPr>
                </pic:pic>
              </a:graphicData>
            </a:graphic>
          </wp:inline>
        </w:drawing>
      </w:r>
    </w:p>
    <w:p w14:paraId="32CAFB03" w14:textId="378435FF" w:rsidR="00936582" w:rsidRDefault="00936582" w:rsidP="00936582">
      <w:pPr>
        <w:pStyle w:val="LayoutInformationPACKT"/>
        <w:rPr>
          <w:noProof/>
        </w:rPr>
      </w:pPr>
      <w:r>
        <w:t xml:space="preserve">Insert </w:t>
      </w:r>
      <w:r w:rsidRPr="00C41783">
        <w:t>image</w:t>
      </w:r>
      <w:r>
        <w:t xml:space="preserve"> </w:t>
      </w:r>
      <w:r>
        <w:rPr>
          <w:noProof/>
        </w:rPr>
        <w:t>B42024_02</w:t>
      </w:r>
      <w:r w:rsidRPr="00023EAD">
        <w:rPr>
          <w:noProof/>
        </w:rPr>
        <w:t>_</w:t>
      </w:r>
      <w:r>
        <w:rPr>
          <w:noProof/>
        </w:rPr>
        <w:t>25.png</w:t>
      </w:r>
    </w:p>
    <w:p w14:paraId="6605AFCB" w14:textId="28558D11" w:rsidR="00607362" w:rsidRDefault="00607362" w:rsidP="00607362">
      <w:pPr>
        <w:pStyle w:val="Heading2"/>
      </w:pPr>
      <w:commentRangeStart w:id="95"/>
      <w:r>
        <w:t>There's more</w:t>
      </w:r>
      <w:commentRangeEnd w:id="95"/>
      <w:r w:rsidR="00F45E62">
        <w:rPr>
          <w:rStyle w:val="CommentReference"/>
          <w:rFonts w:ascii="Times New Roman" w:hAnsi="Times New Roman" w:cs="Times New Roman"/>
          <w:b w:val="0"/>
          <w:bCs w:val="0"/>
          <w:iCs w:val="0"/>
          <w:color w:val="auto"/>
          <w:lang w:val="en-US"/>
        </w:rPr>
        <w:commentReference w:id="95"/>
      </w:r>
      <w:r>
        <w:t>...</w:t>
      </w:r>
    </w:p>
    <w:p w14:paraId="762FE5AD" w14:textId="2F256FA5" w:rsidR="003C76D0" w:rsidRDefault="003C76D0" w:rsidP="003C76D0">
      <w:pPr>
        <w:pStyle w:val="NormalPACKT"/>
        <w:rPr>
          <w:lang w:val="en-GB"/>
        </w:rPr>
      </w:pPr>
      <w:r>
        <w:rPr>
          <w:lang w:val="en-GB"/>
        </w:rPr>
        <w:t xml:space="preserve">In </w:t>
      </w:r>
      <w:r w:rsidR="00936582" w:rsidRPr="00936582">
        <w:rPr>
          <w:rStyle w:val="ItalicsPACKT"/>
        </w:rPr>
        <w:t>step 1</w:t>
      </w:r>
      <w:r w:rsidR="00936582">
        <w:rPr>
          <w:lang w:val="en-GB"/>
        </w:rPr>
        <w:t xml:space="preserve">, you create, implicitly, a remoting session to the local host using a process transport which is much faster than the traditional remoting session using </w:t>
      </w:r>
      <w:proofErr w:type="spellStart"/>
      <w:r w:rsidR="00936582">
        <w:rPr>
          <w:lang w:val="en-GB"/>
        </w:rPr>
        <w:t>WinRM</w:t>
      </w:r>
      <w:proofErr w:type="spellEnd"/>
      <w:r w:rsidR="00936582">
        <w:rPr>
          <w:lang w:val="en-GB"/>
        </w:rPr>
        <w:t xml:space="preserve">. In </w:t>
      </w:r>
      <w:r w:rsidR="00936582" w:rsidRPr="00936582">
        <w:rPr>
          <w:rStyle w:val="ItalicsPACKT"/>
        </w:rPr>
        <w:t>step 5</w:t>
      </w:r>
      <w:r w:rsidR="00936582">
        <w:rPr>
          <w:lang w:val="en-GB"/>
        </w:rPr>
        <w:t xml:space="preserve">, </w:t>
      </w:r>
      <w:r w:rsidR="00936582" w:rsidRPr="00936582">
        <w:rPr>
          <w:rStyle w:val="ItalicsPACKT"/>
        </w:rPr>
        <w:t>step 6</w:t>
      </w:r>
      <w:r w:rsidR="00936582">
        <w:rPr>
          <w:lang w:val="en-GB"/>
        </w:rPr>
        <w:t xml:space="preserve">, </w:t>
      </w:r>
      <w:r w:rsidR="00936582" w:rsidRPr="00936582">
        <w:rPr>
          <w:rStyle w:val="ItalicsPACKT"/>
        </w:rPr>
        <w:t>step 8</w:t>
      </w:r>
      <w:r w:rsidR="00936582">
        <w:rPr>
          <w:lang w:val="en-GB"/>
        </w:rPr>
        <w:t xml:space="preserve">, and </w:t>
      </w:r>
      <w:r w:rsidR="00936582" w:rsidRPr="00936582">
        <w:rPr>
          <w:rStyle w:val="ItalicsPACKT"/>
        </w:rPr>
        <w:t>step 9</w:t>
      </w:r>
      <w:r w:rsidR="00936582">
        <w:rPr>
          <w:lang w:val="en-GB"/>
        </w:rPr>
        <w:t>, you force .NET to perform a garbage collection. These are two steps you can use to minimi</w:t>
      </w:r>
      <w:r w:rsidR="0077398D">
        <w:rPr>
          <w:lang w:val="en-GB"/>
        </w:rPr>
        <w:t>z</w:t>
      </w:r>
      <w:r w:rsidR="00936582">
        <w:rPr>
          <w:lang w:val="en-GB"/>
        </w:rPr>
        <w:t>e the performance hits of running a script block in a remote session (in Windows PowerShell) and to reduce any impact of garbage collections while you are performing the tests in this recipe.</w:t>
      </w:r>
    </w:p>
    <w:p w14:paraId="2724CED7" w14:textId="7B91EF77" w:rsidR="00936582" w:rsidRDefault="00936582" w:rsidP="003C76D0">
      <w:pPr>
        <w:pStyle w:val="NormalPACKT"/>
        <w:rPr>
          <w:lang w:val="en-GB"/>
        </w:rPr>
      </w:pPr>
      <w:r>
        <w:rPr>
          <w:lang w:val="en-GB"/>
        </w:rPr>
        <w:t>As you can see from the outputs, running Foreach-Object is much faster in PowerShell 7</w:t>
      </w:r>
      <w:ins w:id="96" w:author="Lucy Wan" w:date="2020-10-21T11:26:00Z">
        <w:r w:rsidR="00AA0ABC">
          <w:rPr>
            <w:lang w:val="en-GB"/>
          </w:rPr>
          <w:t>,</w:t>
        </w:r>
      </w:ins>
      <w:r>
        <w:rPr>
          <w:lang w:val="en-GB"/>
        </w:rPr>
        <w:t xml:space="preserve"> as is running Foreach in PowerShell 7. As you can see, processing large collections of objects is a lo</w:t>
      </w:r>
      <w:ins w:id="97" w:author="Lucy Wan" w:date="2020-10-21T12:33:00Z">
        <w:r w:rsidR="00815C27">
          <w:rPr>
            <w:lang w:val="en-GB"/>
          </w:rPr>
          <w:t>t</w:t>
        </w:r>
      </w:ins>
      <w:del w:id="98" w:author="Lucy Wan" w:date="2020-10-21T12:33:00Z">
        <w:r w:rsidDel="00815C27">
          <w:rPr>
            <w:lang w:val="en-GB"/>
          </w:rPr>
          <w:delText>g</w:delText>
        </w:r>
      </w:del>
      <w:r>
        <w:rPr>
          <w:lang w:val="en-GB"/>
        </w:rPr>
        <w:t xml:space="preserve"> faster in PowerShell 7</w:t>
      </w:r>
      <w:r w:rsidR="0034545F">
        <w:rPr>
          <w:lang w:val="en-GB"/>
        </w:rPr>
        <w:t>.</w:t>
      </w:r>
    </w:p>
    <w:p w14:paraId="38E45893" w14:textId="01F20FBD" w:rsidR="0034545F" w:rsidRDefault="0034545F" w:rsidP="003C76D0">
      <w:pPr>
        <w:pStyle w:val="NormalPACKT"/>
        <w:rPr>
          <w:lang w:val="en-GB"/>
        </w:rPr>
      </w:pPr>
      <w:commentRangeStart w:id="99"/>
      <w:r>
        <w:rPr>
          <w:lang w:val="en-GB"/>
        </w:rPr>
        <w:t>With the improvements to loop processing</w:t>
      </w:r>
      <w:r w:rsidR="0077398D">
        <w:rPr>
          <w:lang w:val="en-GB"/>
        </w:rPr>
        <w:t>,</w:t>
      </w:r>
      <w:r>
        <w:rPr>
          <w:lang w:val="en-GB"/>
        </w:rPr>
        <w:t xml:space="preserve"> you can see in the recipe, combined with the use of </w:t>
      </w:r>
      <w:proofErr w:type="spellStart"/>
      <w:r w:rsidRPr="0034545F">
        <w:rPr>
          <w:rStyle w:val="CodeInTextPACKT"/>
        </w:rPr>
        <w:t>ForEach</w:t>
      </w:r>
      <w:proofErr w:type="spellEnd"/>
      <w:r w:rsidRPr="0034545F">
        <w:rPr>
          <w:rStyle w:val="CodeInTextPACKT"/>
        </w:rPr>
        <w:t>-Object -Parallel</w:t>
      </w:r>
      <w:r>
        <w:rPr>
          <w:lang w:val="en-GB"/>
        </w:rPr>
        <w:t xml:space="preserve"> you saw in </w:t>
      </w:r>
      <w:r w:rsidRPr="0034545F">
        <w:rPr>
          <w:rStyle w:val="ItalicsPACKT"/>
        </w:rPr>
        <w:t>“Exploring Parallel Processing with Foreach -Parallel”</w:t>
      </w:r>
      <w:r>
        <w:rPr>
          <w:lang w:val="en-GB"/>
        </w:rPr>
        <w:t>.</w:t>
      </w:r>
      <w:commentRangeEnd w:id="99"/>
      <w:r w:rsidR="003A27E0">
        <w:rPr>
          <w:rStyle w:val="CommentReference"/>
          <w:rFonts w:ascii="Arial" w:hAnsi="Arial" w:cs="Arial"/>
          <w:bCs/>
        </w:rPr>
        <w:commentReference w:id="99"/>
      </w:r>
    </w:p>
    <w:p w14:paraId="0E9917DB" w14:textId="263EB164" w:rsidR="00F51742" w:rsidRPr="00456F02" w:rsidRDefault="0034545F" w:rsidP="00456F02">
      <w:pPr>
        <w:pStyle w:val="NormalPACKT"/>
        <w:rPr>
          <w:lang w:val="en-GB"/>
        </w:rPr>
      </w:pPr>
      <w:r>
        <w:rPr>
          <w:lang w:val="en-GB"/>
        </w:rPr>
        <w:t xml:space="preserve">The performance of iterating through large collections is complex. You can read an excellent article on this subject at </w:t>
      </w:r>
      <w:r w:rsidRPr="00B12221">
        <w:rPr>
          <w:i/>
          <w:iCs/>
          <w:lang w:val="en-GB"/>
          <w:rPrChange w:id="100" w:author="Lucy Wan" w:date="2020-10-21T15:08:00Z">
            <w:rPr>
              <w:lang w:val="en-GB"/>
            </w:rPr>
          </w:rPrChange>
        </w:rPr>
        <w:t>https://powershell.one/tricks/performance/pipeline</w:t>
      </w:r>
      <w:r>
        <w:rPr>
          <w:lang w:val="en-GB"/>
        </w:rPr>
        <w:t xml:space="preserve">. This article also addresses the performance of using the pipeline versus using </w:t>
      </w:r>
      <w:proofErr w:type="spellStart"/>
      <w:r w:rsidRPr="00592104">
        <w:rPr>
          <w:rStyle w:val="CodeInTextPACKT"/>
        </w:rPr>
        <w:t>ForEach</w:t>
      </w:r>
      <w:proofErr w:type="spellEnd"/>
      <w:r>
        <w:rPr>
          <w:lang w:val="en-GB"/>
        </w:rPr>
        <w:t xml:space="preserve"> to iterate across collections in a lot more detail</w:t>
      </w:r>
      <w:r w:rsidR="00592104">
        <w:rPr>
          <w:lang w:val="en-GB"/>
        </w:rPr>
        <w:t>.</w:t>
      </w:r>
    </w:p>
    <w:p w14:paraId="612091EC" w14:textId="0A88666C" w:rsidR="00612E08" w:rsidRDefault="00612E08" w:rsidP="0000165C">
      <w:pPr>
        <w:pStyle w:val="Heading1"/>
        <w:pBdr>
          <w:top w:val="none" w:sz="0" w:space="0" w:color="auto"/>
          <w:left w:val="none" w:sz="0" w:space="0" w:color="auto"/>
          <w:bottom w:val="none" w:sz="0" w:space="0" w:color="auto"/>
          <w:right w:val="none" w:sz="0" w:space="0" w:color="auto"/>
        </w:pBdr>
        <w:tabs>
          <w:tab w:val="left" w:pos="0"/>
        </w:tabs>
      </w:pPr>
      <w:r>
        <w:t>Improvements in Test-Connection</w:t>
      </w:r>
    </w:p>
    <w:p w14:paraId="2DCDF44F" w14:textId="27A56539" w:rsidR="009C7465" w:rsidRDefault="009C7465" w:rsidP="009C7465">
      <w:pPr>
        <w:pStyle w:val="NormalPACKT"/>
        <w:rPr>
          <w:lang w:val="en-GB"/>
        </w:rPr>
      </w:pPr>
      <w:r>
        <w:rPr>
          <w:lang w:val="en-GB"/>
        </w:rPr>
        <w:t>In Windows PowerShell, you could use the Test-Connection cmdlet as a replacement to the Win32 console command ping.exe. One advantage of using the cmdlet was that the cmdlet returns objects which you can use more easily in scripting. You can use string hacking and regular expressions to extract the same data from the output of ping.exe but that is a lot more work</w:t>
      </w:r>
      <w:r w:rsidR="0077398D">
        <w:rPr>
          <w:lang w:val="en-GB"/>
        </w:rPr>
        <w:t xml:space="preserve"> and results in scripts that are harder to read.</w:t>
      </w:r>
    </w:p>
    <w:p w14:paraId="646B6C9A" w14:textId="3FA1E638" w:rsidR="009C7465" w:rsidRPr="009C7465" w:rsidRDefault="009C7465" w:rsidP="009C7465">
      <w:pPr>
        <w:pStyle w:val="NormalPACKT"/>
        <w:rPr>
          <w:lang w:val="en-GB"/>
        </w:rPr>
      </w:pPr>
      <w:r>
        <w:rPr>
          <w:lang w:val="en-GB"/>
        </w:rPr>
        <w:t xml:space="preserve">With Windows PowerShell 5.1, the </w:t>
      </w:r>
      <w:r w:rsidRPr="0077398D">
        <w:rPr>
          <w:rStyle w:val="CodeInTextPACKT"/>
        </w:rPr>
        <w:t>Test-Connection</w:t>
      </w:r>
      <w:r>
        <w:rPr>
          <w:lang w:val="en-GB"/>
        </w:rPr>
        <w:t xml:space="preserve"> </w:t>
      </w:r>
      <w:r w:rsidR="0077398D">
        <w:rPr>
          <w:lang w:val="en-GB"/>
        </w:rPr>
        <w:t xml:space="preserve">command </w:t>
      </w:r>
      <w:r>
        <w:rPr>
          <w:lang w:val="en-GB"/>
        </w:rPr>
        <w:t>ma</w:t>
      </w:r>
      <w:r w:rsidR="0077398D">
        <w:rPr>
          <w:lang w:val="en-GB"/>
        </w:rPr>
        <w:t>kes</w:t>
      </w:r>
      <w:r>
        <w:rPr>
          <w:lang w:val="en-GB"/>
        </w:rPr>
        <w:t xml:space="preserve"> use of WMI</w:t>
      </w:r>
      <w:r w:rsidR="0077398D">
        <w:rPr>
          <w:lang w:val="en-GB"/>
        </w:rPr>
        <w:t xml:space="preserve">. The command </w:t>
      </w:r>
      <w:r>
        <w:rPr>
          <w:lang w:val="en-GB"/>
        </w:rPr>
        <w:t>return</w:t>
      </w:r>
      <w:r w:rsidR="0077398D">
        <w:rPr>
          <w:lang w:val="en-GB"/>
        </w:rPr>
        <w:t>s</w:t>
      </w:r>
      <w:r>
        <w:rPr>
          <w:lang w:val="en-GB"/>
        </w:rPr>
        <w:t xml:space="preserve"> object</w:t>
      </w:r>
      <w:r w:rsidR="0077398D">
        <w:rPr>
          <w:lang w:val="en-GB"/>
        </w:rPr>
        <w:t>s</w:t>
      </w:r>
      <w:r>
        <w:rPr>
          <w:lang w:val="en-GB"/>
        </w:rPr>
        <w:t xml:space="preserve"> of the type </w:t>
      </w:r>
      <w:proofErr w:type="spellStart"/>
      <w:r w:rsidRPr="009C7465">
        <w:rPr>
          <w:rStyle w:val="CodeInTextPACKT"/>
          <w:lang w:val="en-GB"/>
        </w:rPr>
        <w:t>System.Management.ManagementObject#root</w:t>
      </w:r>
      <w:proofErr w:type="spellEnd"/>
      <w:r w:rsidRPr="009C7465">
        <w:rPr>
          <w:rStyle w:val="CodeInTextPACKT"/>
          <w:lang w:val="en-GB"/>
        </w:rPr>
        <w:t>\cimv2\Win32_PingStatus</w:t>
      </w:r>
      <w:r>
        <w:rPr>
          <w:rStyle w:val="CodeInTextPACKT"/>
          <w:lang w:val="en-GB"/>
        </w:rPr>
        <w:t>.</w:t>
      </w:r>
      <w:r>
        <w:rPr>
          <w:lang w:val="en-GB"/>
        </w:rPr>
        <w:t xml:space="preserve"> With PowerShell 7.1, the command no longer depends on WMI and returns objects of the type </w:t>
      </w:r>
      <w:proofErr w:type="spellStart"/>
      <w:r w:rsidRPr="009C7465">
        <w:rPr>
          <w:rStyle w:val="CodeInTextPACKT"/>
          <w:lang w:val="en-GB"/>
        </w:rPr>
        <w:t>Microsoft.PowerShell.Commands.TestConnectionCommand+PingStatus</w:t>
      </w:r>
      <w:proofErr w:type="spellEnd"/>
      <w:r>
        <w:rPr>
          <w:lang w:val="en-GB"/>
        </w:rPr>
        <w:t xml:space="preserve">. As a </w:t>
      </w:r>
      <w:r>
        <w:rPr>
          <w:lang w:val="en-GB"/>
        </w:rPr>
        <w:lastRenderedPageBreak/>
        <w:t>result of this change of object type, property names returned in PowerShell 7.1 differ from the properties returned in Windows PowerShell. Scripts that made use of some properties may not work properly</w:t>
      </w:r>
      <w:del w:id="101" w:author="Lucy Wan" w:date="2020-10-21T11:29:00Z">
        <w:r w:rsidDel="004719C4">
          <w:rPr>
            <w:lang w:val="en-GB"/>
          </w:rPr>
          <w:delText>,</w:delText>
        </w:r>
      </w:del>
      <w:r>
        <w:rPr>
          <w:lang w:val="en-GB"/>
        </w:rPr>
        <w:t xml:space="preserve"> without adjustment, in PowerShell, but that should not be a common issue. </w:t>
      </w:r>
    </w:p>
    <w:p w14:paraId="4F9E224F" w14:textId="77777777" w:rsidR="00612E08" w:rsidRDefault="00612E08" w:rsidP="00612E08">
      <w:pPr>
        <w:pStyle w:val="Heading2"/>
        <w:tabs>
          <w:tab w:val="left" w:pos="0"/>
        </w:tabs>
      </w:pPr>
      <w:r>
        <w:t>Getting Ready</w:t>
      </w:r>
    </w:p>
    <w:p w14:paraId="00970526" w14:textId="4E28039F" w:rsidR="00612E08" w:rsidRDefault="00612E08" w:rsidP="00612E08">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r w:rsidR="00592104">
        <w:rPr>
          <w:lang w:val="en-GB"/>
        </w:rPr>
        <w:t xml:space="preserve"> </w:t>
      </w:r>
    </w:p>
    <w:p w14:paraId="5A5BED19" w14:textId="5A2C4E16" w:rsidR="00612E08" w:rsidRDefault="00612E08" w:rsidP="00612E08">
      <w:pPr>
        <w:pStyle w:val="Heading2"/>
        <w:tabs>
          <w:tab w:val="left" w:pos="0"/>
        </w:tabs>
      </w:pPr>
      <w:r>
        <w:t>How to do it...</w:t>
      </w:r>
    </w:p>
    <w:p w14:paraId="08E1A6E5" w14:textId="3FDE5EDA" w:rsidR="00212732" w:rsidRPr="00212732" w:rsidRDefault="00212732" w:rsidP="00212732">
      <w:pPr>
        <w:pStyle w:val="NumberedBulletPACKT"/>
        <w:numPr>
          <w:ilvl w:val="0"/>
          <w:numId w:val="34"/>
        </w:numPr>
        <w:rPr>
          <w:color w:val="333333"/>
          <w:lang w:val="en-GB" w:eastAsia="en-GB"/>
        </w:rPr>
      </w:pPr>
      <w:r w:rsidRPr="00212732">
        <w:rPr>
          <w:lang w:val="en-GB" w:eastAsia="en-GB"/>
        </w:rPr>
        <w:t>Using </w:t>
      </w:r>
      <w:r w:rsidRPr="00212732">
        <w:rPr>
          <w:rStyle w:val="CodeInTextPACKT"/>
          <w:lang w:val="en-GB" w:eastAsia="en-GB"/>
        </w:rPr>
        <w:t>-Target</w:t>
      </w:r>
      <w:r w:rsidRPr="00212732">
        <w:rPr>
          <w:rStyle w:val="CodeInTextPACKT"/>
        </w:rPr>
        <w:t>Name</w:t>
      </w:r>
      <w:r w:rsidRPr="00212732">
        <w:rPr>
          <w:lang w:val="en-GB" w:eastAsia="en-GB"/>
        </w:rPr>
        <w:t> </w:t>
      </w:r>
      <w:r>
        <w:rPr>
          <w:lang w:val="en-GB" w:eastAsia="en-GB"/>
        </w:rPr>
        <w:t>p</w:t>
      </w:r>
      <w:r w:rsidRPr="00212732">
        <w:rPr>
          <w:lang w:val="en-GB" w:eastAsia="en-GB"/>
        </w:rPr>
        <w:t>arameter </w:t>
      </w:r>
      <w:r>
        <w:rPr>
          <w:lang w:val="en-GB" w:eastAsia="en-GB"/>
        </w:rPr>
        <w:t>n</w:t>
      </w:r>
      <w:r w:rsidRPr="00212732">
        <w:rPr>
          <w:lang w:val="en-GB" w:eastAsia="en-GB"/>
        </w:rPr>
        <w:t>ame</w:t>
      </w:r>
    </w:p>
    <w:p w14:paraId="4030B5FF" w14:textId="77777777" w:rsidR="00212732" w:rsidRPr="00212732" w:rsidRDefault="00212732" w:rsidP="00212732">
      <w:pPr>
        <w:pStyle w:val="CodePACKT"/>
      </w:pPr>
    </w:p>
    <w:p w14:paraId="53CC4627" w14:textId="6D7F1AB6" w:rsidR="00212732" w:rsidRPr="00212732" w:rsidRDefault="00212732" w:rsidP="00212732">
      <w:pPr>
        <w:pStyle w:val="CodePACKT"/>
      </w:pPr>
      <w:r w:rsidRPr="00212732">
        <w:t>Test-Connection -</w:t>
      </w:r>
      <w:proofErr w:type="spellStart"/>
      <w:r w:rsidRPr="00212732">
        <w:t>TargetName</w:t>
      </w:r>
      <w:proofErr w:type="spellEnd"/>
      <w:r w:rsidRPr="00212732">
        <w:t> www.packt.com -Count 1</w:t>
      </w:r>
    </w:p>
    <w:p w14:paraId="5EAC3164" w14:textId="77777777" w:rsidR="00212732" w:rsidRPr="00212732" w:rsidRDefault="00212732" w:rsidP="00212732">
      <w:pPr>
        <w:pStyle w:val="CodePACKT"/>
      </w:pPr>
    </w:p>
    <w:p w14:paraId="0EEFA066" w14:textId="12C3AE92" w:rsidR="00212732" w:rsidRPr="00212732" w:rsidRDefault="00212732" w:rsidP="00212732">
      <w:pPr>
        <w:pStyle w:val="NumberedBulletPACKT"/>
        <w:rPr>
          <w:color w:val="333333"/>
          <w:lang w:val="en-GB" w:eastAsia="en-GB"/>
        </w:rPr>
      </w:pPr>
      <w:r w:rsidRPr="00212732">
        <w:rPr>
          <w:lang w:val="en-GB" w:eastAsia="en-GB"/>
        </w:rPr>
        <w:t>Explicitly use an IPv4 </w:t>
      </w:r>
      <w:r>
        <w:rPr>
          <w:lang w:val="en-GB" w:eastAsia="en-GB"/>
        </w:rPr>
        <w:t>a</w:t>
      </w:r>
      <w:r w:rsidRPr="00212732">
        <w:rPr>
          <w:lang w:val="en-GB" w:eastAsia="en-GB"/>
        </w:rPr>
        <w:t>ddress</w:t>
      </w:r>
    </w:p>
    <w:p w14:paraId="6662337C" w14:textId="77777777" w:rsidR="00212732" w:rsidRPr="00212732" w:rsidRDefault="00212732" w:rsidP="00212732">
      <w:pPr>
        <w:pStyle w:val="CodePACKT"/>
      </w:pPr>
    </w:p>
    <w:p w14:paraId="19E91F15" w14:textId="2920B23A" w:rsidR="00212732" w:rsidRPr="00212732" w:rsidRDefault="00212732" w:rsidP="00212732">
      <w:pPr>
        <w:pStyle w:val="CodePACKT"/>
      </w:pPr>
      <w:r w:rsidRPr="00212732">
        <w:t>Test-Connection -</w:t>
      </w:r>
      <w:proofErr w:type="spellStart"/>
      <w:r w:rsidRPr="00212732">
        <w:t>TargetName</w:t>
      </w:r>
      <w:proofErr w:type="spellEnd"/>
      <w:r w:rsidRPr="00212732">
        <w:t> www.packt.com -Count 1 -IPv4</w:t>
      </w:r>
    </w:p>
    <w:p w14:paraId="1F5A1AAF" w14:textId="77777777" w:rsidR="00212732" w:rsidRPr="00212732" w:rsidRDefault="00212732" w:rsidP="00212732">
      <w:pPr>
        <w:pStyle w:val="CodePACKT"/>
      </w:pPr>
    </w:p>
    <w:p w14:paraId="5EBE6BF0" w14:textId="5E684E33" w:rsidR="00212732" w:rsidRPr="00212732" w:rsidRDefault="00212732" w:rsidP="00212732">
      <w:pPr>
        <w:pStyle w:val="NumberedBulletPACKT"/>
        <w:rPr>
          <w:color w:val="333333"/>
          <w:lang w:val="en-GB" w:eastAsia="en-GB"/>
        </w:rPr>
      </w:pPr>
      <w:r w:rsidRPr="00212732">
        <w:rPr>
          <w:lang w:val="en-GB" w:eastAsia="en-GB"/>
        </w:rPr>
        <w:t>Resolv</w:t>
      </w:r>
      <w:ins w:id="102" w:author="Lucy Wan" w:date="2020-10-21T11:29:00Z">
        <w:r w:rsidR="00172418">
          <w:rPr>
            <w:lang w:val="en-GB" w:eastAsia="en-GB"/>
          </w:rPr>
          <w:t>e</w:t>
        </w:r>
      </w:ins>
      <w:del w:id="103" w:author="Lucy Wan" w:date="2020-10-21T11:29:00Z">
        <w:r w:rsidRPr="00212732" w:rsidDel="00172418">
          <w:rPr>
            <w:lang w:val="en-GB" w:eastAsia="en-GB"/>
          </w:rPr>
          <w:delText>ing</w:delText>
        </w:r>
      </w:del>
      <w:r w:rsidRPr="00212732">
        <w:rPr>
          <w:lang w:val="en-GB" w:eastAsia="en-GB"/>
        </w:rPr>
        <w:t> destination address</w:t>
      </w:r>
    </w:p>
    <w:p w14:paraId="25FA2134" w14:textId="77777777" w:rsidR="00212732" w:rsidRPr="00212732" w:rsidRDefault="00212732" w:rsidP="00212732">
      <w:pPr>
        <w:pStyle w:val="CodePACKT"/>
      </w:pPr>
    </w:p>
    <w:p w14:paraId="4A3FB126" w14:textId="29FB3A59" w:rsidR="00212732" w:rsidRPr="00212732" w:rsidRDefault="00212732" w:rsidP="00212732">
      <w:pPr>
        <w:pStyle w:val="CodePACKT"/>
      </w:pPr>
      <w:r w:rsidRPr="00212732">
        <w:t>$IPs = (Resolve-</w:t>
      </w:r>
      <w:proofErr w:type="spellStart"/>
      <w:r w:rsidRPr="00212732">
        <w:t>DnsName</w:t>
      </w:r>
      <w:proofErr w:type="spellEnd"/>
      <w:r w:rsidRPr="00212732">
        <w:t> -Name </w:t>
      </w:r>
      <w:proofErr w:type="spellStart"/>
      <w:r w:rsidRPr="00212732">
        <w:t>Dns.Google</w:t>
      </w:r>
      <w:proofErr w:type="spellEnd"/>
      <w:r w:rsidRPr="00212732">
        <w:t> -Type A).</w:t>
      </w:r>
      <w:proofErr w:type="spellStart"/>
      <w:r w:rsidRPr="00212732">
        <w:t>IPAddress</w:t>
      </w:r>
      <w:proofErr w:type="spellEnd"/>
    </w:p>
    <w:p w14:paraId="087BEC47" w14:textId="77777777" w:rsidR="00212732" w:rsidRPr="00212732" w:rsidRDefault="00212732" w:rsidP="00212732">
      <w:pPr>
        <w:pStyle w:val="CodePACKT"/>
      </w:pPr>
      <w:r w:rsidRPr="00212732">
        <w:t>$IPs | </w:t>
      </w:r>
    </w:p>
    <w:p w14:paraId="152421BC" w14:textId="77777777" w:rsidR="00212732" w:rsidRPr="00212732" w:rsidRDefault="00212732" w:rsidP="00212732">
      <w:pPr>
        <w:pStyle w:val="CodePACKT"/>
      </w:pPr>
      <w:r w:rsidRPr="00212732">
        <w:t>  Test-Connection -Count 1 -</w:t>
      </w:r>
      <w:proofErr w:type="spellStart"/>
      <w:r w:rsidRPr="00212732">
        <w:t>ResolveDestination</w:t>
      </w:r>
      <w:proofErr w:type="spellEnd"/>
    </w:p>
    <w:p w14:paraId="262ED6C8" w14:textId="77777777" w:rsidR="00212732" w:rsidRPr="00212732" w:rsidRDefault="00212732" w:rsidP="00212732">
      <w:pPr>
        <w:pStyle w:val="CodePACKT"/>
      </w:pPr>
    </w:p>
    <w:p w14:paraId="6DF273F2" w14:textId="299CFB5E" w:rsidR="00212732" w:rsidRPr="00212732" w:rsidRDefault="00212732" w:rsidP="00212732">
      <w:pPr>
        <w:pStyle w:val="NumberedBulletPACKT"/>
        <w:rPr>
          <w:color w:val="333333"/>
          <w:lang w:val="en-GB" w:eastAsia="en-GB"/>
        </w:rPr>
      </w:pPr>
      <w:r w:rsidRPr="00212732">
        <w:rPr>
          <w:lang w:val="en-GB" w:eastAsia="en-GB"/>
        </w:rPr>
        <w:t>Resolve destination and </w:t>
      </w:r>
      <w:r w:rsidR="0077398D">
        <w:rPr>
          <w:lang w:val="en-GB" w:eastAsia="en-GB"/>
        </w:rPr>
        <w:t xml:space="preserve">perform a </w:t>
      </w:r>
      <w:r w:rsidRPr="00212732">
        <w:rPr>
          <w:lang w:val="en-GB" w:eastAsia="en-GB"/>
        </w:rPr>
        <w:t>traceroute</w:t>
      </w:r>
    </w:p>
    <w:p w14:paraId="17724317" w14:textId="77777777" w:rsidR="00212732" w:rsidRPr="00212732" w:rsidRDefault="00212732" w:rsidP="00212732">
      <w:pPr>
        <w:pStyle w:val="CodePACKT"/>
      </w:pPr>
    </w:p>
    <w:p w14:paraId="0956FB16" w14:textId="768CED23" w:rsidR="00212732" w:rsidRPr="00212732" w:rsidRDefault="00212732" w:rsidP="00212732">
      <w:pPr>
        <w:pStyle w:val="CodePACKT"/>
      </w:pPr>
      <w:r w:rsidRPr="00212732">
        <w:t>Test-Connection -TargetName 8.8.8.8 -ResolveDestination -Traceroute |</w:t>
      </w:r>
    </w:p>
    <w:p w14:paraId="68EB2B52" w14:textId="77777777" w:rsidR="00212732" w:rsidRPr="00212732" w:rsidRDefault="00212732" w:rsidP="00212732">
      <w:pPr>
        <w:pStyle w:val="CodePACKT"/>
      </w:pPr>
      <w:r w:rsidRPr="00212732">
        <w:t>  Where-Object Ping -eq 1</w:t>
      </w:r>
    </w:p>
    <w:p w14:paraId="20E9C8B3" w14:textId="77777777" w:rsidR="00212732" w:rsidRPr="00212732" w:rsidRDefault="00212732" w:rsidP="00212732">
      <w:pPr>
        <w:pStyle w:val="CodePACKT"/>
      </w:pPr>
    </w:p>
    <w:p w14:paraId="43C541AF" w14:textId="70D8D4A2" w:rsidR="00212732" w:rsidRPr="00212732" w:rsidRDefault="00212732" w:rsidP="00212732">
      <w:pPr>
        <w:pStyle w:val="NumberedBulletPACKT"/>
        <w:rPr>
          <w:color w:val="333333"/>
          <w:lang w:val="en-GB" w:eastAsia="en-GB"/>
        </w:rPr>
      </w:pPr>
      <w:r w:rsidRPr="00212732">
        <w:rPr>
          <w:lang w:val="en-GB" w:eastAsia="en-GB"/>
        </w:rPr>
        <w:t>Use Infin</w:t>
      </w:r>
      <w:r>
        <w:rPr>
          <w:lang w:val="en-GB" w:eastAsia="en-GB"/>
        </w:rPr>
        <w:t>i</w:t>
      </w:r>
      <w:r w:rsidRPr="00212732">
        <w:rPr>
          <w:lang w:val="en-GB" w:eastAsia="en-GB"/>
        </w:rPr>
        <w:t>te Ping (stop with </w:t>
      </w:r>
      <w:commentRangeStart w:id="104"/>
      <w:r w:rsidRPr="00212732">
        <w:rPr>
          <w:lang w:val="en-GB" w:eastAsia="en-GB"/>
        </w:rPr>
        <w:t>Ctrl-C</w:t>
      </w:r>
      <w:commentRangeEnd w:id="104"/>
      <w:r w:rsidR="00AD4EA4">
        <w:rPr>
          <w:rStyle w:val="CommentReference"/>
          <w:rFonts w:ascii="Arial" w:hAnsi="Arial" w:cs="Arial"/>
          <w:bCs/>
        </w:rPr>
        <w:commentReference w:id="104"/>
      </w:r>
      <w:r w:rsidRPr="00212732">
        <w:rPr>
          <w:lang w:val="en-GB" w:eastAsia="en-GB"/>
        </w:rPr>
        <w:t>)  </w:t>
      </w:r>
    </w:p>
    <w:p w14:paraId="3948833E" w14:textId="77777777" w:rsidR="00212732" w:rsidRPr="00212732" w:rsidRDefault="00212732" w:rsidP="00212732">
      <w:pPr>
        <w:pStyle w:val="CodePACKT"/>
      </w:pPr>
    </w:p>
    <w:p w14:paraId="0175BB6F" w14:textId="04FB5715" w:rsidR="00212732" w:rsidRPr="00212732" w:rsidRDefault="00212732" w:rsidP="00212732">
      <w:pPr>
        <w:pStyle w:val="CodePACKT"/>
      </w:pPr>
      <w:r w:rsidRPr="00212732">
        <w:t>Test-Connection -</w:t>
      </w:r>
      <w:proofErr w:type="spellStart"/>
      <w:r w:rsidRPr="00212732">
        <w:t>TargetName</w:t>
      </w:r>
      <w:proofErr w:type="spellEnd"/>
      <w:r w:rsidRPr="00212732">
        <w:t> www.reskit.net -Repeat</w:t>
      </w:r>
    </w:p>
    <w:p w14:paraId="1CA4312C" w14:textId="77777777" w:rsidR="00212732" w:rsidRPr="00212732" w:rsidRDefault="00212732" w:rsidP="00212732">
      <w:pPr>
        <w:pStyle w:val="CodePACKT"/>
      </w:pPr>
    </w:p>
    <w:p w14:paraId="61FF2007" w14:textId="34102250" w:rsidR="00212732" w:rsidRPr="00212732" w:rsidRDefault="00212732" w:rsidP="00212732">
      <w:pPr>
        <w:pStyle w:val="NumberedBulletPACKT"/>
        <w:rPr>
          <w:color w:val="333333"/>
          <w:lang w:val="en-GB" w:eastAsia="en-GB"/>
        </w:rPr>
      </w:pPr>
      <w:r w:rsidRPr="00212732">
        <w:rPr>
          <w:lang w:val="en-GB" w:eastAsia="en-GB"/>
        </w:rPr>
        <w:t>Show speed of </w:t>
      </w:r>
      <w:r w:rsidRPr="00CC3A31">
        <w:rPr>
          <w:rStyle w:val="CodeInTextPACKT"/>
        </w:rPr>
        <w:t>Test</w:t>
      </w:r>
      <w:r w:rsidR="00CC3A31" w:rsidRPr="00CC3A31">
        <w:rPr>
          <w:rStyle w:val="CodeInTextPACKT"/>
        </w:rPr>
        <w:t>-</w:t>
      </w:r>
      <w:r w:rsidRPr="00CC3A31">
        <w:rPr>
          <w:rStyle w:val="CodeInTextPACKT"/>
        </w:rPr>
        <w:t>Connection</w:t>
      </w:r>
      <w:r w:rsidRPr="00212732">
        <w:rPr>
          <w:lang w:val="en-GB" w:eastAsia="en-GB"/>
        </w:rPr>
        <w:t> in PowerShell 7</w:t>
      </w:r>
    </w:p>
    <w:p w14:paraId="7F849ED7" w14:textId="77777777" w:rsidR="00212732" w:rsidRPr="00212732" w:rsidRDefault="00212732" w:rsidP="00212732">
      <w:pPr>
        <w:pStyle w:val="CodePACKT"/>
      </w:pPr>
    </w:p>
    <w:p w14:paraId="137C96FB" w14:textId="0A2D1B7F" w:rsidR="00212732" w:rsidRPr="00212732" w:rsidRDefault="00212732" w:rsidP="00212732">
      <w:pPr>
        <w:pStyle w:val="CodePACKT"/>
      </w:pPr>
      <w:r w:rsidRPr="00212732">
        <w:t>Measure-Command -Expression {test-connection 8.8.8.8 -count 1}</w:t>
      </w:r>
    </w:p>
    <w:p w14:paraId="2DB8E2AB" w14:textId="77777777" w:rsidR="00212732" w:rsidRPr="00212732" w:rsidRDefault="00212732" w:rsidP="00212732">
      <w:pPr>
        <w:pStyle w:val="CodePACKT"/>
      </w:pPr>
    </w:p>
    <w:p w14:paraId="28DC788A" w14:textId="42E4CA6A" w:rsidR="00212732" w:rsidRPr="00212732" w:rsidRDefault="00212732" w:rsidP="00212732">
      <w:pPr>
        <w:pStyle w:val="NumberedBulletPACKT"/>
        <w:rPr>
          <w:color w:val="333333"/>
          <w:lang w:val="en-GB" w:eastAsia="en-GB"/>
        </w:rPr>
      </w:pPr>
      <w:r w:rsidRPr="00212732">
        <w:rPr>
          <w:lang w:val="en-GB" w:eastAsia="en-GB"/>
        </w:rPr>
        <w:t>Test in Windows PowerShell</w:t>
      </w:r>
    </w:p>
    <w:p w14:paraId="28EF5A06" w14:textId="77777777" w:rsidR="00212732" w:rsidRPr="00212732" w:rsidRDefault="00212732" w:rsidP="00212732">
      <w:pPr>
        <w:pStyle w:val="CodePACKT"/>
      </w:pPr>
    </w:p>
    <w:p w14:paraId="2D090560" w14:textId="7251030F" w:rsidR="00212732" w:rsidRPr="00212732" w:rsidRDefault="00212732" w:rsidP="00212732">
      <w:pPr>
        <w:pStyle w:val="CodePACKT"/>
      </w:pPr>
      <w:r w:rsidRPr="00212732">
        <w:t>Import-Module -Name ServerManager -WarningAction SilentlyContinue</w:t>
      </w:r>
    </w:p>
    <w:p w14:paraId="4E1FF30A" w14:textId="77777777" w:rsidR="00212732" w:rsidRPr="00212732" w:rsidRDefault="00212732" w:rsidP="00212732">
      <w:pPr>
        <w:pStyle w:val="CodePACKT"/>
      </w:pPr>
      <w:r w:rsidRPr="00212732">
        <w:lastRenderedPageBreak/>
        <w:t>$Session = Get-</w:t>
      </w:r>
      <w:proofErr w:type="spellStart"/>
      <w:r w:rsidRPr="00212732">
        <w:t>PSSession</w:t>
      </w:r>
      <w:proofErr w:type="spellEnd"/>
      <w:r w:rsidRPr="00212732">
        <w:t> -Name </w:t>
      </w:r>
      <w:proofErr w:type="spellStart"/>
      <w:r w:rsidRPr="00212732">
        <w:t>WinPSCompatSession</w:t>
      </w:r>
      <w:proofErr w:type="spellEnd"/>
    </w:p>
    <w:p w14:paraId="3ABBA531" w14:textId="77777777" w:rsidR="00212732" w:rsidRPr="00212732" w:rsidRDefault="00212732" w:rsidP="00212732">
      <w:pPr>
        <w:pStyle w:val="CodePACKT"/>
      </w:pPr>
      <w:r w:rsidRPr="00212732">
        <w:t>Invoke-Command -Session $Session -</w:t>
      </w:r>
      <w:proofErr w:type="spellStart"/>
      <w:r w:rsidRPr="00212732">
        <w:t>Scriptblock</w:t>
      </w:r>
      <w:proofErr w:type="spellEnd"/>
      <w:r w:rsidRPr="00212732">
        <w:t> {</w:t>
      </w:r>
    </w:p>
    <w:p w14:paraId="4BBD2B7B" w14:textId="77777777" w:rsidR="00212732" w:rsidRPr="00212732" w:rsidRDefault="00212732" w:rsidP="00212732">
      <w:pPr>
        <w:pStyle w:val="CodePACKT"/>
      </w:pPr>
      <w:r w:rsidRPr="00212732">
        <w:t>    Measure-Command -Expression {Test-Connection 8.8.8.8 -Count 1}</w:t>
      </w:r>
    </w:p>
    <w:p w14:paraId="3339EFFE" w14:textId="77777777" w:rsidR="00212732" w:rsidRPr="00212732" w:rsidRDefault="00212732" w:rsidP="00212732">
      <w:pPr>
        <w:pStyle w:val="CodePACKT"/>
      </w:pPr>
      <w:r w:rsidRPr="00212732">
        <w:t>}</w:t>
      </w:r>
    </w:p>
    <w:p w14:paraId="3F9B13A0" w14:textId="09415116" w:rsidR="00612E08" w:rsidRDefault="00612E08" w:rsidP="00612E08">
      <w:pPr>
        <w:pStyle w:val="Heading2"/>
      </w:pPr>
      <w:r>
        <w:t>How it works…</w:t>
      </w:r>
    </w:p>
    <w:p w14:paraId="29D05BE9" w14:textId="34FABC3C" w:rsidR="00CC3A31" w:rsidRDefault="00CC3A31" w:rsidP="00CC3A31">
      <w:pPr>
        <w:pStyle w:val="NormalPACKT"/>
        <w:rPr>
          <w:lang w:val="en-GB"/>
        </w:rPr>
      </w:pPr>
      <w:r>
        <w:rPr>
          <w:lang w:val="en-GB"/>
        </w:rPr>
        <w:t xml:space="preserve">In </w:t>
      </w:r>
      <w:r w:rsidRPr="00CC3A31">
        <w:rPr>
          <w:rStyle w:val="ItalicsPACKT"/>
        </w:rPr>
        <w:t>step 1</w:t>
      </w:r>
      <w:r>
        <w:rPr>
          <w:lang w:val="en-GB"/>
        </w:rPr>
        <w:t>, you test the connection between SRV1 and our publisher’s online website. The output of this command looks like this:</w:t>
      </w:r>
    </w:p>
    <w:p w14:paraId="24AD9A1E" w14:textId="3E1C2E79" w:rsidR="00CC3A31" w:rsidRDefault="00CC3A31" w:rsidP="00CC3A31">
      <w:pPr>
        <w:pStyle w:val="FigurePACKT"/>
      </w:pPr>
      <w:r>
        <w:rPr>
          <w:noProof/>
        </w:rPr>
        <w:drawing>
          <wp:inline distT="0" distB="0" distL="0" distR="0" wp14:anchorId="36930777" wp14:editId="0C657079">
            <wp:extent cx="2510254" cy="87884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0254" cy="878840"/>
                    </a:xfrm>
                    <a:prstGeom prst="rect">
                      <a:avLst/>
                    </a:prstGeom>
                  </pic:spPr>
                </pic:pic>
              </a:graphicData>
            </a:graphic>
          </wp:inline>
        </w:drawing>
      </w:r>
    </w:p>
    <w:p w14:paraId="7CD0C5DB" w14:textId="6CDD47AD" w:rsidR="00CC3A31" w:rsidRDefault="00CC3A31" w:rsidP="00CC3A31">
      <w:pPr>
        <w:pStyle w:val="LayoutInformationPACKT"/>
        <w:rPr>
          <w:noProof/>
        </w:rPr>
      </w:pPr>
      <w:r>
        <w:t xml:space="preserve">Insert </w:t>
      </w:r>
      <w:r w:rsidRPr="00C41783">
        <w:t>image</w:t>
      </w:r>
      <w:r>
        <w:t xml:space="preserve"> </w:t>
      </w:r>
      <w:r>
        <w:rPr>
          <w:noProof/>
        </w:rPr>
        <w:t>B42024_02</w:t>
      </w:r>
      <w:r w:rsidRPr="00023EAD">
        <w:rPr>
          <w:noProof/>
        </w:rPr>
        <w:t>_</w:t>
      </w:r>
      <w:r>
        <w:rPr>
          <w:noProof/>
        </w:rPr>
        <w:t>26.png</w:t>
      </w:r>
    </w:p>
    <w:p w14:paraId="0013AA7E" w14:textId="49422A60" w:rsidR="00CC3A31" w:rsidRDefault="00CC3A31" w:rsidP="00CC3A31">
      <w:r>
        <w:t xml:space="preserve">If you have a computer with a working IPv6 address, </w:t>
      </w:r>
      <w:r w:rsidR="00243CA7" w:rsidRPr="00243CA7">
        <w:rPr>
          <w:rStyle w:val="CodeInTextPACKT"/>
        </w:rPr>
        <w:t>Test-Connection</w:t>
      </w:r>
      <w:r w:rsidR="00243CA7">
        <w:t xml:space="preserve"> prefers using IPv6, by default, as shown </w:t>
      </w:r>
      <w:r w:rsidR="0077398D">
        <w:t>in</w:t>
      </w:r>
      <w:r w:rsidR="00243CA7">
        <w:t xml:space="preserve"> the output from </w:t>
      </w:r>
      <w:r w:rsidR="00243CA7" w:rsidRPr="00243CA7">
        <w:rPr>
          <w:rStyle w:val="ItalicsPACKT"/>
        </w:rPr>
        <w:t>step 1</w:t>
      </w:r>
      <w:r w:rsidR="00243CA7">
        <w:t xml:space="preserve">. Should you want to test the IPv4 connection, you can specify the </w:t>
      </w:r>
      <w:r w:rsidR="00243CA7" w:rsidRPr="00243CA7">
        <w:rPr>
          <w:rStyle w:val="CodeInTextPACKT"/>
        </w:rPr>
        <w:t>-IPv4</w:t>
      </w:r>
      <w:r w:rsidR="00243CA7">
        <w:t xml:space="preserve"> switch explicitly, as shown in </w:t>
      </w:r>
      <w:r w:rsidR="00243CA7" w:rsidRPr="00243CA7">
        <w:rPr>
          <w:rStyle w:val="ItalicsPACKT"/>
        </w:rPr>
        <w:t>step 2</w:t>
      </w:r>
      <w:r w:rsidR="00243CA7">
        <w:t>:</w:t>
      </w:r>
    </w:p>
    <w:p w14:paraId="588D3427" w14:textId="3A9FE7B0" w:rsidR="00243CA7" w:rsidRPr="00CC3A31" w:rsidRDefault="00243CA7" w:rsidP="00243CA7">
      <w:pPr>
        <w:pStyle w:val="FigurePACKT"/>
      </w:pPr>
      <w:r>
        <w:rPr>
          <w:noProof/>
        </w:rPr>
        <w:drawing>
          <wp:inline distT="0" distB="0" distL="0" distR="0" wp14:anchorId="23882707" wp14:editId="6723B032">
            <wp:extent cx="3252943" cy="1006949"/>
            <wp:effectExtent l="0" t="0" r="508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252943" cy="1006949"/>
                    </a:xfrm>
                    <a:prstGeom prst="rect">
                      <a:avLst/>
                    </a:prstGeom>
                  </pic:spPr>
                </pic:pic>
              </a:graphicData>
            </a:graphic>
          </wp:inline>
        </w:drawing>
      </w:r>
    </w:p>
    <w:p w14:paraId="5B8F1F0F" w14:textId="6E0A9A81" w:rsidR="00243CA7" w:rsidRDefault="00243CA7" w:rsidP="00243CA7">
      <w:pPr>
        <w:pStyle w:val="LayoutInformationPACKT"/>
        <w:rPr>
          <w:noProof/>
        </w:rPr>
      </w:pPr>
      <w:r>
        <w:t xml:space="preserve">Insert </w:t>
      </w:r>
      <w:r w:rsidRPr="00C41783">
        <w:t>image</w:t>
      </w:r>
      <w:r>
        <w:t xml:space="preserve"> </w:t>
      </w:r>
      <w:r>
        <w:rPr>
          <w:noProof/>
        </w:rPr>
        <w:t>B42024_02</w:t>
      </w:r>
      <w:r w:rsidRPr="00023EAD">
        <w:rPr>
          <w:noProof/>
        </w:rPr>
        <w:t>_</w:t>
      </w:r>
      <w:r>
        <w:rPr>
          <w:noProof/>
        </w:rPr>
        <w:t>27.png</w:t>
      </w:r>
    </w:p>
    <w:p w14:paraId="5A2FBE15" w14:textId="6034FC76" w:rsidR="00CC3A31" w:rsidRDefault="00243CA7" w:rsidP="00CC3A31">
      <w:pPr>
        <w:pStyle w:val="NormalPACKT"/>
        <w:rPr>
          <w:lang w:val="en-GB"/>
        </w:rPr>
      </w:pPr>
      <w:r>
        <w:rPr>
          <w:lang w:val="en-GB"/>
        </w:rPr>
        <w:t xml:space="preserve">In </w:t>
      </w:r>
      <w:r w:rsidRPr="001526F2">
        <w:rPr>
          <w:rStyle w:val="ItalicsPACKT"/>
        </w:rPr>
        <w:t xml:space="preserve">step </w:t>
      </w:r>
      <w:r w:rsidR="001526F2">
        <w:rPr>
          <w:rStyle w:val="ItalicsPACKT"/>
        </w:rPr>
        <w:t>3</w:t>
      </w:r>
      <w:r>
        <w:rPr>
          <w:lang w:val="en-GB"/>
        </w:rPr>
        <w:t xml:space="preserve">, you use </w:t>
      </w:r>
      <w:r w:rsidRPr="00243CA7">
        <w:rPr>
          <w:rStyle w:val="CodeInTextPACKT"/>
        </w:rPr>
        <w:t>Resolve-</w:t>
      </w:r>
      <w:proofErr w:type="spellStart"/>
      <w:r w:rsidRPr="00243CA7">
        <w:rPr>
          <w:rStyle w:val="CodeInTextPACKT"/>
        </w:rPr>
        <w:t>DNSName</w:t>
      </w:r>
      <w:proofErr w:type="spellEnd"/>
      <w:r>
        <w:rPr>
          <w:lang w:val="en-GB"/>
        </w:rPr>
        <w:t xml:space="preserve"> </w:t>
      </w:r>
      <w:r w:rsidR="0077398D">
        <w:rPr>
          <w:lang w:val="en-GB"/>
        </w:rPr>
        <w:t xml:space="preserve">cmdlet </w:t>
      </w:r>
      <w:r>
        <w:rPr>
          <w:lang w:val="en-GB"/>
        </w:rPr>
        <w:t xml:space="preserve">to determine the IPv4 address(es) for </w:t>
      </w:r>
      <w:proofErr w:type="spellStart"/>
      <w:r w:rsidRPr="00243CA7">
        <w:rPr>
          <w:rStyle w:val="CodeInTextPACKT"/>
        </w:rPr>
        <w:t>Dns.Google</w:t>
      </w:r>
      <w:proofErr w:type="spellEnd"/>
      <w:r>
        <w:rPr>
          <w:lang w:val="en-GB"/>
        </w:rPr>
        <w:t xml:space="preserve">. This </w:t>
      </w:r>
      <w:r w:rsidR="0077398D">
        <w:rPr>
          <w:lang w:val="en-GB"/>
        </w:rPr>
        <w:t xml:space="preserve">site </w:t>
      </w:r>
      <w:r>
        <w:rPr>
          <w:lang w:val="en-GB"/>
        </w:rPr>
        <w:t xml:space="preserve">is Google’s free DNS service which </w:t>
      </w:r>
      <w:r w:rsidR="0077398D">
        <w:rPr>
          <w:lang w:val="en-GB"/>
        </w:rPr>
        <w:t xml:space="preserve">Google offers </w:t>
      </w:r>
      <w:r>
        <w:rPr>
          <w:lang w:val="en-GB"/>
        </w:rPr>
        <w:t xml:space="preserve">via two </w:t>
      </w:r>
      <w:proofErr w:type="spellStart"/>
      <w:r w:rsidR="0077398D">
        <w:rPr>
          <w:lang w:val="en-GB"/>
        </w:rPr>
        <w:t>well known</w:t>
      </w:r>
      <w:proofErr w:type="spellEnd"/>
      <w:r w:rsidR="0077398D">
        <w:rPr>
          <w:lang w:val="en-GB"/>
        </w:rPr>
        <w:t xml:space="preserve"> </w:t>
      </w:r>
      <w:r>
        <w:rPr>
          <w:lang w:val="en-GB"/>
        </w:rPr>
        <w:t xml:space="preserve">IPV4 addresses (8.8.8.8 and </w:t>
      </w:r>
      <w:r w:rsidR="001526F2">
        <w:rPr>
          <w:lang w:val="en-GB"/>
        </w:rPr>
        <w:t>8.8.4.4), which you can see in the output from this step:</w:t>
      </w:r>
    </w:p>
    <w:p w14:paraId="52BC6053" w14:textId="7E8A3645" w:rsidR="001526F2" w:rsidRDefault="001526F2" w:rsidP="001526F2">
      <w:pPr>
        <w:pStyle w:val="FigurePACKT"/>
      </w:pPr>
      <w:r>
        <w:rPr>
          <w:noProof/>
        </w:rPr>
        <w:drawing>
          <wp:inline distT="0" distB="0" distL="0" distR="0" wp14:anchorId="4598D3B3" wp14:editId="38DC6662">
            <wp:extent cx="3094523" cy="11982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3094523" cy="1198245"/>
                    </a:xfrm>
                    <a:prstGeom prst="rect">
                      <a:avLst/>
                    </a:prstGeom>
                  </pic:spPr>
                </pic:pic>
              </a:graphicData>
            </a:graphic>
          </wp:inline>
        </w:drawing>
      </w:r>
    </w:p>
    <w:p w14:paraId="709F071F" w14:textId="48FC212E" w:rsidR="001526F2" w:rsidRDefault="001526F2" w:rsidP="001526F2">
      <w:pPr>
        <w:pStyle w:val="LayoutInformationPACKT"/>
        <w:rPr>
          <w:noProof/>
        </w:rPr>
      </w:pPr>
      <w:r>
        <w:lastRenderedPageBreak/>
        <w:t xml:space="preserve">Insert </w:t>
      </w:r>
      <w:r w:rsidRPr="00C41783">
        <w:t>image</w:t>
      </w:r>
      <w:r>
        <w:t xml:space="preserve"> </w:t>
      </w:r>
      <w:r>
        <w:rPr>
          <w:noProof/>
        </w:rPr>
        <w:t>B42024_02</w:t>
      </w:r>
      <w:r w:rsidRPr="00023EAD">
        <w:rPr>
          <w:noProof/>
        </w:rPr>
        <w:t>_</w:t>
      </w:r>
      <w:r>
        <w:rPr>
          <w:noProof/>
        </w:rPr>
        <w:t>28.png</w:t>
      </w:r>
    </w:p>
    <w:p w14:paraId="0B91CAEA" w14:textId="407BE576" w:rsidR="001526F2" w:rsidRPr="001526F2" w:rsidRDefault="001526F2" w:rsidP="001526F2">
      <w:r>
        <w:t xml:space="preserve">With the </w:t>
      </w:r>
      <w:r w:rsidRPr="001526F2">
        <w:rPr>
          <w:rStyle w:val="CodeInTextPACKT"/>
        </w:rPr>
        <w:t>ping.exe</w:t>
      </w:r>
      <w:r>
        <w:t xml:space="preserve"> Win32 console application, you c</w:t>
      </w:r>
      <w:ins w:id="105" w:author="Lucy Wan" w:date="2020-10-21T11:31:00Z">
        <w:r w:rsidR="00564DCC">
          <w:t>an</w:t>
        </w:r>
      </w:ins>
      <w:del w:id="106" w:author="Lucy Wan" w:date="2020-10-21T11:31:00Z">
        <w:r w:rsidDel="00564DCC">
          <w:delText>ould</w:delText>
        </w:r>
      </w:del>
      <w:r>
        <w:t xml:space="preserve"> specify the </w:t>
      </w:r>
      <w:r w:rsidRPr="001526F2">
        <w:rPr>
          <w:rStyle w:val="CodeInTextPACKT"/>
        </w:rPr>
        <w:t>-t</w:t>
      </w:r>
      <w:r>
        <w:t xml:space="preserve"> parameter to ping the target host continuously, which you can then stop by entering </w:t>
      </w:r>
      <w:r w:rsidRPr="001526F2">
        <w:rPr>
          <w:rStyle w:val="CodeInTextPACKT"/>
        </w:rPr>
        <w:t>Ctrl-C</w:t>
      </w:r>
      <w:r>
        <w:t xml:space="preserve">. With Test-Connection in PowerShell 7, you can now use the </w:t>
      </w:r>
      <w:r w:rsidRPr="001526F2">
        <w:rPr>
          <w:rStyle w:val="CodeInTextPACKT"/>
        </w:rPr>
        <w:t>-Repeat</w:t>
      </w:r>
      <w:r>
        <w:t xml:space="preserve"> parameter to achieve the same </w:t>
      </w:r>
      <w:ins w:id="107" w:author="Lucy Wan" w:date="2020-10-21T11:31:00Z">
        <w:r w:rsidR="00916A58">
          <w:t>outcome</w:t>
        </w:r>
      </w:ins>
      <w:del w:id="108" w:author="Lucy Wan" w:date="2020-10-21T11:31:00Z">
        <w:r w:rsidDel="00916A58">
          <w:delText>ends</w:delText>
        </w:r>
      </w:del>
      <w:r w:rsidR="0077398D">
        <w:t xml:space="preserve">. You can see this </w:t>
      </w:r>
      <w:r>
        <w:t xml:space="preserve">in the output of </w:t>
      </w:r>
      <w:commentRangeStart w:id="109"/>
      <w:r w:rsidRPr="001526F2">
        <w:rPr>
          <w:rStyle w:val="ItalicsPACKT"/>
        </w:rPr>
        <w:t>step 5</w:t>
      </w:r>
      <w:commentRangeEnd w:id="109"/>
      <w:r w:rsidR="009A4D53">
        <w:rPr>
          <w:rStyle w:val="CommentReference"/>
        </w:rPr>
        <w:commentReference w:id="109"/>
      </w:r>
      <w:r w:rsidR="0003264E">
        <w:t>:</w:t>
      </w:r>
    </w:p>
    <w:p w14:paraId="1750E802" w14:textId="199390B4" w:rsidR="001526F2" w:rsidRDefault="001526F2" w:rsidP="001526F2">
      <w:pPr>
        <w:pStyle w:val="FigurePACKT"/>
      </w:pPr>
      <w:r>
        <w:rPr>
          <w:noProof/>
        </w:rPr>
        <w:drawing>
          <wp:inline distT="0" distB="0" distL="0" distR="0" wp14:anchorId="16EFBACD" wp14:editId="4695CC89">
            <wp:extent cx="2848570" cy="200761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2848570" cy="2007610"/>
                    </a:xfrm>
                    <a:prstGeom prst="rect">
                      <a:avLst/>
                    </a:prstGeom>
                  </pic:spPr>
                </pic:pic>
              </a:graphicData>
            </a:graphic>
          </wp:inline>
        </w:drawing>
      </w:r>
    </w:p>
    <w:p w14:paraId="49427921" w14:textId="55721893" w:rsidR="001526F2" w:rsidRDefault="001526F2" w:rsidP="001526F2">
      <w:pPr>
        <w:pStyle w:val="LayoutInformationPACKT"/>
        <w:rPr>
          <w:noProof/>
        </w:rPr>
      </w:pPr>
      <w:r>
        <w:t xml:space="preserve">Insert </w:t>
      </w:r>
      <w:r w:rsidRPr="00C41783">
        <w:t>image</w:t>
      </w:r>
      <w:r>
        <w:t xml:space="preserve"> </w:t>
      </w:r>
      <w:r>
        <w:rPr>
          <w:noProof/>
        </w:rPr>
        <w:t>B42024_02</w:t>
      </w:r>
      <w:r w:rsidRPr="00023EAD">
        <w:rPr>
          <w:noProof/>
        </w:rPr>
        <w:t>_</w:t>
      </w:r>
      <w:r>
        <w:rPr>
          <w:noProof/>
        </w:rPr>
        <w:t>2</w:t>
      </w:r>
      <w:r w:rsidR="007C695F">
        <w:rPr>
          <w:noProof/>
        </w:rPr>
        <w:t>9</w:t>
      </w:r>
      <w:r>
        <w:rPr>
          <w:noProof/>
        </w:rPr>
        <w:t>.png</w:t>
      </w:r>
    </w:p>
    <w:p w14:paraId="4D2312D2" w14:textId="0435A5C0" w:rsidR="001526F2" w:rsidRDefault="007C695F" w:rsidP="00CC3A31">
      <w:pPr>
        <w:pStyle w:val="NormalPACKT"/>
        <w:rPr>
          <w:lang w:val="en-GB"/>
        </w:rPr>
      </w:pPr>
      <w:r>
        <w:rPr>
          <w:lang w:val="en-GB"/>
        </w:rPr>
        <w:t xml:space="preserve">In </w:t>
      </w:r>
      <w:r w:rsidRPr="005D12DF">
        <w:rPr>
          <w:rStyle w:val="ItalicsPACKT"/>
        </w:rPr>
        <w:t>step 6</w:t>
      </w:r>
      <w:r>
        <w:rPr>
          <w:lang w:val="en-GB"/>
        </w:rPr>
        <w:t xml:space="preserve"> and </w:t>
      </w:r>
      <w:r w:rsidRPr="005D12DF">
        <w:rPr>
          <w:rStyle w:val="ItalicsPACKT"/>
        </w:rPr>
        <w:t>step 7</w:t>
      </w:r>
      <w:r>
        <w:rPr>
          <w:lang w:val="en-GB"/>
        </w:rPr>
        <w:t xml:space="preserve">, you compare the speed of </w:t>
      </w:r>
      <w:r w:rsidRPr="005D12DF">
        <w:rPr>
          <w:rStyle w:val="CodeInTextPACKT"/>
        </w:rPr>
        <w:t>Test-Connection</w:t>
      </w:r>
      <w:r>
        <w:rPr>
          <w:lang w:val="en-GB"/>
        </w:rPr>
        <w:t xml:space="preserve"> in Windows PowerShell and PowerShell 7. Running the </w:t>
      </w:r>
      <w:r w:rsidRPr="005D12DF">
        <w:rPr>
          <w:rStyle w:val="CodeInTextPACKT"/>
        </w:rPr>
        <w:t>Test-Connection</w:t>
      </w:r>
      <w:r>
        <w:rPr>
          <w:lang w:val="en-GB"/>
        </w:rPr>
        <w:t xml:space="preserve"> in PowerShell 7 looks like this</w:t>
      </w:r>
      <w:r w:rsidR="00891194">
        <w:rPr>
          <w:lang w:val="en-GB"/>
        </w:rPr>
        <w:t>:</w:t>
      </w:r>
    </w:p>
    <w:p w14:paraId="02913000" w14:textId="7674A1AC" w:rsidR="007C695F" w:rsidRDefault="007C695F" w:rsidP="007C695F">
      <w:pPr>
        <w:pStyle w:val="FigurePACKT"/>
      </w:pPr>
      <w:r>
        <w:rPr>
          <w:noProof/>
        </w:rPr>
        <w:drawing>
          <wp:inline distT="0" distB="0" distL="0" distR="0" wp14:anchorId="736B373F" wp14:editId="0BB46F95">
            <wp:extent cx="2498090" cy="14543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2498090" cy="1454367"/>
                    </a:xfrm>
                    <a:prstGeom prst="rect">
                      <a:avLst/>
                    </a:prstGeom>
                  </pic:spPr>
                </pic:pic>
              </a:graphicData>
            </a:graphic>
          </wp:inline>
        </w:drawing>
      </w:r>
    </w:p>
    <w:p w14:paraId="6DBEE4B5" w14:textId="435433A3" w:rsidR="007C695F" w:rsidRDefault="007C695F" w:rsidP="007C695F">
      <w:pPr>
        <w:pStyle w:val="LayoutInformationPACKT"/>
        <w:rPr>
          <w:noProof/>
        </w:rPr>
      </w:pPr>
      <w:r>
        <w:t xml:space="preserve">Insert </w:t>
      </w:r>
      <w:r w:rsidRPr="00C41783">
        <w:t>image</w:t>
      </w:r>
      <w:r>
        <w:t xml:space="preserve"> </w:t>
      </w:r>
      <w:r>
        <w:rPr>
          <w:noProof/>
        </w:rPr>
        <w:t>B42024_02</w:t>
      </w:r>
      <w:r w:rsidRPr="00023EAD">
        <w:rPr>
          <w:noProof/>
        </w:rPr>
        <w:t>_</w:t>
      </w:r>
      <w:r>
        <w:rPr>
          <w:noProof/>
        </w:rPr>
        <w:t>30.png</w:t>
      </w:r>
    </w:p>
    <w:p w14:paraId="5740DF89" w14:textId="6ECC67E7" w:rsidR="007C695F" w:rsidRDefault="007C695F" w:rsidP="00CC3A31">
      <w:pPr>
        <w:pStyle w:val="NormalPACKT"/>
        <w:rPr>
          <w:lang w:val="en-GB"/>
        </w:rPr>
      </w:pPr>
    </w:p>
    <w:p w14:paraId="7CC7CBE2" w14:textId="43004735" w:rsidR="007C695F" w:rsidRDefault="007C695F" w:rsidP="00CC3A31">
      <w:pPr>
        <w:pStyle w:val="NormalPACKT"/>
        <w:rPr>
          <w:lang w:val="en-GB"/>
        </w:rPr>
      </w:pPr>
      <w:r>
        <w:rPr>
          <w:lang w:val="en-GB"/>
        </w:rPr>
        <w:t>In Windows PowerShell 5.1, the output is similar (although slower), and looks like this:</w:t>
      </w:r>
    </w:p>
    <w:p w14:paraId="32BB00A8" w14:textId="23D93F1B" w:rsidR="007C695F" w:rsidRDefault="007C695F" w:rsidP="007C695F">
      <w:pPr>
        <w:pStyle w:val="FigurePACKT"/>
      </w:pPr>
      <w:r w:rsidRPr="503DFEBF">
        <w:lastRenderedPageBreak/>
        <w:t xml:space="preserve"> </w:t>
      </w:r>
      <w:r>
        <w:rPr>
          <w:noProof/>
        </w:rPr>
        <w:drawing>
          <wp:inline distT="0" distB="0" distL="0" distR="0" wp14:anchorId="6056B8B0" wp14:editId="051AFA6E">
            <wp:extent cx="2534920" cy="15640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4920" cy="1564034"/>
                    </a:xfrm>
                    <a:prstGeom prst="rect">
                      <a:avLst/>
                    </a:prstGeom>
                  </pic:spPr>
                </pic:pic>
              </a:graphicData>
            </a:graphic>
          </wp:inline>
        </w:drawing>
      </w:r>
    </w:p>
    <w:p w14:paraId="7B3D3A05" w14:textId="3351BF84" w:rsidR="007C695F" w:rsidRDefault="007C695F" w:rsidP="007C695F">
      <w:pPr>
        <w:pStyle w:val="LayoutInformationPACKT"/>
        <w:rPr>
          <w:noProof/>
        </w:rPr>
      </w:pPr>
      <w:r>
        <w:t xml:space="preserve">Insert </w:t>
      </w:r>
      <w:r w:rsidRPr="00C41783">
        <w:t>image</w:t>
      </w:r>
      <w:r>
        <w:t xml:space="preserve"> </w:t>
      </w:r>
      <w:r>
        <w:rPr>
          <w:noProof/>
        </w:rPr>
        <w:t>B42024_02</w:t>
      </w:r>
      <w:r w:rsidRPr="00023EAD">
        <w:rPr>
          <w:noProof/>
        </w:rPr>
        <w:t>_</w:t>
      </w:r>
      <w:r>
        <w:rPr>
          <w:noProof/>
        </w:rPr>
        <w:t>31.png</w:t>
      </w:r>
    </w:p>
    <w:p w14:paraId="13A3BD2A" w14:textId="77777777" w:rsidR="00612E08" w:rsidRDefault="00612E08" w:rsidP="00612E08">
      <w:pPr>
        <w:pStyle w:val="Heading2"/>
      </w:pPr>
      <w:commentRangeStart w:id="110"/>
      <w:r>
        <w:t>There's more</w:t>
      </w:r>
      <w:commentRangeEnd w:id="110"/>
      <w:r w:rsidR="00921067">
        <w:rPr>
          <w:rStyle w:val="CommentReference"/>
          <w:rFonts w:ascii="Times New Roman" w:hAnsi="Times New Roman" w:cs="Times New Roman"/>
          <w:b w:val="0"/>
          <w:bCs w:val="0"/>
          <w:iCs w:val="0"/>
          <w:color w:val="auto"/>
          <w:lang w:val="en-US"/>
        </w:rPr>
        <w:commentReference w:id="110"/>
      </w:r>
      <w:r>
        <w:t>...</w:t>
      </w:r>
    </w:p>
    <w:p w14:paraId="5A183A49" w14:textId="560278A1" w:rsidR="00612E08" w:rsidRDefault="00CC3A31" w:rsidP="00612E08">
      <w:pPr>
        <w:pStyle w:val="NormalPACKT"/>
        <w:rPr>
          <w:lang w:val="en-GB"/>
        </w:rPr>
      </w:pPr>
      <w:r>
        <w:rPr>
          <w:lang w:val="en-GB"/>
        </w:rPr>
        <w:t xml:space="preserve">In the output from </w:t>
      </w:r>
      <w:r w:rsidRPr="00243CA7">
        <w:rPr>
          <w:rStyle w:val="ItalicsPACKT"/>
        </w:rPr>
        <w:t>step 1</w:t>
      </w:r>
      <w:r>
        <w:rPr>
          <w:lang w:val="en-GB"/>
        </w:rPr>
        <w:t xml:space="preserve">, you can see that the results are formatted differently in PowerShell 7, </w:t>
      </w:r>
      <w:r w:rsidR="00243CA7">
        <w:rPr>
          <w:lang w:val="en-GB"/>
        </w:rPr>
        <w:t xml:space="preserve">with improvements to </w:t>
      </w:r>
      <w:r>
        <w:rPr>
          <w:lang w:val="en-GB"/>
        </w:rPr>
        <w:t>the output.</w:t>
      </w:r>
    </w:p>
    <w:p w14:paraId="37DA8C42" w14:textId="72D22BE1" w:rsidR="00243CA7" w:rsidRDefault="00243CA7" w:rsidP="00612E08">
      <w:pPr>
        <w:pStyle w:val="NormalPACKT"/>
        <w:rPr>
          <w:lang w:val="en-GB"/>
        </w:rPr>
      </w:pPr>
      <w:r w:rsidRPr="00243CA7">
        <w:rPr>
          <w:rStyle w:val="ItalicsPACKT"/>
        </w:rPr>
        <w:t>Step 2</w:t>
      </w:r>
      <w:r>
        <w:rPr>
          <w:lang w:val="en-GB"/>
        </w:rPr>
        <w:t xml:space="preserve"> shows how, in PowerShell 7, you can specify </w:t>
      </w:r>
      <w:commentRangeStart w:id="111"/>
      <w:r>
        <w:rPr>
          <w:lang w:val="en-GB"/>
        </w:rPr>
        <w:t xml:space="preserve">to use the </w:t>
      </w:r>
      <w:commentRangeEnd w:id="111"/>
      <w:r w:rsidR="00DC53B0">
        <w:rPr>
          <w:rStyle w:val="CommentReference"/>
          <w:rFonts w:ascii="Arial" w:hAnsi="Arial" w:cs="Arial"/>
          <w:bCs/>
        </w:rPr>
        <w:commentReference w:id="111"/>
      </w:r>
      <w:r>
        <w:rPr>
          <w:lang w:val="en-GB"/>
        </w:rPr>
        <w:t xml:space="preserve">IPv4, or use the </w:t>
      </w:r>
      <w:r w:rsidRPr="00243CA7">
        <w:rPr>
          <w:rStyle w:val="CodeInTextPACKT"/>
        </w:rPr>
        <w:t>-IPv6</w:t>
      </w:r>
      <w:r>
        <w:rPr>
          <w:lang w:val="en-GB"/>
        </w:rPr>
        <w:t xml:space="preserve"> switch </w:t>
      </w:r>
      <w:commentRangeStart w:id="112"/>
      <w:r>
        <w:rPr>
          <w:lang w:val="en-GB"/>
        </w:rPr>
        <w:t>to use IPv6 explicitly</w:t>
      </w:r>
      <w:commentRangeEnd w:id="112"/>
      <w:r w:rsidR="000D4D87">
        <w:rPr>
          <w:rStyle w:val="CommentReference"/>
          <w:rFonts w:ascii="Arial" w:hAnsi="Arial" w:cs="Arial"/>
          <w:bCs/>
        </w:rPr>
        <w:commentReference w:id="112"/>
      </w:r>
      <w:r>
        <w:rPr>
          <w:lang w:val="en-GB"/>
        </w:rPr>
        <w:t>. Neither switch was available with Windows PowerShell.</w:t>
      </w:r>
    </w:p>
    <w:p w14:paraId="24A02606" w14:textId="4ECCEFF9" w:rsidR="007C695F" w:rsidRDefault="001526F2" w:rsidP="00612E08">
      <w:pPr>
        <w:pStyle w:val="NormalPACKT"/>
        <w:rPr>
          <w:lang w:val="en-GB"/>
        </w:rPr>
      </w:pPr>
      <w:r>
        <w:rPr>
          <w:lang w:val="en-GB"/>
        </w:rPr>
        <w:t xml:space="preserve">In </w:t>
      </w:r>
      <w:r w:rsidRPr="001526F2">
        <w:rPr>
          <w:rStyle w:val="ItalicsPACKT"/>
        </w:rPr>
        <w:t>step 3</w:t>
      </w:r>
      <w:r>
        <w:rPr>
          <w:lang w:val="en-GB"/>
        </w:rPr>
        <w:t xml:space="preserve">, you determine the IP addresses for the host </w:t>
      </w:r>
      <w:proofErr w:type="spellStart"/>
      <w:proofErr w:type="gramStart"/>
      <w:r w:rsidRPr="007C695F">
        <w:rPr>
          <w:rStyle w:val="CodeInTextPACKT"/>
        </w:rPr>
        <w:t>dns.google</w:t>
      </w:r>
      <w:proofErr w:type="spellEnd"/>
      <w:proofErr w:type="gramEnd"/>
      <w:r>
        <w:rPr>
          <w:lang w:val="en-GB"/>
        </w:rPr>
        <w:t xml:space="preserve"> </w:t>
      </w:r>
      <w:r w:rsidR="007C695F">
        <w:rPr>
          <w:lang w:val="en-GB"/>
        </w:rPr>
        <w:t>(</w:t>
      </w:r>
      <w:r>
        <w:rPr>
          <w:lang w:val="en-GB"/>
        </w:rPr>
        <w:t>8.8.8.8 and 8.8.4.4) which you then ping successfully. Note that this step both resolve</w:t>
      </w:r>
      <w:r w:rsidR="0077398D">
        <w:rPr>
          <w:lang w:val="en-GB"/>
        </w:rPr>
        <w:t>s</w:t>
      </w:r>
      <w:r>
        <w:rPr>
          <w:lang w:val="en-GB"/>
        </w:rPr>
        <w:t xml:space="preserve"> the IP addresses into host</w:t>
      </w:r>
      <w:r w:rsidR="0077398D">
        <w:rPr>
          <w:lang w:val="en-GB"/>
        </w:rPr>
        <w:t xml:space="preserve"> </w:t>
      </w:r>
      <w:r>
        <w:rPr>
          <w:lang w:val="en-GB"/>
        </w:rPr>
        <w:t>names and perform</w:t>
      </w:r>
      <w:r w:rsidR="0077398D">
        <w:rPr>
          <w:lang w:val="en-GB"/>
        </w:rPr>
        <w:t>s</w:t>
      </w:r>
      <w:r>
        <w:rPr>
          <w:lang w:val="en-GB"/>
        </w:rPr>
        <w:t xml:space="preserve"> the pings against each IP address.</w:t>
      </w:r>
    </w:p>
    <w:p w14:paraId="6E89C8F7" w14:textId="0E7E7798" w:rsidR="007C695F" w:rsidRPr="00612E08" w:rsidRDefault="007C695F" w:rsidP="00612E08">
      <w:pPr>
        <w:pStyle w:val="NormalPACKT"/>
        <w:rPr>
          <w:lang w:val="en-GB"/>
        </w:rPr>
      </w:pPr>
      <w:r>
        <w:rPr>
          <w:lang w:val="en-GB"/>
        </w:rPr>
        <w:t xml:space="preserve">In </w:t>
      </w:r>
      <w:r w:rsidRPr="007C695F">
        <w:rPr>
          <w:rStyle w:val="ItalicsPACKT"/>
        </w:rPr>
        <w:t>step 6</w:t>
      </w:r>
      <w:r>
        <w:rPr>
          <w:lang w:val="en-GB"/>
        </w:rPr>
        <w:t xml:space="preserve"> and </w:t>
      </w:r>
      <w:r w:rsidRPr="007C695F">
        <w:rPr>
          <w:rStyle w:val="ItalicsPACKT"/>
        </w:rPr>
        <w:t>step 7</w:t>
      </w:r>
      <w:r>
        <w:rPr>
          <w:lang w:val="en-GB"/>
        </w:rPr>
        <w:t>, you compare the speed of the Test-Connection command between Windows PowerShell 5.1 and PowerShell 7.1, As you can see the command i</w:t>
      </w:r>
      <w:r w:rsidR="00E074F1">
        <w:rPr>
          <w:lang w:val="en-GB"/>
        </w:rPr>
        <w:t>s</w:t>
      </w:r>
      <w:r>
        <w:rPr>
          <w:lang w:val="en-GB"/>
        </w:rPr>
        <w:t xml:space="preserve"> considerably faster in PowerShell 7.</w:t>
      </w:r>
    </w:p>
    <w:p w14:paraId="2E49D3AE" w14:textId="3B569CBC" w:rsidR="0000165C" w:rsidRDefault="005D5C90" w:rsidP="0000165C">
      <w:pPr>
        <w:pStyle w:val="Heading1"/>
        <w:pBdr>
          <w:top w:val="none" w:sz="0" w:space="0" w:color="auto"/>
          <w:left w:val="none" w:sz="0" w:space="0" w:color="auto"/>
          <w:bottom w:val="none" w:sz="0" w:space="0" w:color="auto"/>
          <w:right w:val="none" w:sz="0" w:space="0" w:color="auto"/>
        </w:pBdr>
        <w:tabs>
          <w:tab w:val="left" w:pos="0"/>
        </w:tabs>
      </w:pPr>
      <w:r>
        <w:t>Using Select-String</w:t>
      </w:r>
    </w:p>
    <w:p w14:paraId="7B11031E" w14:textId="25B474FA" w:rsidR="006020BA" w:rsidRPr="006020BA" w:rsidRDefault="006020BA" w:rsidP="006020BA">
      <w:pPr>
        <w:pStyle w:val="NormalPACKT"/>
        <w:rPr>
          <w:lang w:val="en-GB"/>
        </w:rPr>
      </w:pPr>
      <w:r>
        <w:rPr>
          <w:lang w:val="en-GB"/>
        </w:rPr>
        <w:t xml:space="preserve">The </w:t>
      </w:r>
      <w:r w:rsidRPr="006020BA">
        <w:rPr>
          <w:rStyle w:val="CodeInTextPACKT"/>
        </w:rPr>
        <w:t>Select-String</w:t>
      </w:r>
      <w:r>
        <w:rPr>
          <w:lang w:val="en-GB"/>
        </w:rPr>
        <w:t xml:space="preserve"> command, included with Windows PowerShell, has been improved in PowerShell 7. You use this command to search for strings </w:t>
      </w:r>
      <w:r w:rsidR="000658AF">
        <w:rPr>
          <w:lang w:val="en-GB"/>
        </w:rPr>
        <w:t xml:space="preserve">either </w:t>
      </w:r>
      <w:r>
        <w:rPr>
          <w:lang w:val="en-GB"/>
        </w:rPr>
        <w:t xml:space="preserve">inside </w:t>
      </w:r>
      <w:r w:rsidR="000658AF">
        <w:rPr>
          <w:lang w:val="en-GB"/>
        </w:rPr>
        <w:t>pipelined</w:t>
      </w:r>
      <w:r>
        <w:rPr>
          <w:lang w:val="en-GB"/>
        </w:rPr>
        <w:t xml:space="preserve"> objects or </w:t>
      </w:r>
      <w:r w:rsidR="000658AF">
        <w:rPr>
          <w:lang w:val="en-GB"/>
        </w:rPr>
        <w:t xml:space="preserve">within </w:t>
      </w:r>
      <w:r>
        <w:rPr>
          <w:lang w:val="en-GB"/>
        </w:rPr>
        <w:t xml:space="preserve">text files. With PowerShell 7, the PowerShell team has added some </w:t>
      </w:r>
      <w:r w:rsidR="0077398D">
        <w:rPr>
          <w:lang w:val="en-GB"/>
        </w:rPr>
        <w:t>excellent</w:t>
      </w:r>
      <w:r>
        <w:rPr>
          <w:lang w:val="en-GB"/>
        </w:rPr>
        <w:t xml:space="preserve"> new features to this great command.</w:t>
      </w:r>
    </w:p>
    <w:p w14:paraId="4075F338" w14:textId="77777777" w:rsidR="0000165C" w:rsidRDefault="0000165C" w:rsidP="0000165C">
      <w:pPr>
        <w:pStyle w:val="Heading2"/>
        <w:tabs>
          <w:tab w:val="left" w:pos="0"/>
        </w:tabs>
      </w:pPr>
      <w:r>
        <w:t>Getting Ready</w:t>
      </w:r>
    </w:p>
    <w:p w14:paraId="2D647C7E" w14:textId="4F480165" w:rsidR="000658AF" w:rsidRDefault="000658AF" w:rsidP="000658AF">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you have created a console profile file. </w:t>
      </w:r>
    </w:p>
    <w:p w14:paraId="6943D216" w14:textId="77777777" w:rsidR="00743848" w:rsidRPr="009D0F10" w:rsidRDefault="00743848" w:rsidP="00C41783">
      <w:pPr>
        <w:pStyle w:val="NormalPACKT"/>
        <w:rPr>
          <w:lang w:val="en-GB"/>
        </w:rPr>
      </w:pPr>
    </w:p>
    <w:p w14:paraId="57304870" w14:textId="4577652B" w:rsidR="0000165C" w:rsidRDefault="0000165C" w:rsidP="0000165C">
      <w:pPr>
        <w:pStyle w:val="Heading2"/>
        <w:tabs>
          <w:tab w:val="left" w:pos="0"/>
        </w:tabs>
      </w:pPr>
      <w:r>
        <w:lastRenderedPageBreak/>
        <w:t>How to do it...</w:t>
      </w:r>
    </w:p>
    <w:p w14:paraId="6D37C26E" w14:textId="279A6B5F" w:rsidR="006020BA" w:rsidRPr="006020BA" w:rsidRDefault="006020BA" w:rsidP="006020BA">
      <w:pPr>
        <w:pStyle w:val="NumberedBulletPACKT"/>
        <w:numPr>
          <w:ilvl w:val="0"/>
          <w:numId w:val="35"/>
        </w:numPr>
        <w:rPr>
          <w:color w:val="000000"/>
          <w:lang w:val="en-GB" w:eastAsia="en-GB"/>
        </w:rPr>
      </w:pPr>
      <w:r w:rsidRPr="006020BA">
        <w:rPr>
          <w:lang w:val="en-GB" w:eastAsia="en-GB"/>
        </w:rPr>
        <w:t>Get</w:t>
      </w:r>
      <w:del w:id="113" w:author="Lucy Wan" w:date="2020-10-21T11:35:00Z">
        <w:r w:rsidRPr="006020BA" w:rsidDel="00203790">
          <w:rPr>
            <w:lang w:val="en-GB" w:eastAsia="en-GB"/>
          </w:rPr>
          <w:delText>ting</w:delText>
        </w:r>
      </w:del>
      <w:r w:rsidRPr="006020BA">
        <w:rPr>
          <w:lang w:val="en-GB" w:eastAsia="en-GB"/>
        </w:rPr>
        <w:t> a file of text to work with</w:t>
      </w:r>
    </w:p>
    <w:p w14:paraId="23BB3E75" w14:textId="77777777" w:rsidR="006020BA" w:rsidRPr="006020BA" w:rsidRDefault="006020BA" w:rsidP="006020BA">
      <w:pPr>
        <w:pStyle w:val="CodePACKT"/>
      </w:pPr>
    </w:p>
    <w:p w14:paraId="0F2AF531" w14:textId="0A6A1BDA" w:rsidR="006020BA" w:rsidRPr="006020BA" w:rsidRDefault="006020BA" w:rsidP="006020BA">
      <w:pPr>
        <w:pStyle w:val="CodePACKT"/>
      </w:pPr>
      <w:r w:rsidRPr="006020BA">
        <w:t>$Source       = 'https://www.gutenberg.org/files/1661/1661-0.txt'</w:t>
      </w:r>
    </w:p>
    <w:p w14:paraId="7E0D1CC2" w14:textId="4CE57913" w:rsidR="006020BA" w:rsidRPr="006020BA" w:rsidRDefault="006020BA" w:rsidP="006020BA">
      <w:pPr>
        <w:pStyle w:val="CodePACKT"/>
      </w:pPr>
      <w:r w:rsidRPr="006020BA">
        <w:t>$</w:t>
      </w:r>
      <w:proofErr w:type="gramStart"/>
      <w:r w:rsidRPr="006020BA">
        <w:t>Destination  =</w:t>
      </w:r>
      <w:proofErr w:type="gramEnd"/>
      <w:r w:rsidRPr="006020BA">
        <w:t> 'C:\</w:t>
      </w:r>
      <w:r>
        <w:t>Foo</w:t>
      </w:r>
      <w:r w:rsidRPr="006020BA">
        <w:t>\</w:t>
      </w:r>
      <w:r>
        <w:t>S</w:t>
      </w:r>
      <w:r w:rsidRPr="006020BA">
        <w:t>herlock.txt'</w:t>
      </w:r>
    </w:p>
    <w:p w14:paraId="58153503" w14:textId="77777777" w:rsidR="006020BA" w:rsidRPr="006020BA" w:rsidRDefault="006020BA" w:rsidP="006020BA">
      <w:pPr>
        <w:pStyle w:val="CodePACKT"/>
      </w:pPr>
      <w:r w:rsidRPr="006020BA">
        <w:t>Start-</w:t>
      </w:r>
      <w:proofErr w:type="spellStart"/>
      <w:r w:rsidRPr="006020BA">
        <w:t>BitsTransfer</w:t>
      </w:r>
      <w:proofErr w:type="spellEnd"/>
      <w:r w:rsidRPr="006020BA">
        <w:t> -Source $Source -Destination $Destination</w:t>
      </w:r>
    </w:p>
    <w:p w14:paraId="409F9BB7" w14:textId="77777777" w:rsidR="006020BA" w:rsidRPr="006020BA" w:rsidRDefault="006020BA" w:rsidP="006020BA">
      <w:pPr>
        <w:pStyle w:val="CodePACKT"/>
      </w:pPr>
    </w:p>
    <w:p w14:paraId="46259D56" w14:textId="5FA4298D" w:rsidR="006020BA" w:rsidRPr="006020BA" w:rsidRDefault="006020BA" w:rsidP="006020BA">
      <w:pPr>
        <w:pStyle w:val="NumberedBulletPACKT"/>
        <w:rPr>
          <w:color w:val="000000"/>
          <w:lang w:val="en-GB" w:eastAsia="en-GB"/>
        </w:rPr>
      </w:pPr>
      <w:r w:rsidRPr="006020BA">
        <w:rPr>
          <w:lang w:val="en-GB" w:eastAsia="en-GB"/>
        </w:rPr>
        <w:t>Get</w:t>
      </w:r>
      <w:del w:id="114" w:author="Lucy Wan" w:date="2020-10-21T11:35:00Z">
        <w:r w:rsidDel="00203790">
          <w:rPr>
            <w:lang w:val="en-GB" w:eastAsia="en-GB"/>
          </w:rPr>
          <w:delText>ting</w:delText>
        </w:r>
      </w:del>
      <w:r w:rsidRPr="006020BA">
        <w:rPr>
          <w:lang w:val="en-GB" w:eastAsia="en-GB"/>
        </w:rPr>
        <w:t> book contents</w:t>
      </w:r>
    </w:p>
    <w:p w14:paraId="005F71A8" w14:textId="77777777" w:rsidR="006020BA" w:rsidRPr="006020BA" w:rsidRDefault="006020BA" w:rsidP="006020BA">
      <w:pPr>
        <w:pStyle w:val="CodePACKT"/>
      </w:pPr>
    </w:p>
    <w:p w14:paraId="2C11CEA0" w14:textId="761435C3" w:rsidR="006020BA" w:rsidRPr="006020BA" w:rsidRDefault="006020BA" w:rsidP="006020BA">
      <w:pPr>
        <w:pStyle w:val="CodePACKT"/>
      </w:pPr>
      <w:r w:rsidRPr="006020BA">
        <w:t>$Contents = Get-Content -Path $Destination</w:t>
      </w:r>
    </w:p>
    <w:p w14:paraId="4230968F" w14:textId="77777777" w:rsidR="006020BA" w:rsidRPr="006020BA" w:rsidRDefault="006020BA" w:rsidP="006020BA">
      <w:pPr>
        <w:pStyle w:val="CodePACKT"/>
      </w:pPr>
    </w:p>
    <w:p w14:paraId="5740451D" w14:textId="37DAFB90" w:rsidR="006020BA" w:rsidRDefault="006020BA" w:rsidP="006020BA">
      <w:pPr>
        <w:pStyle w:val="NumberedBulletPACKT"/>
        <w:rPr>
          <w:lang w:val="en-GB" w:eastAsia="en-GB"/>
        </w:rPr>
      </w:pPr>
      <w:r w:rsidRPr="006020BA">
        <w:rPr>
          <w:lang w:val="en-GB" w:eastAsia="en-GB"/>
        </w:rPr>
        <w:t>Check</w:t>
      </w:r>
      <w:del w:id="115" w:author="Lucy Wan" w:date="2020-10-21T11:35:00Z">
        <w:r w:rsidDel="00203790">
          <w:rPr>
            <w:lang w:val="en-GB" w:eastAsia="en-GB"/>
          </w:rPr>
          <w:delText>ing</w:delText>
        </w:r>
      </w:del>
      <w:r>
        <w:rPr>
          <w:lang w:val="en-GB" w:eastAsia="en-GB"/>
        </w:rPr>
        <w:t xml:space="preserve"> the l</w:t>
      </w:r>
      <w:r w:rsidRPr="006020BA">
        <w:rPr>
          <w:lang w:val="en-GB" w:eastAsia="en-GB"/>
        </w:rPr>
        <w:t>ength of </w:t>
      </w:r>
      <w:commentRangeStart w:id="116"/>
      <w:commentRangeStart w:id="117"/>
      <w:r w:rsidRPr="00CB1154">
        <w:rPr>
          <w:rStyle w:val="CodeInTextPACKT"/>
        </w:rPr>
        <w:t>The Adventures of Sherlock Holmes</w:t>
      </w:r>
      <w:commentRangeEnd w:id="116"/>
      <w:r w:rsidR="00CB1154">
        <w:rPr>
          <w:rStyle w:val="CommentReference"/>
        </w:rPr>
        <w:commentReference w:id="116"/>
      </w:r>
      <w:commentRangeEnd w:id="117"/>
      <w:r w:rsidR="00203790">
        <w:rPr>
          <w:rStyle w:val="CommentReference"/>
          <w:rFonts w:ascii="Arial" w:hAnsi="Arial" w:cs="Arial"/>
          <w:bCs/>
        </w:rPr>
        <w:commentReference w:id="117"/>
      </w:r>
    </w:p>
    <w:p w14:paraId="7D6DCF8E" w14:textId="77777777" w:rsidR="006020BA" w:rsidRPr="006020BA" w:rsidRDefault="006020BA" w:rsidP="006020BA">
      <w:pPr>
        <w:pStyle w:val="CodePACKT"/>
      </w:pPr>
    </w:p>
    <w:p w14:paraId="7A4960E8" w14:textId="5D51FDC7" w:rsidR="006020BA" w:rsidRDefault="006020BA" w:rsidP="006020BA">
      <w:pPr>
        <w:pStyle w:val="CodePACKT"/>
      </w:pPr>
      <w:r w:rsidRPr="006020BA">
        <w:t>"The book is {0} lines long" -f $</w:t>
      </w:r>
      <w:proofErr w:type="spellStart"/>
      <w:r w:rsidRPr="006020BA">
        <w:t>Contents.Length</w:t>
      </w:r>
      <w:proofErr w:type="spellEnd"/>
    </w:p>
    <w:p w14:paraId="2D819270" w14:textId="77777777" w:rsidR="006020BA" w:rsidRPr="006020BA" w:rsidRDefault="006020BA" w:rsidP="006020BA">
      <w:pPr>
        <w:pStyle w:val="CodePACKT"/>
        <w:rPr>
          <w:rStyle w:val="CodeInTextPACKT"/>
          <w:color w:val="7030A0"/>
        </w:rPr>
      </w:pPr>
    </w:p>
    <w:p w14:paraId="6C178DC7" w14:textId="37FC987C" w:rsidR="006020BA" w:rsidRPr="006020BA" w:rsidRDefault="006020BA" w:rsidP="006020BA">
      <w:pPr>
        <w:pStyle w:val="NumberedBulletPACKT"/>
        <w:rPr>
          <w:color w:val="000000"/>
          <w:lang w:val="en-GB" w:eastAsia="en-GB"/>
        </w:rPr>
      </w:pPr>
      <w:r w:rsidRPr="006020BA">
        <w:rPr>
          <w:lang w:val="en-GB" w:eastAsia="en-GB"/>
        </w:rPr>
        <w:t>Search for </w:t>
      </w:r>
      <w:r w:rsidR="001E1BDD">
        <w:rPr>
          <w:lang w:val="en-GB" w:eastAsia="en-GB"/>
        </w:rPr>
        <w:t>“</w:t>
      </w:r>
      <w:r w:rsidRPr="006020BA">
        <w:rPr>
          <w:lang w:val="en-GB" w:eastAsia="en-GB"/>
        </w:rPr>
        <w:t>Watson</w:t>
      </w:r>
      <w:r w:rsidR="001E1BDD">
        <w:rPr>
          <w:lang w:val="en-GB" w:eastAsia="en-GB"/>
        </w:rPr>
        <w:t>”</w:t>
      </w:r>
      <w:r>
        <w:rPr>
          <w:lang w:val="en-GB" w:eastAsia="en-GB"/>
        </w:rPr>
        <w:t xml:space="preserve"> in book contents</w:t>
      </w:r>
    </w:p>
    <w:p w14:paraId="6B8CFDB8" w14:textId="77777777" w:rsidR="006020BA" w:rsidRPr="006020BA" w:rsidRDefault="006020BA" w:rsidP="006020BA">
      <w:pPr>
        <w:pStyle w:val="CodePACKT"/>
      </w:pPr>
    </w:p>
    <w:p w14:paraId="5EA701E7" w14:textId="5375DC30" w:rsidR="006020BA" w:rsidRPr="006020BA" w:rsidRDefault="006020BA" w:rsidP="006020BA">
      <w:pPr>
        <w:pStyle w:val="CodePACKT"/>
      </w:pPr>
      <w:r w:rsidRPr="006020BA">
        <w:t>$Match1 = $Contents | Select-String -Pattern 'Watson'</w:t>
      </w:r>
    </w:p>
    <w:p w14:paraId="4800E970" w14:textId="77777777" w:rsidR="006020BA" w:rsidRPr="006020BA" w:rsidRDefault="006020BA" w:rsidP="006020BA">
      <w:pPr>
        <w:pStyle w:val="CodePACKT"/>
      </w:pPr>
      <w:r w:rsidRPr="006020BA">
        <w:t>"Watson is found {0} times" -f $Match1.Count</w:t>
      </w:r>
    </w:p>
    <w:p w14:paraId="66084474" w14:textId="77777777" w:rsidR="006020BA" w:rsidRPr="006020BA" w:rsidRDefault="006020BA" w:rsidP="006020BA">
      <w:pPr>
        <w:pStyle w:val="CodePACKT"/>
      </w:pPr>
    </w:p>
    <w:p w14:paraId="6636FD04" w14:textId="51327DD7" w:rsidR="006020BA" w:rsidRPr="006020BA" w:rsidRDefault="006020BA" w:rsidP="00C07891">
      <w:pPr>
        <w:pStyle w:val="NumberedBulletPACKT"/>
        <w:rPr>
          <w:color w:val="000000"/>
          <w:lang w:val="en-GB" w:eastAsia="en-GB"/>
        </w:rPr>
      </w:pPr>
      <w:r w:rsidRPr="006020BA">
        <w:rPr>
          <w:lang w:val="en-GB" w:eastAsia="en-GB"/>
        </w:rPr>
        <w:t>View first few</w:t>
      </w:r>
      <w:r>
        <w:rPr>
          <w:lang w:val="en-GB" w:eastAsia="en-GB"/>
        </w:rPr>
        <w:t xml:space="preserve"> </w:t>
      </w:r>
    </w:p>
    <w:p w14:paraId="6298BECA" w14:textId="77777777" w:rsidR="00C07891" w:rsidRDefault="00C07891" w:rsidP="00C07891">
      <w:pPr>
        <w:pStyle w:val="CodePACKT"/>
        <w:rPr>
          <w:lang w:val="en-GB"/>
        </w:rPr>
      </w:pPr>
    </w:p>
    <w:p w14:paraId="66956B5A" w14:textId="68C82DFA" w:rsidR="006020BA" w:rsidRPr="00C07891" w:rsidRDefault="006020BA" w:rsidP="00C07891">
      <w:pPr>
        <w:pStyle w:val="CodePACKT"/>
      </w:pPr>
      <w:r w:rsidRPr="00C07891">
        <w:t>$Match1 | Select-Object -First 5</w:t>
      </w:r>
    </w:p>
    <w:p w14:paraId="0D4440ED" w14:textId="77777777" w:rsidR="006020BA" w:rsidRPr="006020BA" w:rsidRDefault="006020BA" w:rsidP="00C07891">
      <w:pPr>
        <w:pStyle w:val="CodePACKT"/>
        <w:rPr>
          <w:lang w:val="en-GB"/>
        </w:rPr>
      </w:pPr>
    </w:p>
    <w:p w14:paraId="0E7B86CA" w14:textId="50FC923B" w:rsidR="006020BA" w:rsidRPr="006020BA" w:rsidRDefault="006020BA" w:rsidP="00C07891">
      <w:pPr>
        <w:pStyle w:val="NumberedBulletPACKT"/>
        <w:rPr>
          <w:color w:val="000000"/>
          <w:lang w:val="en-GB" w:eastAsia="en-GB"/>
        </w:rPr>
      </w:pPr>
      <w:r w:rsidRPr="006020BA">
        <w:rPr>
          <w:lang w:val="en-GB" w:eastAsia="en-GB"/>
        </w:rPr>
        <w:t>Search for </w:t>
      </w:r>
      <w:r w:rsidR="009D0E99">
        <w:rPr>
          <w:lang w:val="en-GB" w:eastAsia="en-GB"/>
        </w:rPr>
        <w:t>“</w:t>
      </w:r>
      <w:proofErr w:type="spellStart"/>
      <w:r w:rsidRPr="006020BA">
        <w:rPr>
          <w:lang w:val="en-GB" w:eastAsia="en-GB"/>
        </w:rPr>
        <w:t>Dr.</w:t>
      </w:r>
      <w:proofErr w:type="spellEnd"/>
      <w:r w:rsidRPr="006020BA">
        <w:rPr>
          <w:lang w:val="en-GB" w:eastAsia="en-GB"/>
        </w:rPr>
        <w:t> Watson</w:t>
      </w:r>
      <w:r w:rsidR="009D0E99">
        <w:rPr>
          <w:lang w:val="en-GB" w:eastAsia="en-GB"/>
        </w:rPr>
        <w:t xml:space="preserve">” </w:t>
      </w:r>
      <w:r w:rsidRPr="006020BA">
        <w:rPr>
          <w:lang w:val="en-GB" w:eastAsia="en-GB"/>
        </w:rPr>
        <w:t>with a regular expression</w:t>
      </w:r>
    </w:p>
    <w:p w14:paraId="3C039744" w14:textId="77777777" w:rsidR="00C07891" w:rsidRPr="00C07891" w:rsidRDefault="00C07891" w:rsidP="00C07891">
      <w:pPr>
        <w:pStyle w:val="CodePACKT"/>
      </w:pPr>
    </w:p>
    <w:p w14:paraId="33EE99D2" w14:textId="5EC16319" w:rsidR="006020BA" w:rsidRPr="00C07891" w:rsidRDefault="006020BA" w:rsidP="00C07891">
      <w:pPr>
        <w:pStyle w:val="CodePACKT"/>
      </w:pPr>
      <w:r w:rsidRPr="00C07891">
        <w:t>$Contents | Select-String -Pattern 'Dr\. Watson'</w:t>
      </w:r>
    </w:p>
    <w:p w14:paraId="638FEE18" w14:textId="77777777" w:rsidR="006020BA" w:rsidRPr="00C07891" w:rsidRDefault="006020BA" w:rsidP="00C07891">
      <w:pPr>
        <w:pStyle w:val="CodePACKT"/>
      </w:pPr>
    </w:p>
    <w:p w14:paraId="23AE02A3" w14:textId="43953ECC" w:rsidR="006020BA" w:rsidRDefault="006020BA" w:rsidP="00C07891">
      <w:pPr>
        <w:pStyle w:val="NumberedBulletPACKT"/>
        <w:rPr>
          <w:lang w:val="en-GB" w:eastAsia="en-GB"/>
        </w:rPr>
      </w:pPr>
      <w:r w:rsidRPr="006020BA">
        <w:rPr>
          <w:lang w:val="en-GB" w:eastAsia="en-GB"/>
        </w:rPr>
        <w:t>Search for </w:t>
      </w:r>
      <w:r w:rsidR="00C07891">
        <w:rPr>
          <w:lang w:val="en-GB" w:eastAsia="en-GB"/>
        </w:rPr>
        <w:t>“</w:t>
      </w:r>
      <w:proofErr w:type="spellStart"/>
      <w:r w:rsidRPr="006020BA">
        <w:rPr>
          <w:lang w:val="en-GB" w:eastAsia="en-GB"/>
        </w:rPr>
        <w:t>Dr.</w:t>
      </w:r>
      <w:proofErr w:type="spellEnd"/>
      <w:r w:rsidRPr="006020BA">
        <w:rPr>
          <w:lang w:val="en-GB" w:eastAsia="en-GB"/>
        </w:rPr>
        <w:t> Watson</w:t>
      </w:r>
      <w:r w:rsidR="00C07891">
        <w:rPr>
          <w:lang w:val="en-GB" w:eastAsia="en-GB"/>
        </w:rPr>
        <w:t>”</w:t>
      </w:r>
      <w:r w:rsidRPr="006020BA">
        <w:rPr>
          <w:lang w:val="en-GB" w:eastAsia="en-GB"/>
        </w:rPr>
        <w:t> using a simple match</w:t>
      </w:r>
    </w:p>
    <w:p w14:paraId="6445D999" w14:textId="77777777" w:rsidR="00C07891" w:rsidRPr="00C07891" w:rsidRDefault="00C07891" w:rsidP="00C07891">
      <w:pPr>
        <w:pStyle w:val="CodePACKT"/>
      </w:pPr>
    </w:p>
    <w:p w14:paraId="65A7DA9D" w14:textId="77777777" w:rsidR="006020BA" w:rsidRPr="00C07891" w:rsidRDefault="006020BA" w:rsidP="00C07891">
      <w:pPr>
        <w:pStyle w:val="CodePACKT"/>
      </w:pPr>
      <w:r w:rsidRPr="00C07891">
        <w:t>$Contents | Select-String -Pattern 'Dr. Watson' -</w:t>
      </w:r>
      <w:proofErr w:type="spellStart"/>
      <w:r w:rsidRPr="00C07891">
        <w:t>SimpleMatch</w:t>
      </w:r>
      <w:proofErr w:type="spellEnd"/>
    </w:p>
    <w:p w14:paraId="737AAA19" w14:textId="77777777" w:rsidR="006020BA" w:rsidRPr="00C07891" w:rsidRDefault="006020BA" w:rsidP="00C07891">
      <w:pPr>
        <w:pStyle w:val="CodePACKT"/>
      </w:pPr>
    </w:p>
    <w:p w14:paraId="43DC84F5" w14:textId="67D68A1D" w:rsidR="006020BA" w:rsidRPr="006020BA" w:rsidRDefault="006020BA" w:rsidP="00C07891">
      <w:pPr>
        <w:pStyle w:val="NumberedBulletPACKT"/>
        <w:rPr>
          <w:color w:val="000000"/>
          <w:lang w:val="en-GB" w:eastAsia="en-GB"/>
        </w:rPr>
      </w:pPr>
      <w:r w:rsidRPr="006020BA">
        <w:rPr>
          <w:lang w:val="en-GB" w:eastAsia="en-GB"/>
        </w:rPr>
        <w:t>View output when search</w:t>
      </w:r>
      <w:r w:rsidR="00C07891">
        <w:rPr>
          <w:lang w:val="en-GB" w:eastAsia="en-GB"/>
        </w:rPr>
        <w:t>i</w:t>
      </w:r>
      <w:r w:rsidRPr="006020BA">
        <w:rPr>
          <w:lang w:val="en-GB" w:eastAsia="en-GB"/>
        </w:rPr>
        <w:t>ng from files</w:t>
      </w:r>
    </w:p>
    <w:p w14:paraId="641F9EBC" w14:textId="77777777" w:rsidR="00C07891" w:rsidRPr="00C07891" w:rsidRDefault="00C07891" w:rsidP="00C07891">
      <w:pPr>
        <w:pStyle w:val="CodePACKT"/>
      </w:pPr>
    </w:p>
    <w:p w14:paraId="7DE578DA" w14:textId="2C7D75DE" w:rsidR="006020BA" w:rsidRPr="00C07891" w:rsidRDefault="006020BA" w:rsidP="00C07891">
      <w:pPr>
        <w:pStyle w:val="CodePACKT"/>
      </w:pPr>
      <w:r w:rsidRPr="00C07891">
        <w:t>Get-</w:t>
      </w:r>
      <w:proofErr w:type="spellStart"/>
      <w:r w:rsidRPr="00C07891">
        <w:t>ChildItem</w:t>
      </w:r>
      <w:proofErr w:type="spellEnd"/>
      <w:r w:rsidRPr="00C07891">
        <w:t> -Path $Destination |</w:t>
      </w:r>
    </w:p>
    <w:p w14:paraId="675A38D5" w14:textId="77777777" w:rsidR="006020BA" w:rsidRPr="00C07891" w:rsidRDefault="006020BA" w:rsidP="00C07891">
      <w:pPr>
        <w:pStyle w:val="CodePACKT"/>
      </w:pPr>
      <w:r w:rsidRPr="00C07891">
        <w:t>  Select-String -Pattern 'Dr\. Watson'</w:t>
      </w:r>
    </w:p>
    <w:p w14:paraId="27D382FB" w14:textId="60CDCABE" w:rsidR="00C07891" w:rsidRDefault="00C07891" w:rsidP="00C07891">
      <w:pPr>
        <w:pStyle w:val="Heading2"/>
      </w:pPr>
      <w:r>
        <w:t>How it works…</w:t>
      </w:r>
    </w:p>
    <w:p w14:paraId="51E7C6B2" w14:textId="27A3B1FA" w:rsidR="00C07891" w:rsidRPr="00C07891" w:rsidRDefault="00C07891" w:rsidP="00C07891">
      <w:pPr>
        <w:pStyle w:val="NormalPACKT"/>
        <w:rPr>
          <w:lang w:val="en-GB"/>
        </w:rPr>
      </w:pPr>
      <w:r>
        <w:rPr>
          <w:lang w:val="en-GB"/>
        </w:rPr>
        <w:t xml:space="preserve">In this recipe, you look at how you can use the </w:t>
      </w:r>
      <w:r w:rsidRPr="00C07891">
        <w:rPr>
          <w:rStyle w:val="CodeInTextPACKT"/>
        </w:rPr>
        <w:t>Select-String</w:t>
      </w:r>
      <w:r>
        <w:rPr>
          <w:lang w:val="en-GB"/>
        </w:rPr>
        <w:t xml:space="preserve"> cmdlet included with PowerShell 7. To investigate this cmdlet, you first download a text fil</w:t>
      </w:r>
      <w:r w:rsidR="0077398D">
        <w:rPr>
          <w:lang w:val="en-GB"/>
        </w:rPr>
        <w:t>e</w:t>
      </w:r>
      <w:r>
        <w:rPr>
          <w:lang w:val="en-GB"/>
        </w:rPr>
        <w:t xml:space="preserve">. In </w:t>
      </w:r>
      <w:r w:rsidRPr="00C07891">
        <w:rPr>
          <w:rStyle w:val="ItalicsPACKT"/>
        </w:rPr>
        <w:t>step 1</w:t>
      </w:r>
      <w:r>
        <w:rPr>
          <w:lang w:val="en-GB"/>
        </w:rPr>
        <w:t xml:space="preserve">, you use the </w:t>
      </w:r>
      <w:r w:rsidRPr="00CB1154">
        <w:rPr>
          <w:rStyle w:val="CodeInTextPACKT"/>
        </w:rPr>
        <w:t>Start</w:t>
      </w:r>
      <w:r w:rsidRPr="00CB1154">
        <w:rPr>
          <w:rStyle w:val="CodeInTextPACKT"/>
        </w:rPr>
        <w:noBreakHyphen/>
      </w:r>
      <w:proofErr w:type="spellStart"/>
      <w:r w:rsidRPr="00CB1154">
        <w:rPr>
          <w:rStyle w:val="CodeInTextPACKT"/>
        </w:rPr>
        <w:t>BitTransfer</w:t>
      </w:r>
      <w:proofErr w:type="spellEnd"/>
      <w:r>
        <w:rPr>
          <w:lang w:val="en-GB"/>
        </w:rPr>
        <w:t xml:space="preserve"> command to download the text to the book</w:t>
      </w:r>
      <w:r w:rsidR="0077398D">
        <w:rPr>
          <w:lang w:val="en-GB"/>
        </w:rPr>
        <w:t>,</w:t>
      </w:r>
      <w:r>
        <w:rPr>
          <w:lang w:val="en-GB"/>
        </w:rPr>
        <w:t xml:space="preserve"> The Adventures of </w:t>
      </w:r>
      <w:r>
        <w:rPr>
          <w:lang w:val="en-GB"/>
        </w:rPr>
        <w:lastRenderedPageBreak/>
        <w:t>Sherlock Holmes by Sir Arthur Conan Doyle</w:t>
      </w:r>
      <w:r w:rsidR="0077398D">
        <w:rPr>
          <w:lang w:val="en-GB"/>
        </w:rPr>
        <w:t>,</w:t>
      </w:r>
      <w:r>
        <w:rPr>
          <w:lang w:val="en-GB"/>
        </w:rPr>
        <w:t xml:space="preserve"> from the Project Gutenberg project. This step produces no output.</w:t>
      </w:r>
    </w:p>
    <w:p w14:paraId="48A2C7B0" w14:textId="0D2762A9" w:rsidR="00C07891" w:rsidRDefault="00C07891" w:rsidP="00C07891">
      <w:pPr>
        <w:pStyle w:val="NormalPACKT"/>
      </w:pPr>
      <w:r>
        <w:rPr>
          <w:lang w:val="en-GB"/>
        </w:rPr>
        <w:t xml:space="preserve">In </w:t>
      </w:r>
      <w:r w:rsidRPr="00CC3A31">
        <w:rPr>
          <w:rStyle w:val="ItalicsPACKT"/>
        </w:rPr>
        <w:t>step</w:t>
      </w:r>
      <w:r>
        <w:rPr>
          <w:rStyle w:val="ItalicsPACKT"/>
        </w:rPr>
        <w:t xml:space="preserve"> 2</w:t>
      </w:r>
      <w:r w:rsidRPr="00C07891">
        <w:t>,</w:t>
      </w:r>
      <w:r w:rsidR="00CB1154">
        <w:t xml:space="preserve"> you get the text from this book, which you s</w:t>
      </w:r>
      <w:ins w:id="118" w:author="Lucy Wan" w:date="2020-10-21T11:42:00Z">
        <w:r w:rsidR="00FC15B2">
          <w:t>t</w:t>
        </w:r>
      </w:ins>
      <w:r w:rsidR="00CB1154">
        <w:t xml:space="preserve">ore in the </w:t>
      </w:r>
      <w:r w:rsidR="00CB1154" w:rsidRPr="00CB1154">
        <w:rPr>
          <w:rStyle w:val="CodeInTextPACKT"/>
        </w:rPr>
        <w:t>$Contents</w:t>
      </w:r>
      <w:r w:rsidR="00CB1154">
        <w:t xml:space="preserve"> variable. This step produces no output. In </w:t>
      </w:r>
      <w:r w:rsidR="00CB1154" w:rsidRPr="00CB1154">
        <w:rPr>
          <w:rStyle w:val="ItalicsPACKT"/>
        </w:rPr>
        <w:t>step 3</w:t>
      </w:r>
      <w:r w:rsidR="00CB1154">
        <w:t>, you report the length of the book, which looks like this:</w:t>
      </w:r>
    </w:p>
    <w:p w14:paraId="7FA6EFEF" w14:textId="7D449A8B" w:rsidR="00CB1154" w:rsidRDefault="00CB1154" w:rsidP="00CB1154">
      <w:pPr>
        <w:pStyle w:val="FigurePACKT"/>
      </w:pPr>
      <w:r>
        <w:rPr>
          <w:noProof/>
        </w:rPr>
        <w:drawing>
          <wp:inline distT="0" distB="0" distL="0" distR="0" wp14:anchorId="4BE9B5C4" wp14:editId="7B17387A">
            <wp:extent cx="3308350" cy="3998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3308350" cy="399890"/>
                    </a:xfrm>
                    <a:prstGeom prst="rect">
                      <a:avLst/>
                    </a:prstGeom>
                  </pic:spPr>
                </pic:pic>
              </a:graphicData>
            </a:graphic>
          </wp:inline>
        </w:drawing>
      </w:r>
    </w:p>
    <w:p w14:paraId="0D4B4E9F" w14:textId="4A255143" w:rsidR="00CB1154" w:rsidRDefault="00CB1154" w:rsidP="00CB1154">
      <w:pPr>
        <w:pStyle w:val="LayoutInformationPACKT"/>
        <w:rPr>
          <w:noProof/>
        </w:rPr>
      </w:pPr>
      <w:r>
        <w:t xml:space="preserve">Insert </w:t>
      </w:r>
      <w:r w:rsidRPr="00C41783">
        <w:t>image</w:t>
      </w:r>
      <w:r>
        <w:t xml:space="preserve"> </w:t>
      </w:r>
      <w:r>
        <w:rPr>
          <w:noProof/>
        </w:rPr>
        <w:t>B42024_02</w:t>
      </w:r>
      <w:r w:rsidRPr="00023EAD">
        <w:rPr>
          <w:noProof/>
        </w:rPr>
        <w:t>_</w:t>
      </w:r>
      <w:r>
        <w:rPr>
          <w:noProof/>
        </w:rPr>
        <w:t>32.png</w:t>
      </w:r>
    </w:p>
    <w:p w14:paraId="2DA6FC77" w14:textId="07616591" w:rsidR="00CB1154" w:rsidRDefault="00CB1154" w:rsidP="00CB1154">
      <w:r>
        <w:t xml:space="preserve">In </w:t>
      </w:r>
      <w:r w:rsidRPr="00CB1154">
        <w:rPr>
          <w:rStyle w:val="ItalicsPACKT"/>
        </w:rPr>
        <w:t>step 4</w:t>
      </w:r>
      <w:r>
        <w:t xml:space="preserve">, you search the book’s contents to find all occurrences of </w:t>
      </w:r>
      <w:r w:rsidR="00762DE6">
        <w:t>“</w:t>
      </w:r>
      <w:r>
        <w:t>Watson</w:t>
      </w:r>
      <w:r w:rsidR="00762DE6">
        <w:t>”</w:t>
      </w:r>
      <w:r>
        <w:t>, Sherlock Holmes’ faithful companion. This results in 81 occurrences, which looks like this:</w:t>
      </w:r>
    </w:p>
    <w:p w14:paraId="0F334472" w14:textId="67FDC143" w:rsidR="00CB1154" w:rsidRDefault="00CB1154" w:rsidP="00CB1154">
      <w:pPr>
        <w:pStyle w:val="FigurePACKT"/>
      </w:pPr>
      <w:r>
        <w:rPr>
          <w:noProof/>
        </w:rPr>
        <w:drawing>
          <wp:inline distT="0" distB="0" distL="0" distR="0" wp14:anchorId="28BDB213" wp14:editId="3859EFE8">
            <wp:extent cx="2595880" cy="39660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5880" cy="396601"/>
                    </a:xfrm>
                    <a:prstGeom prst="rect">
                      <a:avLst/>
                    </a:prstGeom>
                  </pic:spPr>
                </pic:pic>
              </a:graphicData>
            </a:graphic>
          </wp:inline>
        </w:drawing>
      </w:r>
    </w:p>
    <w:p w14:paraId="553FDD2D" w14:textId="64FB713D" w:rsidR="00CB1154" w:rsidRDefault="00CB1154" w:rsidP="00CB1154">
      <w:pPr>
        <w:pStyle w:val="LayoutInformationPACKT"/>
        <w:rPr>
          <w:noProof/>
        </w:rPr>
      </w:pPr>
      <w:r>
        <w:t xml:space="preserve">Insert </w:t>
      </w:r>
      <w:r w:rsidRPr="00C41783">
        <w:t>image</w:t>
      </w:r>
      <w:r>
        <w:t xml:space="preserve"> </w:t>
      </w:r>
      <w:r>
        <w:rPr>
          <w:noProof/>
        </w:rPr>
        <w:t>B42024_02</w:t>
      </w:r>
      <w:r w:rsidRPr="00023EAD">
        <w:rPr>
          <w:noProof/>
        </w:rPr>
        <w:t>_</w:t>
      </w:r>
      <w:r>
        <w:rPr>
          <w:noProof/>
        </w:rPr>
        <w:t>33.png</w:t>
      </w:r>
    </w:p>
    <w:p w14:paraId="1D3414D1" w14:textId="75FDDC22" w:rsidR="00890B9A" w:rsidRPr="00890B9A" w:rsidRDefault="00890B9A" w:rsidP="00890B9A">
      <w:r>
        <w:t xml:space="preserve">In </w:t>
      </w:r>
      <w:r w:rsidRPr="00890B9A">
        <w:rPr>
          <w:rStyle w:val="ItalicsPACKT"/>
        </w:rPr>
        <w:t>step 5</w:t>
      </w:r>
      <w:r>
        <w:t xml:space="preserve">, you use the </w:t>
      </w:r>
      <w:r w:rsidRPr="00890B9A">
        <w:rPr>
          <w:rStyle w:val="CodeInTextPACKT"/>
        </w:rPr>
        <w:t>Select-Object</w:t>
      </w:r>
      <w:r>
        <w:t xml:space="preserve"> cmdlet to view the first five times </w:t>
      </w:r>
      <w:r w:rsidR="0077398D">
        <w:t xml:space="preserve">the command finds the term </w:t>
      </w:r>
      <w:r w:rsidR="002D65C0">
        <w:t>“</w:t>
      </w:r>
      <w:r>
        <w:t>Watson</w:t>
      </w:r>
      <w:r w:rsidR="002D65C0">
        <w:t>”</w:t>
      </w:r>
      <w:r>
        <w:t xml:space="preserve"> </w:t>
      </w:r>
      <w:r w:rsidR="0077398D">
        <w:t>i</w:t>
      </w:r>
      <w:r>
        <w:t>n the book</w:t>
      </w:r>
      <w:r w:rsidR="0077398D">
        <w:t xml:space="preserve"> contents</w:t>
      </w:r>
      <w:r>
        <w:t>, which looks like this:</w:t>
      </w:r>
    </w:p>
    <w:p w14:paraId="0CEC1F74" w14:textId="3263137A" w:rsidR="00CB1154" w:rsidRPr="00CB1154" w:rsidRDefault="00890B9A" w:rsidP="00890B9A">
      <w:pPr>
        <w:pStyle w:val="FigurePACKT"/>
      </w:pPr>
      <w:r>
        <w:rPr>
          <w:noProof/>
        </w:rPr>
        <w:drawing>
          <wp:inline distT="0" distB="0" distL="0" distR="0" wp14:anchorId="1DEEF681" wp14:editId="66EEE20B">
            <wp:extent cx="2493420" cy="7080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3420" cy="708025"/>
                    </a:xfrm>
                    <a:prstGeom prst="rect">
                      <a:avLst/>
                    </a:prstGeom>
                  </pic:spPr>
                </pic:pic>
              </a:graphicData>
            </a:graphic>
          </wp:inline>
        </w:drawing>
      </w:r>
    </w:p>
    <w:p w14:paraId="61AAF4B3" w14:textId="4E09FFFC" w:rsidR="00890B9A" w:rsidRDefault="00890B9A" w:rsidP="00890B9A">
      <w:pPr>
        <w:pStyle w:val="LayoutInformationPACKT"/>
        <w:rPr>
          <w:noProof/>
        </w:rPr>
      </w:pPr>
      <w:r>
        <w:t xml:space="preserve">Insert </w:t>
      </w:r>
      <w:r w:rsidRPr="00C41783">
        <w:t>image</w:t>
      </w:r>
      <w:r>
        <w:t xml:space="preserve"> </w:t>
      </w:r>
      <w:r>
        <w:rPr>
          <w:noProof/>
        </w:rPr>
        <w:t>B42024_02</w:t>
      </w:r>
      <w:r w:rsidRPr="00023EAD">
        <w:rPr>
          <w:noProof/>
        </w:rPr>
        <w:t>_</w:t>
      </w:r>
      <w:r>
        <w:rPr>
          <w:noProof/>
        </w:rPr>
        <w:t>34.png</w:t>
      </w:r>
    </w:p>
    <w:p w14:paraId="19760452" w14:textId="16B4F5CB" w:rsidR="00CB1154" w:rsidRDefault="00890B9A" w:rsidP="00C07891">
      <w:pPr>
        <w:pStyle w:val="NormalPACKT"/>
      </w:pPr>
      <w:r>
        <w:t xml:space="preserve">With </w:t>
      </w:r>
      <w:r w:rsidRPr="00890B9A">
        <w:rPr>
          <w:rStyle w:val="CodeInTextPACKT"/>
        </w:rPr>
        <w:t>Select-String</w:t>
      </w:r>
      <w:r>
        <w:t xml:space="preserve">, you can specify a regular expression with which to match the contents. In </w:t>
      </w:r>
      <w:r w:rsidRPr="00890B9A">
        <w:rPr>
          <w:rStyle w:val="ItalicsPACKT"/>
        </w:rPr>
        <w:t>step 6</w:t>
      </w:r>
      <w:r>
        <w:t>, you specify a regular expression pattern to search for the string “Dr. Watson”. The output of this step looks like this:</w:t>
      </w:r>
    </w:p>
    <w:p w14:paraId="253E59BC" w14:textId="0B1AC971" w:rsidR="00890B9A" w:rsidRPr="00C07891" w:rsidRDefault="00890B9A" w:rsidP="00890B9A">
      <w:pPr>
        <w:pStyle w:val="FigurePACKT"/>
      </w:pPr>
      <w:r>
        <w:rPr>
          <w:noProof/>
        </w:rPr>
        <w:drawing>
          <wp:inline distT="0" distB="0" distL="0" distR="0" wp14:anchorId="1DAEB817" wp14:editId="0536749E">
            <wp:extent cx="3100729" cy="854710"/>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3100729" cy="854710"/>
                    </a:xfrm>
                    <a:prstGeom prst="rect">
                      <a:avLst/>
                    </a:prstGeom>
                  </pic:spPr>
                </pic:pic>
              </a:graphicData>
            </a:graphic>
          </wp:inline>
        </w:drawing>
      </w:r>
    </w:p>
    <w:p w14:paraId="1BB5F532" w14:textId="6692190B" w:rsidR="00890B9A" w:rsidRDefault="00890B9A" w:rsidP="00890B9A">
      <w:pPr>
        <w:pStyle w:val="LayoutInformationPACKT"/>
        <w:rPr>
          <w:noProof/>
        </w:rPr>
      </w:pPr>
      <w:r>
        <w:t xml:space="preserve">Insert </w:t>
      </w:r>
      <w:r w:rsidRPr="00C41783">
        <w:t>image</w:t>
      </w:r>
      <w:r>
        <w:t xml:space="preserve"> </w:t>
      </w:r>
      <w:r>
        <w:rPr>
          <w:noProof/>
        </w:rPr>
        <w:t>B42024_02</w:t>
      </w:r>
      <w:r w:rsidRPr="00023EAD">
        <w:rPr>
          <w:noProof/>
        </w:rPr>
        <w:t>_</w:t>
      </w:r>
      <w:r>
        <w:rPr>
          <w:noProof/>
        </w:rPr>
        <w:t>35.png</w:t>
      </w:r>
    </w:p>
    <w:p w14:paraId="566DA805" w14:textId="5AC7B3AE" w:rsidR="00890B9A" w:rsidRDefault="00890B9A" w:rsidP="00890B9A">
      <w:r>
        <w:lastRenderedPageBreak/>
        <w:t>As an alternative to using a regular expression to perform searching, Select-String also takes a simple match</w:t>
      </w:r>
      <w:r w:rsidR="0077398D">
        <w:t>,</w:t>
      </w:r>
      <w:r>
        <w:t xml:space="preserve"> as shown in the output of </w:t>
      </w:r>
      <w:r w:rsidRPr="00890B9A">
        <w:rPr>
          <w:rStyle w:val="ItalicsPACKT"/>
        </w:rPr>
        <w:t>step 7</w:t>
      </w:r>
      <w:r>
        <w:t>:</w:t>
      </w:r>
    </w:p>
    <w:p w14:paraId="704FC8F5" w14:textId="59C9AE0A" w:rsidR="00890B9A" w:rsidRDefault="00890B9A" w:rsidP="00890B9A">
      <w:pPr>
        <w:pStyle w:val="FigurePACKT"/>
      </w:pPr>
      <w:r>
        <w:rPr>
          <w:noProof/>
        </w:rPr>
        <w:drawing>
          <wp:inline distT="0" distB="0" distL="0" distR="0" wp14:anchorId="2926929F" wp14:editId="1222C065">
            <wp:extent cx="2743200" cy="7512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751295"/>
                    </a:xfrm>
                    <a:prstGeom prst="rect">
                      <a:avLst/>
                    </a:prstGeom>
                  </pic:spPr>
                </pic:pic>
              </a:graphicData>
            </a:graphic>
          </wp:inline>
        </w:drawing>
      </w:r>
    </w:p>
    <w:p w14:paraId="27A75FE0" w14:textId="26A95352" w:rsidR="00890B9A" w:rsidRDefault="00890B9A" w:rsidP="00890B9A">
      <w:pPr>
        <w:pStyle w:val="LayoutInformationPACKT"/>
        <w:rPr>
          <w:noProof/>
        </w:rPr>
      </w:pPr>
      <w:r>
        <w:t xml:space="preserve">Insert </w:t>
      </w:r>
      <w:r w:rsidRPr="00C41783">
        <w:t>image</w:t>
      </w:r>
      <w:r>
        <w:t xml:space="preserve"> </w:t>
      </w:r>
      <w:r>
        <w:rPr>
          <w:noProof/>
        </w:rPr>
        <w:t>B42024_02</w:t>
      </w:r>
      <w:r w:rsidRPr="00023EAD">
        <w:rPr>
          <w:noProof/>
        </w:rPr>
        <w:t>_</w:t>
      </w:r>
      <w:r>
        <w:rPr>
          <w:noProof/>
        </w:rPr>
        <w:t>36.png</w:t>
      </w:r>
    </w:p>
    <w:p w14:paraId="1F829DF6" w14:textId="508EFE35" w:rsidR="00890B9A" w:rsidRDefault="00504710" w:rsidP="00890B9A">
      <w:r>
        <w:t xml:space="preserve">In the previous steps, you have used Select-String to search for contents of a variable. Another valuable </w:t>
      </w:r>
      <w:r w:rsidR="00B70C10">
        <w:t>feature</w:t>
      </w:r>
      <w:r>
        <w:t xml:space="preserve"> of Select-String is the ability to search for text in a file or even multiple files. You can see this in </w:t>
      </w:r>
      <w:r w:rsidRPr="00504710">
        <w:rPr>
          <w:rStyle w:val="ItalicsPACKT"/>
        </w:rPr>
        <w:t>step 8</w:t>
      </w:r>
      <w:r>
        <w:t>, the output of which looks like:</w:t>
      </w:r>
    </w:p>
    <w:p w14:paraId="02A9C1FA" w14:textId="3DD3C6C3" w:rsidR="00B70C10" w:rsidRDefault="00B70C10" w:rsidP="00B70C10">
      <w:pPr>
        <w:pStyle w:val="FigurePACKT"/>
      </w:pPr>
      <w:r>
        <w:rPr>
          <w:noProof/>
        </w:rPr>
        <w:drawing>
          <wp:inline distT="0" distB="0" distL="0" distR="0" wp14:anchorId="53FBE069" wp14:editId="388A365A">
            <wp:extent cx="3262630" cy="89427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62630" cy="894277"/>
                    </a:xfrm>
                    <a:prstGeom prst="rect">
                      <a:avLst/>
                    </a:prstGeom>
                  </pic:spPr>
                </pic:pic>
              </a:graphicData>
            </a:graphic>
          </wp:inline>
        </w:drawing>
      </w:r>
      <w:r w:rsidR="00890B9A">
        <w:t xml:space="preserve"> </w:t>
      </w:r>
    </w:p>
    <w:p w14:paraId="458354EF" w14:textId="4F208596" w:rsidR="00B70C10" w:rsidRDefault="00B70C10" w:rsidP="00B70C10">
      <w:pPr>
        <w:pStyle w:val="LayoutInformationPACKT"/>
        <w:rPr>
          <w:noProof/>
        </w:rPr>
      </w:pPr>
      <w:r>
        <w:t xml:space="preserve">Insert </w:t>
      </w:r>
      <w:r w:rsidRPr="00C41783">
        <w:t>image</w:t>
      </w:r>
      <w:r>
        <w:t xml:space="preserve"> </w:t>
      </w:r>
      <w:r>
        <w:rPr>
          <w:noProof/>
        </w:rPr>
        <w:t>B42024_02</w:t>
      </w:r>
      <w:r w:rsidRPr="00023EAD">
        <w:rPr>
          <w:noProof/>
        </w:rPr>
        <w:t>_</w:t>
      </w:r>
      <w:r>
        <w:rPr>
          <w:noProof/>
        </w:rPr>
        <w:t>37.png</w:t>
      </w:r>
    </w:p>
    <w:p w14:paraId="0C756E47" w14:textId="05A5946E" w:rsidR="0000165C" w:rsidRDefault="0000165C" w:rsidP="0000165C">
      <w:pPr>
        <w:pStyle w:val="Heading2"/>
      </w:pPr>
      <w:r>
        <w:t>There's more...</w:t>
      </w:r>
    </w:p>
    <w:p w14:paraId="3C3BEBF2" w14:textId="00B9FB45" w:rsidR="0077398D" w:rsidRPr="0077398D" w:rsidRDefault="0077398D" w:rsidP="0077398D">
      <w:pPr>
        <w:pStyle w:val="NormalPACKT"/>
        <w:rPr>
          <w:lang w:val="en-GB"/>
        </w:rPr>
      </w:pPr>
      <w:r>
        <w:rPr>
          <w:lang w:val="en-GB"/>
        </w:rPr>
        <w:t xml:space="preserve">In </w:t>
      </w:r>
      <w:r w:rsidRPr="00CA6F9C">
        <w:rPr>
          <w:i/>
          <w:iCs/>
          <w:color w:val="FF99CC"/>
          <w:lang w:val="en-GB"/>
        </w:rPr>
        <w:t>step 1</w:t>
      </w:r>
      <w:r>
        <w:rPr>
          <w:lang w:val="en-GB"/>
        </w:rPr>
        <w:t xml:space="preserve"> and </w:t>
      </w:r>
      <w:r w:rsidRPr="00CA6F9C">
        <w:rPr>
          <w:i/>
          <w:iCs/>
          <w:color w:val="FF99CC"/>
          <w:lang w:val="en-GB"/>
        </w:rPr>
        <w:t>step 2</w:t>
      </w:r>
      <w:r>
        <w:rPr>
          <w:lang w:val="en-GB"/>
        </w:rPr>
        <w:t xml:space="preserve">, you download a text file from the Project Gutenberg, a free internet library of </w:t>
      </w:r>
      <w:proofErr w:type="spellStart"/>
      <w:r>
        <w:rPr>
          <w:lang w:val="en-GB"/>
        </w:rPr>
        <w:t>ebooks</w:t>
      </w:r>
      <w:proofErr w:type="spellEnd"/>
      <w:r>
        <w:rPr>
          <w:lang w:val="en-GB"/>
        </w:rPr>
        <w:t xml:space="preserve">. This site contains a large number of free books in a variety of formats, including basic text. To find </w:t>
      </w:r>
      <w:proofErr w:type="gramStart"/>
      <w:r>
        <w:rPr>
          <w:lang w:val="en-GB"/>
        </w:rPr>
        <w:t>more free</w:t>
      </w:r>
      <w:proofErr w:type="gramEnd"/>
      <w:r>
        <w:rPr>
          <w:lang w:val="en-GB"/>
        </w:rPr>
        <w:t xml:space="preserve"> </w:t>
      </w:r>
      <w:proofErr w:type="spellStart"/>
      <w:r>
        <w:rPr>
          <w:lang w:val="en-GB"/>
        </w:rPr>
        <w:t>ebooks</w:t>
      </w:r>
      <w:proofErr w:type="spellEnd"/>
      <w:r>
        <w:rPr>
          <w:lang w:val="en-GB"/>
        </w:rPr>
        <w:t xml:space="preserve">, visit the homepage at </w:t>
      </w:r>
      <w:r w:rsidRPr="00B12221">
        <w:rPr>
          <w:i/>
          <w:iCs/>
          <w:lang w:val="en-GB"/>
          <w:rPrChange w:id="119" w:author="Lucy Wan" w:date="2020-10-21T15:08:00Z">
            <w:rPr>
              <w:lang w:val="en-GB"/>
            </w:rPr>
          </w:rPrChange>
        </w:rPr>
        <w:t>https://www.gutenberg.org/</w:t>
      </w:r>
      <w:r>
        <w:rPr>
          <w:lang w:val="en-GB"/>
        </w:rPr>
        <w:t xml:space="preserve"> and to read more about the project, see: </w:t>
      </w:r>
      <w:r w:rsidRPr="00B12221">
        <w:rPr>
          <w:i/>
          <w:iCs/>
          <w:lang w:val="en-GB"/>
          <w:rPrChange w:id="120" w:author="Lucy Wan" w:date="2020-10-21T15:08:00Z">
            <w:rPr>
              <w:lang w:val="en-GB"/>
            </w:rPr>
          </w:rPrChange>
        </w:rPr>
        <w:t>https://www.gutenberg.org/about/</w:t>
      </w:r>
      <w:ins w:id="121" w:author="Lucy Wan" w:date="2020-10-21T15:08:00Z">
        <w:r w:rsidR="00B12221">
          <w:rPr>
            <w:i/>
            <w:iCs/>
            <w:lang w:val="en-GB"/>
          </w:rPr>
          <w:t>.</w:t>
        </w:r>
      </w:ins>
      <w:bookmarkStart w:id="122" w:name="_GoBack"/>
      <w:bookmarkEnd w:id="122"/>
    </w:p>
    <w:p w14:paraId="7D7F7FD4" w14:textId="530CD137" w:rsidR="00CC1E97" w:rsidRPr="00822804" w:rsidRDefault="001B08E0" w:rsidP="00822804">
      <w:pPr>
        <w:pStyle w:val="NormalPACKT"/>
        <w:rPr>
          <w:color w:val="000000"/>
          <w:lang w:val="en-GB" w:eastAsia="en-GB"/>
        </w:rPr>
      </w:pPr>
      <w:r>
        <w:rPr>
          <w:lang w:val="en-GB"/>
        </w:rPr>
        <w:t>A</w:t>
      </w:r>
      <w:r w:rsidR="0077398D">
        <w:rPr>
          <w:lang w:val="en-GB"/>
        </w:rPr>
        <w:t>n essential</w:t>
      </w:r>
      <w:r>
        <w:rPr>
          <w:lang w:val="en-GB"/>
        </w:rPr>
        <w:t xml:space="preserve"> improvement to </w:t>
      </w:r>
      <w:r w:rsidRPr="001B08E0">
        <w:rPr>
          <w:rStyle w:val="CodeInTextPACKT"/>
        </w:rPr>
        <w:t>Search-String</w:t>
      </w:r>
      <w:r>
        <w:rPr>
          <w:lang w:val="en-GB"/>
        </w:rPr>
        <w:t xml:space="preserve"> in PowerShell 7 is </w:t>
      </w:r>
      <w:ins w:id="123" w:author="Lucy Wan" w:date="2020-10-21T11:45:00Z">
        <w:r w:rsidR="003B02ED">
          <w:rPr>
            <w:lang w:val="en-GB"/>
          </w:rPr>
          <w:t xml:space="preserve">the </w:t>
        </w:r>
      </w:ins>
      <w:r>
        <w:rPr>
          <w:lang w:val="en-GB"/>
        </w:rPr>
        <w:t xml:space="preserve">highlighting </w:t>
      </w:r>
      <w:ins w:id="124" w:author="Lucy Wan" w:date="2020-10-21T11:45:00Z">
        <w:r w:rsidR="003B02ED">
          <w:rPr>
            <w:lang w:val="en-GB"/>
          </w:rPr>
          <w:t xml:space="preserve">of </w:t>
        </w:r>
      </w:ins>
      <w:r>
        <w:rPr>
          <w:lang w:val="en-GB"/>
        </w:rPr>
        <w:t xml:space="preserve">the selected string, as you can see in </w:t>
      </w:r>
      <w:r w:rsidRPr="001B08E0">
        <w:rPr>
          <w:rStyle w:val="ItalicsPACKT"/>
        </w:rPr>
        <w:t>step 5</w:t>
      </w:r>
      <w:r>
        <w:rPr>
          <w:lang w:val="en-GB"/>
        </w:rPr>
        <w:t xml:space="preserve">, </w:t>
      </w:r>
      <w:r w:rsidRPr="001B08E0">
        <w:rPr>
          <w:rStyle w:val="ItalicsPACKT"/>
        </w:rPr>
        <w:t>step 6</w:t>
      </w:r>
      <w:r>
        <w:rPr>
          <w:lang w:val="en-GB"/>
        </w:rPr>
        <w:t xml:space="preserve">, </w:t>
      </w:r>
      <w:r w:rsidRPr="001B08E0">
        <w:rPr>
          <w:rStyle w:val="ItalicsPACKT"/>
        </w:rPr>
        <w:t>step 7</w:t>
      </w:r>
      <w:r>
        <w:rPr>
          <w:lang w:val="en-GB"/>
        </w:rPr>
        <w:t xml:space="preserve">, and </w:t>
      </w:r>
      <w:r w:rsidRPr="001B08E0">
        <w:rPr>
          <w:rStyle w:val="ItalicsPACKT"/>
        </w:rPr>
        <w:t>step 8</w:t>
      </w:r>
      <w:r>
        <w:rPr>
          <w:lang w:val="en-GB"/>
        </w:rPr>
        <w:t xml:space="preserve">. From the command line, this makes viewing the output from </w:t>
      </w:r>
      <w:r w:rsidRPr="001B08E0">
        <w:rPr>
          <w:rStyle w:val="CodeInTextPACKT"/>
        </w:rPr>
        <w:t>Select-String</w:t>
      </w:r>
      <w:r>
        <w:rPr>
          <w:lang w:val="en-GB"/>
        </w:rPr>
        <w:t xml:space="preserve"> much easier to consume. And the ability to search across multiple files, as shown in </w:t>
      </w:r>
      <w:r w:rsidRPr="001B08E0">
        <w:rPr>
          <w:rStyle w:val="ItalicsPACKT"/>
        </w:rPr>
        <w:t>step 8</w:t>
      </w:r>
      <w:r>
        <w:rPr>
          <w:lang w:val="en-GB"/>
        </w:rPr>
        <w:t>, makes the Select-String cmdlet even more useful.</w:t>
      </w:r>
    </w:p>
    <w:p w14:paraId="572D1F90" w14:textId="23C6C34D" w:rsidR="0000165C" w:rsidRPr="009D0F10" w:rsidRDefault="005D5C90" w:rsidP="0000165C">
      <w:pPr>
        <w:pStyle w:val="Heading1"/>
        <w:pBdr>
          <w:top w:val="none" w:sz="0" w:space="0" w:color="auto"/>
          <w:left w:val="none" w:sz="0" w:space="0" w:color="auto"/>
          <w:bottom w:val="none" w:sz="0" w:space="0" w:color="auto"/>
          <w:right w:val="none" w:sz="0" w:space="0" w:color="auto"/>
        </w:pBdr>
        <w:tabs>
          <w:tab w:val="left" w:pos="0"/>
        </w:tabs>
      </w:pPr>
      <w:r>
        <w:t>Exploring Error View and Get-Error</w:t>
      </w:r>
    </w:p>
    <w:p w14:paraId="7920BCE9" w14:textId="063E5EF7" w:rsidR="0000165C" w:rsidRDefault="000658AF" w:rsidP="0000165C">
      <w:pPr>
        <w:pStyle w:val="BulletPACKT"/>
        <w:numPr>
          <w:ilvl w:val="0"/>
          <w:numId w:val="0"/>
        </w:numPr>
      </w:pPr>
      <w:r>
        <w:t xml:space="preserve">Since the very beginning, Windows PowerShell </w:t>
      </w:r>
      <w:ins w:id="125" w:author="Lucy Wan" w:date="2020-10-21T11:46:00Z">
        <w:r w:rsidR="00B12066">
          <w:t>has done</w:t>
        </w:r>
      </w:ins>
      <w:del w:id="126" w:author="Lucy Wan" w:date="2020-10-21T11:46:00Z">
        <w:r w:rsidDel="00B12066">
          <w:delText>did</w:delText>
        </w:r>
      </w:del>
      <w:r>
        <w:t xml:space="preserve"> a great job in displaying the results of errors</w:t>
      </w:r>
      <w:ins w:id="127" w:author="Lucy Wan" w:date="2020-10-21T11:45:00Z">
        <w:r w:rsidR="005E30F0">
          <w:t>:</w:t>
        </w:r>
      </w:ins>
      <w:del w:id="128" w:author="Lucy Wan" w:date="2020-10-21T11:45:00Z">
        <w:r w:rsidDel="005E30F0">
          <w:delText>.</w:delText>
        </w:r>
      </w:del>
      <w:del w:id="129" w:author="Lucy Wan" w:date="2020-10-21T11:46:00Z">
        <w:r w:rsidDel="005E30F0">
          <w:delText xml:space="preserve"> A</w:delText>
        </w:r>
      </w:del>
      <w:ins w:id="130" w:author="Lucy Wan" w:date="2020-10-21T11:46:00Z">
        <w:r w:rsidR="005E30F0">
          <w:t xml:space="preserve"> a</w:t>
        </w:r>
      </w:ins>
      <w:r>
        <w:t xml:space="preserve"> big blob of red text on a black </w:t>
      </w:r>
      <w:r w:rsidR="0077398D">
        <w:t>background</w:t>
      </w:r>
      <w:r>
        <w:t xml:space="preserve"> that contain</w:t>
      </w:r>
      <w:ins w:id="131" w:author="Lucy Wan" w:date="2020-10-21T11:46:00Z">
        <w:r w:rsidR="00026227">
          <w:t>s</w:t>
        </w:r>
      </w:ins>
      <w:del w:id="132" w:author="Lucy Wan" w:date="2020-10-21T11:46:00Z">
        <w:r w:rsidDel="00026227">
          <w:delText>ed</w:delText>
        </w:r>
      </w:del>
      <w:r>
        <w:t xml:space="preserve"> full details </w:t>
      </w:r>
      <w:ins w:id="133" w:author="Lucy Wan" w:date="2020-10-21T12:48:00Z">
        <w:r w:rsidR="006835AF">
          <w:t>about</w:t>
        </w:r>
      </w:ins>
      <w:del w:id="134" w:author="Lucy Wan" w:date="2020-10-21T12:48:00Z">
        <w:r w:rsidDel="006835AF">
          <w:delText>of</w:delText>
        </w:r>
      </w:del>
      <w:r>
        <w:t xml:space="preserve"> what went wrong. It was tremendous, but many new users found </w:t>
      </w:r>
      <w:r>
        <w:lastRenderedPageBreak/>
        <w:t>it a bit off</w:t>
      </w:r>
      <w:r w:rsidR="0077398D">
        <w:t>-</w:t>
      </w:r>
      <w:r>
        <w:t>putting - there was too much information</w:t>
      </w:r>
      <w:r w:rsidR="0077398D">
        <w:t>,</w:t>
      </w:r>
      <w:r>
        <w:t xml:space="preserve"> some of which was not very useful in most cases. </w:t>
      </w:r>
    </w:p>
    <w:p w14:paraId="6DE30800" w14:textId="7B5D76FC" w:rsidR="000658AF" w:rsidRDefault="000658AF" w:rsidP="0000165C">
      <w:pPr>
        <w:pStyle w:val="BulletPACKT"/>
        <w:numPr>
          <w:ilvl w:val="0"/>
          <w:numId w:val="0"/>
        </w:numPr>
      </w:pPr>
      <w:del w:id="135" w:author="Lucy Wan" w:date="2020-10-21T12:49:00Z">
        <w:r w:rsidDel="008E1050">
          <w:delText xml:space="preserve">With PowerShell 7, </w:delText>
        </w:r>
      </w:del>
      <w:r>
        <w:t xml:space="preserve">PowerShell </w:t>
      </w:r>
      <w:ins w:id="136" w:author="Lucy Wan" w:date="2020-10-21T12:49:00Z">
        <w:r w:rsidR="008E1050">
          <w:t xml:space="preserve">7 </w:t>
        </w:r>
      </w:ins>
      <w:r>
        <w:t xml:space="preserve">now offers a more concise view of errors which reduces the amount of text and improves the format of the output. The result is shorter and more readable output. And, on those rare occasions when it might be necessary, you can get complete error details without having to parse through </w:t>
      </w:r>
      <w:r w:rsidRPr="000658AF">
        <w:rPr>
          <w:rStyle w:val="CodeInTextPACKT"/>
        </w:rPr>
        <w:t>$</w:t>
      </w:r>
      <w:proofErr w:type="gramStart"/>
      <w:r w:rsidRPr="000658AF">
        <w:rPr>
          <w:rStyle w:val="CodeInTextPACKT"/>
        </w:rPr>
        <w:t>Error[</w:t>
      </w:r>
      <w:proofErr w:type="gramEnd"/>
      <w:r w:rsidRPr="000658AF">
        <w:rPr>
          <w:rStyle w:val="CodeInTextPACKT"/>
        </w:rPr>
        <w:t>0]</w:t>
      </w:r>
      <w:r>
        <w:t xml:space="preserve">. </w:t>
      </w:r>
    </w:p>
    <w:p w14:paraId="23916068" w14:textId="77777777" w:rsidR="0000165C" w:rsidRDefault="0000165C" w:rsidP="0000165C">
      <w:pPr>
        <w:pStyle w:val="Heading2"/>
        <w:tabs>
          <w:tab w:val="left" w:pos="0"/>
        </w:tabs>
      </w:pPr>
      <w:r>
        <w:t>Getting Ready</w:t>
      </w:r>
    </w:p>
    <w:p w14:paraId="02974C20" w14:textId="2A69A48F" w:rsidR="000658AF" w:rsidRDefault="000658AF" w:rsidP="000658AF">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and/or Visual Studio Code, and you have created a console profile file. </w:t>
      </w:r>
    </w:p>
    <w:p w14:paraId="2A845C84" w14:textId="221241C6" w:rsidR="0000165C" w:rsidRDefault="0000165C" w:rsidP="0000165C">
      <w:pPr>
        <w:pStyle w:val="Heading2"/>
        <w:tabs>
          <w:tab w:val="left" w:pos="0"/>
        </w:tabs>
      </w:pPr>
      <w:r>
        <w:t>How to do it...</w:t>
      </w:r>
    </w:p>
    <w:p w14:paraId="2495F0E2" w14:textId="7D1EBAD7" w:rsidR="002E3EEC" w:rsidRPr="002E3EEC" w:rsidRDefault="002E3EEC" w:rsidP="002E3EEC">
      <w:pPr>
        <w:pStyle w:val="NumberedBulletPACKT"/>
        <w:numPr>
          <w:ilvl w:val="0"/>
          <w:numId w:val="36"/>
        </w:numPr>
        <w:rPr>
          <w:color w:val="000000"/>
          <w:lang w:val="en-GB" w:eastAsia="en-GB"/>
        </w:rPr>
      </w:pPr>
      <w:r w:rsidRPr="002E3EEC">
        <w:rPr>
          <w:lang w:val="en-GB" w:eastAsia="en-GB"/>
        </w:rPr>
        <w:t>Create a simple script</w:t>
      </w:r>
    </w:p>
    <w:p w14:paraId="3AF3506A" w14:textId="77777777" w:rsidR="002E3EEC" w:rsidRPr="002E3EEC" w:rsidRDefault="002E3EEC" w:rsidP="002E3EEC">
      <w:pPr>
        <w:pStyle w:val="CodePACKT"/>
      </w:pPr>
    </w:p>
    <w:p w14:paraId="2746CEC4" w14:textId="1B66345B" w:rsidR="002E3EEC" w:rsidRPr="002E3EEC" w:rsidRDefault="002E3EEC" w:rsidP="002E3EEC">
      <w:pPr>
        <w:pStyle w:val="CodePACKT"/>
      </w:pPr>
      <w:r w:rsidRPr="002E3EEC">
        <w:t>$SCRIPT = @'</w:t>
      </w:r>
    </w:p>
    <w:p w14:paraId="627705AD" w14:textId="77777777" w:rsidR="002E3EEC" w:rsidRPr="002E3EEC" w:rsidRDefault="002E3EEC" w:rsidP="002E3EEC">
      <w:pPr>
        <w:pStyle w:val="CodePACKT"/>
      </w:pPr>
      <w:r w:rsidRPr="002E3EEC">
        <w:t>  # divide by zero</w:t>
      </w:r>
    </w:p>
    <w:p w14:paraId="0B219AD6" w14:textId="77777777" w:rsidR="002E3EEC" w:rsidRPr="002E3EEC" w:rsidRDefault="002E3EEC" w:rsidP="002E3EEC">
      <w:pPr>
        <w:pStyle w:val="CodePACKT"/>
      </w:pPr>
      <w:r w:rsidRPr="002E3EEC">
        <w:t>  42/0  </w:t>
      </w:r>
    </w:p>
    <w:p w14:paraId="233DC72E" w14:textId="77777777" w:rsidR="002E3EEC" w:rsidRPr="002E3EEC" w:rsidRDefault="002E3EEC" w:rsidP="002E3EEC">
      <w:pPr>
        <w:pStyle w:val="CodePACKT"/>
      </w:pPr>
      <w:r w:rsidRPr="002E3EEC">
        <w:t>'@</w:t>
      </w:r>
    </w:p>
    <w:p w14:paraId="140EF579" w14:textId="77777777" w:rsidR="002E3EEC" w:rsidRPr="002E3EEC" w:rsidRDefault="002E3EEC" w:rsidP="002E3EEC">
      <w:pPr>
        <w:pStyle w:val="CodePACKT"/>
      </w:pPr>
      <w:r w:rsidRPr="002E3EEC">
        <w:t>$SCRIPTFILENAME = 'C:\Foo\ZeroDivError.ps1'</w:t>
      </w:r>
    </w:p>
    <w:p w14:paraId="1CEBDA8E" w14:textId="77777777" w:rsidR="002E3EEC" w:rsidRPr="002E3EEC" w:rsidRDefault="002E3EEC" w:rsidP="002E3EEC">
      <w:pPr>
        <w:pStyle w:val="CodePACKT"/>
      </w:pPr>
      <w:r w:rsidRPr="002E3EEC">
        <w:t>$SCRIPT | Out-File -Path $SCRIPTFILENAME</w:t>
      </w:r>
    </w:p>
    <w:p w14:paraId="1F2C4AE3" w14:textId="77777777" w:rsidR="002E3EEC" w:rsidRPr="002E3EEC" w:rsidRDefault="002E3EEC" w:rsidP="002E3EEC">
      <w:pPr>
        <w:pStyle w:val="CodePACKT"/>
      </w:pPr>
    </w:p>
    <w:p w14:paraId="01419D04" w14:textId="784999C0" w:rsidR="002E3EEC" w:rsidRPr="002E3EEC" w:rsidRDefault="002E3EEC" w:rsidP="002E3EEC">
      <w:pPr>
        <w:pStyle w:val="NumberedBulletPACKT"/>
        <w:rPr>
          <w:color w:val="000000"/>
          <w:lang w:val="en-GB" w:eastAsia="en-GB"/>
        </w:rPr>
      </w:pPr>
      <w:r w:rsidRPr="002E3EEC">
        <w:rPr>
          <w:lang w:val="en-GB" w:eastAsia="en-GB"/>
        </w:rPr>
        <w:t>Run the script and see the default error view</w:t>
      </w:r>
    </w:p>
    <w:p w14:paraId="4D315EEB" w14:textId="1A462C58" w:rsidR="002E3EEC" w:rsidRPr="002E3EEC" w:rsidRDefault="002E3EEC" w:rsidP="002E3EEC">
      <w:pPr>
        <w:pStyle w:val="CodePACKT"/>
        <w:rPr>
          <w:lang w:val="en-GB"/>
        </w:rPr>
      </w:pPr>
      <w:r>
        <w:rPr>
          <w:lang w:val="en-GB"/>
        </w:rPr>
        <w:br/>
      </w:r>
      <w:r w:rsidRPr="002E3EEC">
        <w:rPr>
          <w:lang w:val="en-GB"/>
        </w:rPr>
        <w:t>&amp; $SCRIPTFILENAME</w:t>
      </w:r>
    </w:p>
    <w:p w14:paraId="7A134D9D" w14:textId="77777777" w:rsidR="002E3EEC" w:rsidRPr="002E3EEC" w:rsidRDefault="002E3EEC" w:rsidP="002E3EEC">
      <w:pPr>
        <w:pStyle w:val="CodePACKT"/>
        <w:rPr>
          <w:lang w:val="en-GB"/>
        </w:rPr>
      </w:pPr>
    </w:p>
    <w:p w14:paraId="51956915" w14:textId="111FF0E8" w:rsidR="002E3EEC" w:rsidRPr="002E3EEC" w:rsidRDefault="002E3EEC" w:rsidP="002E3EEC">
      <w:pPr>
        <w:pStyle w:val="NumberedBulletPACKT"/>
        <w:rPr>
          <w:color w:val="000000"/>
          <w:lang w:val="en-GB" w:eastAsia="en-GB"/>
        </w:rPr>
      </w:pPr>
      <w:r w:rsidRPr="002E3EEC">
        <w:rPr>
          <w:lang w:val="en-GB" w:eastAsia="en-GB"/>
        </w:rPr>
        <w:t>Run the same line from the console</w:t>
      </w:r>
    </w:p>
    <w:p w14:paraId="40CDA204" w14:textId="77777777" w:rsidR="002E3EEC" w:rsidRPr="002E3EEC" w:rsidRDefault="002E3EEC" w:rsidP="002E3EEC">
      <w:pPr>
        <w:pStyle w:val="CodePACKT"/>
      </w:pPr>
    </w:p>
    <w:p w14:paraId="6BED3DF1" w14:textId="63C612D7" w:rsidR="002E3EEC" w:rsidRPr="002E3EEC" w:rsidRDefault="002E3EEC" w:rsidP="002E3EEC">
      <w:pPr>
        <w:pStyle w:val="CodePACKT"/>
      </w:pPr>
      <w:r w:rsidRPr="002E3EEC">
        <w:t>42/0  </w:t>
      </w:r>
    </w:p>
    <w:p w14:paraId="076E354C" w14:textId="77777777" w:rsidR="002E3EEC" w:rsidRPr="002E3EEC" w:rsidRDefault="002E3EEC" w:rsidP="002E3EEC">
      <w:pPr>
        <w:pStyle w:val="CodePACKT"/>
      </w:pPr>
    </w:p>
    <w:p w14:paraId="29FF6A12" w14:textId="471DE06B" w:rsidR="002E3EEC" w:rsidRPr="002E3EEC" w:rsidRDefault="002E3EEC" w:rsidP="002E3EEC">
      <w:pPr>
        <w:pStyle w:val="NumberedBulletPACKT"/>
        <w:rPr>
          <w:color w:val="000000"/>
          <w:lang w:val="en-GB" w:eastAsia="en-GB"/>
        </w:rPr>
      </w:pPr>
      <w:r w:rsidRPr="002E3EEC">
        <w:rPr>
          <w:lang w:val="en-GB" w:eastAsia="en-GB"/>
        </w:rPr>
        <w:t>View </w:t>
      </w:r>
      <w:r w:rsidRPr="002E3EEC">
        <w:rPr>
          <w:rStyle w:val="CodeInTextPACKT"/>
        </w:rPr>
        <w:t>$</w:t>
      </w:r>
      <w:proofErr w:type="spellStart"/>
      <w:r w:rsidRPr="002E3EEC">
        <w:rPr>
          <w:rStyle w:val="CodeInTextPACKT"/>
        </w:rPr>
        <w:t>ErrorView</w:t>
      </w:r>
      <w:proofErr w:type="spellEnd"/>
      <w:r w:rsidRPr="002E3EEC">
        <w:t xml:space="preserve"> variable</w:t>
      </w:r>
    </w:p>
    <w:p w14:paraId="3C413529" w14:textId="77777777" w:rsidR="002E3EEC" w:rsidRDefault="002E3EEC" w:rsidP="002E3EEC">
      <w:pPr>
        <w:pStyle w:val="CodePACKT"/>
        <w:rPr>
          <w:lang w:val="en-GB"/>
        </w:rPr>
      </w:pPr>
    </w:p>
    <w:p w14:paraId="4694F6A0" w14:textId="24BB3085" w:rsidR="002E3EEC" w:rsidRPr="002E3EEC" w:rsidRDefault="002E3EEC" w:rsidP="002E3EEC">
      <w:pPr>
        <w:pStyle w:val="CodePACKT"/>
        <w:rPr>
          <w:color w:val="000000"/>
          <w:lang w:val="en-GB"/>
        </w:rPr>
      </w:pPr>
      <w:r w:rsidRPr="002E3EEC">
        <w:rPr>
          <w:lang w:val="en-GB"/>
        </w:rPr>
        <w:t>$</w:t>
      </w:r>
      <w:proofErr w:type="spellStart"/>
      <w:r w:rsidRPr="002E3EEC">
        <w:rPr>
          <w:lang w:val="en-GB"/>
        </w:rPr>
        <w:t>ErrorView</w:t>
      </w:r>
      <w:proofErr w:type="spellEnd"/>
      <w:r w:rsidRPr="002E3EEC">
        <w:rPr>
          <w:color w:val="000000"/>
          <w:lang w:val="en-GB"/>
        </w:rPr>
        <w:t> </w:t>
      </w:r>
    </w:p>
    <w:p w14:paraId="5BC639E8" w14:textId="77777777" w:rsidR="002E3EEC" w:rsidRPr="002E3EEC" w:rsidRDefault="002E3EEC" w:rsidP="002E3EEC">
      <w:pPr>
        <w:pStyle w:val="CodePACKT"/>
        <w:rPr>
          <w:color w:val="000000"/>
          <w:lang w:val="en-GB"/>
        </w:rPr>
      </w:pPr>
    </w:p>
    <w:p w14:paraId="5EA854B1" w14:textId="5B57CAED" w:rsidR="002E3EEC" w:rsidRPr="002E3EEC" w:rsidRDefault="002E3EEC" w:rsidP="002E3EEC">
      <w:pPr>
        <w:pStyle w:val="NumberedBulletPACKT"/>
        <w:rPr>
          <w:color w:val="000000"/>
          <w:lang w:val="en-GB" w:eastAsia="en-GB"/>
        </w:rPr>
      </w:pPr>
      <w:r w:rsidRPr="002E3EEC">
        <w:rPr>
          <w:lang w:val="en-GB" w:eastAsia="en-GB"/>
        </w:rPr>
        <w:t>View </w:t>
      </w:r>
      <w:r>
        <w:rPr>
          <w:lang w:val="en-GB" w:eastAsia="en-GB"/>
        </w:rPr>
        <w:t>p</w:t>
      </w:r>
      <w:r w:rsidRPr="002E3EEC">
        <w:rPr>
          <w:lang w:val="en-GB" w:eastAsia="en-GB"/>
        </w:rPr>
        <w:t>otential values of </w:t>
      </w:r>
      <w:r w:rsidR="00EC653F" w:rsidRPr="00EC653F">
        <w:rPr>
          <w:rStyle w:val="CodeInTextPACKT"/>
        </w:rPr>
        <w:t>$</w:t>
      </w:r>
      <w:proofErr w:type="spellStart"/>
      <w:r w:rsidRPr="00EC653F">
        <w:rPr>
          <w:rStyle w:val="CodeInTextPACKT"/>
        </w:rPr>
        <w:t>ErrorView</w:t>
      </w:r>
      <w:proofErr w:type="spellEnd"/>
    </w:p>
    <w:p w14:paraId="2CC53C06" w14:textId="77777777" w:rsidR="002E3EEC" w:rsidRPr="002E3EEC" w:rsidRDefault="002E3EEC" w:rsidP="002E3EEC">
      <w:pPr>
        <w:pStyle w:val="CodePACKT"/>
      </w:pPr>
    </w:p>
    <w:p w14:paraId="7AC5FB37" w14:textId="53638A80" w:rsidR="002E3EEC" w:rsidRPr="002E3EEC" w:rsidRDefault="002E3EEC" w:rsidP="002E3EEC">
      <w:pPr>
        <w:pStyle w:val="CodePACKT"/>
      </w:pPr>
      <w:r w:rsidRPr="002E3EEC">
        <w:t>$Type = $</w:t>
      </w:r>
      <w:proofErr w:type="spellStart"/>
      <w:r w:rsidRPr="002E3EEC">
        <w:t>ErrorView.GetType</w:t>
      </w:r>
      <w:proofErr w:type="spellEnd"/>
      <w:r w:rsidRPr="002E3EEC">
        <w:t>(</w:t>
      </w:r>
      <w:proofErr w:type="gramStart"/>
      <w:r w:rsidRPr="002E3EEC">
        <w:t>).</w:t>
      </w:r>
      <w:proofErr w:type="spellStart"/>
      <w:r w:rsidRPr="002E3EEC">
        <w:t>FullName</w:t>
      </w:r>
      <w:proofErr w:type="spellEnd"/>
      <w:proofErr w:type="gramEnd"/>
    </w:p>
    <w:p w14:paraId="184362EC" w14:textId="77777777" w:rsidR="002E3EEC" w:rsidRPr="002E3EEC" w:rsidRDefault="002E3EEC" w:rsidP="002E3EEC">
      <w:pPr>
        <w:pStyle w:val="CodePACKT"/>
      </w:pPr>
      <w:r w:rsidRPr="002E3EEC">
        <w:t>[</w:t>
      </w:r>
      <w:proofErr w:type="spellStart"/>
      <w:r w:rsidRPr="002E3EEC">
        <w:t>System.Enum</w:t>
      </w:r>
      <w:proofErr w:type="spellEnd"/>
      <w:proofErr w:type="gramStart"/>
      <w:r w:rsidRPr="002E3EEC">
        <w:t>]::</w:t>
      </w:r>
      <w:proofErr w:type="spellStart"/>
      <w:proofErr w:type="gramEnd"/>
      <w:r w:rsidRPr="002E3EEC">
        <w:t>GetNames</w:t>
      </w:r>
      <w:proofErr w:type="spellEnd"/>
      <w:r w:rsidRPr="002E3EEC">
        <w:t>($Type)</w:t>
      </w:r>
    </w:p>
    <w:p w14:paraId="6C36A79C" w14:textId="77777777" w:rsidR="002E3EEC" w:rsidRPr="002E3EEC" w:rsidRDefault="002E3EEC" w:rsidP="002E3EEC">
      <w:pPr>
        <w:pStyle w:val="CodePACKT"/>
      </w:pPr>
    </w:p>
    <w:p w14:paraId="07C90E80" w14:textId="2F8FDE4F" w:rsidR="002E3EEC" w:rsidRPr="002E3EEC" w:rsidRDefault="002E3EEC" w:rsidP="002E3EEC">
      <w:pPr>
        <w:pStyle w:val="NumberedBulletPACKT"/>
        <w:rPr>
          <w:color w:val="000000"/>
          <w:lang w:val="en-GB" w:eastAsia="en-GB"/>
        </w:rPr>
      </w:pPr>
      <w:r w:rsidRPr="002E3EEC">
        <w:rPr>
          <w:lang w:val="en-GB" w:eastAsia="en-GB"/>
        </w:rPr>
        <w:t>Set </w:t>
      </w:r>
      <w:r w:rsidRPr="00EC653F">
        <w:rPr>
          <w:rStyle w:val="CodeInTextPACKT"/>
        </w:rPr>
        <w:t>$</w:t>
      </w:r>
      <w:proofErr w:type="spellStart"/>
      <w:r w:rsidRPr="00EC653F">
        <w:rPr>
          <w:rStyle w:val="CodeInTextPACKT"/>
        </w:rPr>
        <w:t>ErrorView</w:t>
      </w:r>
      <w:proofErr w:type="spellEnd"/>
      <w:r w:rsidRPr="002E3EEC">
        <w:rPr>
          <w:lang w:val="en-GB" w:eastAsia="en-GB"/>
        </w:rPr>
        <w:t> to </w:t>
      </w:r>
      <w:proofErr w:type="spellStart"/>
      <w:r w:rsidRPr="00EC653F">
        <w:rPr>
          <w:rStyle w:val="CodeInTextPACKT"/>
        </w:rPr>
        <w:t>NormalView</w:t>
      </w:r>
      <w:proofErr w:type="spellEnd"/>
      <w:r w:rsidRPr="002E3EEC">
        <w:rPr>
          <w:lang w:val="en-GB" w:eastAsia="en-GB"/>
        </w:rPr>
        <w:t> and re-create the error</w:t>
      </w:r>
    </w:p>
    <w:p w14:paraId="4B1B0013" w14:textId="77777777" w:rsidR="002E3EEC" w:rsidRPr="002E3EEC" w:rsidRDefault="002E3EEC" w:rsidP="002E3EEC">
      <w:pPr>
        <w:pStyle w:val="CodePACKT"/>
      </w:pPr>
    </w:p>
    <w:p w14:paraId="473DFDAC" w14:textId="4383A8CC" w:rsidR="002E3EEC" w:rsidRPr="002E3EEC" w:rsidRDefault="002E3EEC" w:rsidP="002E3EEC">
      <w:pPr>
        <w:pStyle w:val="CodePACKT"/>
      </w:pPr>
      <w:r w:rsidRPr="002E3EEC">
        <w:t>$</w:t>
      </w:r>
      <w:proofErr w:type="spellStart"/>
      <w:r w:rsidRPr="002E3EEC">
        <w:t>ErrorView</w:t>
      </w:r>
      <w:proofErr w:type="spellEnd"/>
      <w:r w:rsidRPr="002E3EEC">
        <w:t> = '</w:t>
      </w:r>
      <w:proofErr w:type="spellStart"/>
      <w:r w:rsidRPr="002E3EEC">
        <w:t>NormalView</w:t>
      </w:r>
      <w:proofErr w:type="spellEnd"/>
      <w:r w:rsidRPr="002E3EEC">
        <w:t>'</w:t>
      </w:r>
    </w:p>
    <w:p w14:paraId="303979AA" w14:textId="77777777" w:rsidR="002E3EEC" w:rsidRPr="002E3EEC" w:rsidRDefault="002E3EEC" w:rsidP="002E3EEC">
      <w:pPr>
        <w:pStyle w:val="CodePACKT"/>
      </w:pPr>
      <w:r w:rsidRPr="002E3EEC">
        <w:t>&amp; $SCRIPTFILENAME</w:t>
      </w:r>
    </w:p>
    <w:p w14:paraId="27FD41DB" w14:textId="77777777" w:rsidR="002E3EEC" w:rsidRPr="002E3EEC" w:rsidRDefault="002E3EEC" w:rsidP="002E3EEC">
      <w:pPr>
        <w:pStyle w:val="CodePACKT"/>
      </w:pPr>
    </w:p>
    <w:p w14:paraId="39D432E5" w14:textId="2C8792A4" w:rsidR="002E3EEC" w:rsidRPr="002E3EEC" w:rsidRDefault="002E3EEC" w:rsidP="002E3EEC">
      <w:pPr>
        <w:pStyle w:val="NumberedBulletPACKT"/>
        <w:rPr>
          <w:color w:val="000000"/>
          <w:lang w:val="en-GB" w:eastAsia="en-GB"/>
        </w:rPr>
      </w:pPr>
      <w:r w:rsidRPr="002E3EEC">
        <w:rPr>
          <w:lang w:val="en-GB" w:eastAsia="en-GB"/>
        </w:rPr>
        <w:t>Set </w:t>
      </w:r>
      <w:r w:rsidRPr="002E3EEC">
        <w:rPr>
          <w:rStyle w:val="CodeInTextPACKT"/>
        </w:rPr>
        <w:t>$</w:t>
      </w:r>
      <w:proofErr w:type="spellStart"/>
      <w:r w:rsidRPr="002E3EEC">
        <w:rPr>
          <w:rStyle w:val="CodeInTextPACKT"/>
        </w:rPr>
        <w:t>ErrorView</w:t>
      </w:r>
      <w:proofErr w:type="spellEnd"/>
      <w:r w:rsidRPr="002E3EEC">
        <w:rPr>
          <w:lang w:val="en-GB" w:eastAsia="en-GB"/>
        </w:rPr>
        <w:t> to </w:t>
      </w:r>
      <w:r>
        <w:rPr>
          <w:lang w:val="en-GB" w:eastAsia="en-GB"/>
        </w:rPr>
        <w:t>‘</w:t>
      </w:r>
      <w:proofErr w:type="spellStart"/>
      <w:r w:rsidRPr="002E3EEC">
        <w:rPr>
          <w:lang w:val="en-GB" w:eastAsia="en-GB"/>
        </w:rPr>
        <w:t>CategoryView</w:t>
      </w:r>
      <w:proofErr w:type="spellEnd"/>
      <w:r>
        <w:rPr>
          <w:lang w:val="en-GB" w:eastAsia="en-GB"/>
        </w:rPr>
        <w:t>’</w:t>
      </w:r>
      <w:r w:rsidRPr="002E3EEC">
        <w:rPr>
          <w:lang w:val="en-GB" w:eastAsia="en-GB"/>
        </w:rPr>
        <w:t> and re-create the error</w:t>
      </w:r>
    </w:p>
    <w:p w14:paraId="3E86B689" w14:textId="77777777" w:rsidR="002E3EEC" w:rsidRPr="002E3EEC" w:rsidRDefault="002E3EEC" w:rsidP="002E3EEC">
      <w:pPr>
        <w:pStyle w:val="CodePACKT"/>
      </w:pPr>
    </w:p>
    <w:p w14:paraId="1CB147D8" w14:textId="44990CA4" w:rsidR="002E3EEC" w:rsidRPr="002E3EEC" w:rsidRDefault="002E3EEC" w:rsidP="002E3EEC">
      <w:pPr>
        <w:pStyle w:val="CodePACKT"/>
      </w:pPr>
      <w:r w:rsidRPr="002E3EEC">
        <w:t>$</w:t>
      </w:r>
      <w:proofErr w:type="spellStart"/>
      <w:r w:rsidRPr="002E3EEC">
        <w:t>ErrorView</w:t>
      </w:r>
      <w:proofErr w:type="spellEnd"/>
      <w:r w:rsidRPr="002E3EEC">
        <w:t> = '</w:t>
      </w:r>
      <w:proofErr w:type="spellStart"/>
      <w:r w:rsidRPr="002E3EEC">
        <w:t>CategoryView</w:t>
      </w:r>
      <w:proofErr w:type="spellEnd"/>
      <w:r w:rsidRPr="002E3EEC">
        <w:t>'</w:t>
      </w:r>
    </w:p>
    <w:p w14:paraId="581DFC57" w14:textId="77777777" w:rsidR="002E3EEC" w:rsidRPr="002E3EEC" w:rsidRDefault="002E3EEC" w:rsidP="002E3EEC">
      <w:pPr>
        <w:pStyle w:val="CodePACKT"/>
      </w:pPr>
      <w:r w:rsidRPr="002E3EEC">
        <w:t>&amp; $SCRIPTFILENAME</w:t>
      </w:r>
    </w:p>
    <w:p w14:paraId="11666B67" w14:textId="77777777" w:rsidR="002E3EEC" w:rsidRPr="002E3EEC" w:rsidRDefault="002E3EEC" w:rsidP="002E3EEC">
      <w:pPr>
        <w:pStyle w:val="CodePACKT"/>
      </w:pPr>
    </w:p>
    <w:p w14:paraId="21330112" w14:textId="046B2396" w:rsidR="002E3EEC" w:rsidRPr="002E3EEC" w:rsidRDefault="002E3EEC" w:rsidP="002E3EEC">
      <w:pPr>
        <w:pStyle w:val="NumberedBulletPACKT"/>
        <w:rPr>
          <w:color w:val="000000"/>
          <w:lang w:val="en-GB" w:eastAsia="en-GB"/>
        </w:rPr>
      </w:pPr>
      <w:r w:rsidRPr="002E3EEC">
        <w:rPr>
          <w:lang w:val="en-GB" w:eastAsia="en-GB"/>
        </w:rPr>
        <w:t>Set </w:t>
      </w:r>
      <w:r w:rsidRPr="002E3EEC">
        <w:rPr>
          <w:rStyle w:val="CodeInTextPACKT"/>
        </w:rPr>
        <w:t>$</w:t>
      </w:r>
      <w:proofErr w:type="spellStart"/>
      <w:r w:rsidRPr="002E3EEC">
        <w:rPr>
          <w:rStyle w:val="CodeInTextPACKT"/>
        </w:rPr>
        <w:t>ErrorView</w:t>
      </w:r>
      <w:proofErr w:type="spellEnd"/>
      <w:r>
        <w:rPr>
          <w:lang w:val="en-GB" w:eastAsia="en-GB"/>
        </w:rPr>
        <w:t xml:space="preserve"> </w:t>
      </w:r>
      <w:r w:rsidRPr="002E3EEC">
        <w:t>to default value</w:t>
      </w:r>
    </w:p>
    <w:p w14:paraId="49E2A2A7" w14:textId="77777777" w:rsidR="002E3EEC" w:rsidRPr="002E3EEC" w:rsidRDefault="002E3EEC" w:rsidP="002E3EEC">
      <w:pPr>
        <w:pStyle w:val="CodePACKT"/>
      </w:pPr>
    </w:p>
    <w:p w14:paraId="3CBCE149" w14:textId="00F17358" w:rsidR="002E3EEC" w:rsidRPr="002E3EEC" w:rsidRDefault="002E3EEC" w:rsidP="002E3EEC">
      <w:pPr>
        <w:pStyle w:val="CodePACKT"/>
      </w:pPr>
      <w:r w:rsidRPr="002E3EEC">
        <w:t>$</w:t>
      </w:r>
      <w:proofErr w:type="spellStart"/>
      <w:r w:rsidRPr="002E3EEC">
        <w:t>ErrorView</w:t>
      </w:r>
      <w:proofErr w:type="spellEnd"/>
      <w:r w:rsidRPr="002E3EEC">
        <w:t> = '</w:t>
      </w:r>
      <w:proofErr w:type="spellStart"/>
      <w:r w:rsidRPr="002E3EEC">
        <w:t>ConciseView</w:t>
      </w:r>
      <w:proofErr w:type="spellEnd"/>
      <w:r w:rsidRPr="002E3EEC">
        <w:t>'</w:t>
      </w:r>
    </w:p>
    <w:p w14:paraId="351B8DE1" w14:textId="77777777" w:rsidR="002E3EEC" w:rsidRPr="002E3EEC" w:rsidRDefault="002E3EEC" w:rsidP="002E3EEC">
      <w:pPr>
        <w:pStyle w:val="CodePACKT"/>
      </w:pPr>
    </w:p>
    <w:p w14:paraId="5561AF38" w14:textId="588D1A7B" w:rsidR="0000165C" w:rsidRDefault="0000165C" w:rsidP="0000165C">
      <w:pPr>
        <w:pStyle w:val="Heading2"/>
        <w:numPr>
          <w:ilvl w:val="1"/>
          <w:numId w:val="3"/>
        </w:numPr>
        <w:tabs>
          <w:tab w:val="left" w:pos="0"/>
        </w:tabs>
      </w:pPr>
      <w:r>
        <w:t>How it works...</w:t>
      </w:r>
    </w:p>
    <w:p w14:paraId="383DC1B7" w14:textId="78BE051C" w:rsidR="005871F0" w:rsidRDefault="005871F0" w:rsidP="005871F0">
      <w:pPr>
        <w:pStyle w:val="NormalPACKT"/>
        <w:rPr>
          <w:lang w:val="en-GB"/>
        </w:rPr>
      </w:pPr>
      <w:r>
        <w:rPr>
          <w:lang w:val="en-GB"/>
        </w:rPr>
        <w:t xml:space="preserve">In </w:t>
      </w:r>
      <w:r w:rsidRPr="005871F0">
        <w:rPr>
          <w:rStyle w:val="ItalicsPACKT"/>
        </w:rPr>
        <w:t>step 1</w:t>
      </w:r>
      <w:r>
        <w:rPr>
          <w:lang w:val="en-GB"/>
        </w:rPr>
        <w:t>, you create a script that contains a (deliberate) divide-by-zero error. This step creates the file but creates no other output.</w:t>
      </w:r>
    </w:p>
    <w:p w14:paraId="2CD6FF7B" w14:textId="00AED89E" w:rsidR="005871F0" w:rsidRDefault="005871F0" w:rsidP="005871F0">
      <w:pPr>
        <w:pStyle w:val="NormalPACKT"/>
        <w:rPr>
          <w:lang w:val="en-GB"/>
        </w:rPr>
      </w:pPr>
      <w:r>
        <w:rPr>
          <w:lang w:val="en-GB"/>
        </w:rPr>
        <w:t xml:space="preserve">In </w:t>
      </w:r>
      <w:r w:rsidRPr="005871F0">
        <w:rPr>
          <w:rStyle w:val="ItalicsPACKT"/>
        </w:rPr>
        <w:t>step 2</w:t>
      </w:r>
      <w:r>
        <w:rPr>
          <w:lang w:val="en-GB"/>
        </w:rPr>
        <w:t>, you run the script and view the resulting error, which looks like this:</w:t>
      </w:r>
    </w:p>
    <w:p w14:paraId="4EB8CDDD" w14:textId="0E93FCA6" w:rsidR="005871F0" w:rsidRDefault="005871F0" w:rsidP="005871F0">
      <w:pPr>
        <w:pStyle w:val="FigurePACKT"/>
      </w:pPr>
      <w:r>
        <w:rPr>
          <w:noProof/>
        </w:rPr>
        <w:drawing>
          <wp:inline distT="0" distB="0" distL="0" distR="0" wp14:anchorId="5E50264C" wp14:editId="5C9ACC93">
            <wp:extent cx="2681242" cy="750932"/>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2681242" cy="750932"/>
                    </a:xfrm>
                    <a:prstGeom prst="rect">
                      <a:avLst/>
                    </a:prstGeom>
                  </pic:spPr>
                </pic:pic>
              </a:graphicData>
            </a:graphic>
          </wp:inline>
        </w:drawing>
      </w:r>
    </w:p>
    <w:p w14:paraId="42D31677" w14:textId="7BE387D7" w:rsidR="005871F0" w:rsidRDefault="005871F0" w:rsidP="005871F0">
      <w:pPr>
        <w:pStyle w:val="LayoutInformationPACKT"/>
        <w:rPr>
          <w:noProof/>
        </w:rPr>
      </w:pPr>
      <w:r>
        <w:t xml:space="preserve">Insert </w:t>
      </w:r>
      <w:r w:rsidRPr="00C41783">
        <w:t>image</w:t>
      </w:r>
      <w:r>
        <w:t xml:space="preserve"> </w:t>
      </w:r>
      <w:r>
        <w:rPr>
          <w:noProof/>
        </w:rPr>
        <w:t>B42024_02</w:t>
      </w:r>
      <w:r w:rsidRPr="00023EAD">
        <w:rPr>
          <w:noProof/>
        </w:rPr>
        <w:t>_</w:t>
      </w:r>
      <w:r>
        <w:rPr>
          <w:noProof/>
        </w:rPr>
        <w:t>38.png</w:t>
      </w:r>
    </w:p>
    <w:p w14:paraId="700A27D0" w14:textId="73E78AA3" w:rsidR="005D12DF" w:rsidRDefault="005D12DF" w:rsidP="005D12DF">
      <w:r>
        <w:t xml:space="preserve">In </w:t>
      </w:r>
      <w:r w:rsidRPr="005D12DF">
        <w:rPr>
          <w:rStyle w:val="ItalicsPACKT"/>
        </w:rPr>
        <w:t>step 3</w:t>
      </w:r>
      <w:r>
        <w:t>, you create a divide by zero error from the command line. The output from this step looks like this:</w:t>
      </w:r>
    </w:p>
    <w:p w14:paraId="14BE72B9" w14:textId="7D5E1930" w:rsidR="005D12DF" w:rsidRDefault="005D12DF" w:rsidP="005D12DF">
      <w:pPr>
        <w:pStyle w:val="FigurePACKT"/>
      </w:pPr>
      <w:r>
        <w:rPr>
          <w:noProof/>
        </w:rPr>
        <w:drawing>
          <wp:inline distT="0" distB="0" distL="0" distR="0" wp14:anchorId="1DF94E6F" wp14:editId="0521DDB5">
            <wp:extent cx="2451115" cy="410229"/>
            <wp:effectExtent l="0" t="0" r="635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7">
                      <a:extLst>
                        <a:ext uri="{28A0092B-C50C-407E-A947-70E740481C1C}">
                          <a14:useLocalDpi xmlns:a14="http://schemas.microsoft.com/office/drawing/2010/main" val="0"/>
                        </a:ext>
                      </a:extLst>
                    </a:blip>
                    <a:stretch>
                      <a:fillRect/>
                    </a:stretch>
                  </pic:blipFill>
                  <pic:spPr>
                    <a:xfrm>
                      <a:off x="0" y="0"/>
                      <a:ext cx="2451115" cy="410229"/>
                    </a:xfrm>
                    <a:prstGeom prst="rect">
                      <a:avLst/>
                    </a:prstGeom>
                  </pic:spPr>
                </pic:pic>
              </a:graphicData>
            </a:graphic>
          </wp:inline>
        </w:drawing>
      </w:r>
    </w:p>
    <w:p w14:paraId="67F6A307" w14:textId="57D815C4" w:rsidR="005D12DF" w:rsidRDefault="005D12DF" w:rsidP="005D12DF">
      <w:pPr>
        <w:pStyle w:val="LayoutInformationPACKT"/>
        <w:rPr>
          <w:noProof/>
        </w:rPr>
      </w:pPr>
      <w:r>
        <w:t xml:space="preserve">Insert </w:t>
      </w:r>
      <w:r w:rsidRPr="00C41783">
        <w:t>image</w:t>
      </w:r>
      <w:r>
        <w:t xml:space="preserve"> </w:t>
      </w:r>
      <w:r>
        <w:rPr>
          <w:noProof/>
        </w:rPr>
        <w:t>B42024_02</w:t>
      </w:r>
      <w:r w:rsidRPr="00023EAD">
        <w:rPr>
          <w:noProof/>
        </w:rPr>
        <w:t>_</w:t>
      </w:r>
      <w:r>
        <w:rPr>
          <w:noProof/>
        </w:rPr>
        <w:t>39.png</w:t>
      </w:r>
    </w:p>
    <w:p w14:paraId="4652D3B8" w14:textId="77777777" w:rsidR="005D12DF" w:rsidRPr="005D12DF" w:rsidRDefault="005D12DF" w:rsidP="005D12DF"/>
    <w:p w14:paraId="4436F8F9" w14:textId="1C2B2312" w:rsidR="00EC653F" w:rsidRDefault="00EC653F" w:rsidP="00EC653F">
      <w:pPr>
        <w:pStyle w:val="NormalPACKT"/>
      </w:pPr>
      <w:r>
        <w:t xml:space="preserve">In PowerShell </w:t>
      </w:r>
      <w:ins w:id="137" w:author="Lucy Wan" w:date="2020-10-21T11:51:00Z">
        <w:r w:rsidR="001F141C">
          <w:t>7</w:t>
        </w:r>
      </w:ins>
      <w:del w:id="138" w:author="Lucy Wan" w:date="2020-10-21T11:50:00Z">
        <w:r w:rsidDel="001F141C">
          <w:delText>8</w:delText>
        </w:r>
      </w:del>
      <w:r>
        <w:t xml:space="preserve">, </w:t>
      </w:r>
      <w:commentRangeStart w:id="139"/>
      <w:commentRangeStart w:id="140"/>
      <w:r>
        <w:t xml:space="preserve">a new built-in variable </w:t>
      </w:r>
      <w:r w:rsidRPr="00EC653F">
        <w:rPr>
          <w:rStyle w:val="CodeInTextPACKT"/>
        </w:rPr>
        <w:t>$</w:t>
      </w:r>
      <w:proofErr w:type="spellStart"/>
      <w:r w:rsidRPr="00EC653F">
        <w:rPr>
          <w:rStyle w:val="CodeInTextPACKT"/>
        </w:rPr>
        <w:t>ErrorView</w:t>
      </w:r>
      <w:commentRangeEnd w:id="139"/>
      <w:proofErr w:type="spellEnd"/>
      <w:r w:rsidR="00AA1C4A">
        <w:rPr>
          <w:rStyle w:val="CommentReference"/>
        </w:rPr>
        <w:commentReference w:id="139"/>
      </w:r>
      <w:commentRangeEnd w:id="140"/>
      <w:r w:rsidR="00A22C2E">
        <w:rPr>
          <w:rStyle w:val="CommentReference"/>
          <w:rFonts w:ascii="Arial" w:hAnsi="Arial" w:cs="Arial"/>
          <w:bCs/>
        </w:rPr>
        <w:commentReference w:id="140"/>
      </w:r>
      <w:r>
        <w:t xml:space="preserve"> contains </w:t>
      </w:r>
      <w:r w:rsidR="0077398D">
        <w:t xml:space="preserve">the </w:t>
      </w:r>
      <w:r>
        <w:t xml:space="preserve">name of the error view PowerShell should use to display errors. In </w:t>
      </w:r>
      <w:r w:rsidRPr="00EC653F">
        <w:rPr>
          <w:rStyle w:val="ItalicsPACKT"/>
        </w:rPr>
        <w:t>step 4</w:t>
      </w:r>
      <w:r>
        <w:t>, you view the current value of this variable, which looks like this:</w:t>
      </w:r>
    </w:p>
    <w:p w14:paraId="708F4190" w14:textId="19A76BF4" w:rsidR="005871F0" w:rsidRDefault="00EC653F" w:rsidP="00EC653F">
      <w:pPr>
        <w:pStyle w:val="FigurePACKT"/>
      </w:pPr>
      <w:r>
        <w:rPr>
          <w:noProof/>
        </w:rPr>
        <w:lastRenderedPageBreak/>
        <w:drawing>
          <wp:inline distT="0" distB="0" distL="0" distR="0" wp14:anchorId="27BE5764" wp14:editId="1D347A36">
            <wp:extent cx="2047240" cy="396402"/>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2047240" cy="396402"/>
                    </a:xfrm>
                    <a:prstGeom prst="rect">
                      <a:avLst/>
                    </a:prstGeom>
                  </pic:spPr>
                </pic:pic>
              </a:graphicData>
            </a:graphic>
          </wp:inline>
        </w:drawing>
      </w:r>
    </w:p>
    <w:p w14:paraId="6B6547CB" w14:textId="27BD4985" w:rsidR="00EC653F" w:rsidRDefault="00EC653F" w:rsidP="00EC653F">
      <w:pPr>
        <w:pStyle w:val="LayoutInformationPACKT"/>
        <w:rPr>
          <w:noProof/>
        </w:rPr>
      </w:pPr>
      <w:r>
        <w:t xml:space="preserve">Insert </w:t>
      </w:r>
      <w:r w:rsidRPr="00C41783">
        <w:t>image</w:t>
      </w:r>
      <w:r>
        <w:t xml:space="preserve"> </w:t>
      </w:r>
      <w:r>
        <w:rPr>
          <w:noProof/>
        </w:rPr>
        <w:t>B42024_02</w:t>
      </w:r>
      <w:r w:rsidRPr="00023EAD">
        <w:rPr>
          <w:noProof/>
        </w:rPr>
        <w:t>_</w:t>
      </w:r>
      <w:r w:rsidR="005D12DF">
        <w:rPr>
          <w:noProof/>
        </w:rPr>
        <w:t>40</w:t>
      </w:r>
      <w:r>
        <w:rPr>
          <w:noProof/>
        </w:rPr>
        <w:t>.png</w:t>
      </w:r>
    </w:p>
    <w:p w14:paraId="2D5155FE" w14:textId="1DC52EAB" w:rsidR="00EC653F" w:rsidRPr="00EC653F" w:rsidRDefault="00EC653F" w:rsidP="00EC653F">
      <w:r>
        <w:t xml:space="preserve">The </w:t>
      </w:r>
      <w:r w:rsidRPr="004F07B7">
        <w:rPr>
          <w:rStyle w:val="CodeInTextPACKT"/>
        </w:rPr>
        <w:t>$</w:t>
      </w:r>
      <w:proofErr w:type="spellStart"/>
      <w:r w:rsidRPr="004F07B7">
        <w:rPr>
          <w:rStyle w:val="CodeInTextPACKT"/>
        </w:rPr>
        <w:t>ErrorView</w:t>
      </w:r>
      <w:proofErr w:type="spellEnd"/>
      <w:r>
        <w:t xml:space="preserve"> variable can take one of three values, as you can see from the output </w:t>
      </w:r>
      <w:r w:rsidR="004F07B7">
        <w:t xml:space="preserve">of </w:t>
      </w:r>
      <w:r w:rsidR="004F07B7" w:rsidRPr="004F07B7">
        <w:rPr>
          <w:rStyle w:val="ItalicsPACKT"/>
        </w:rPr>
        <w:t>step 5</w:t>
      </w:r>
      <w:r w:rsidR="004F07B7">
        <w:t>:</w:t>
      </w:r>
    </w:p>
    <w:p w14:paraId="46E5339A" w14:textId="1797E94A" w:rsidR="00EC653F" w:rsidRDefault="004F07B7" w:rsidP="00EC653F">
      <w:pPr>
        <w:pStyle w:val="FigurePACKT"/>
      </w:pPr>
      <w:r>
        <w:rPr>
          <w:noProof/>
        </w:rPr>
        <w:drawing>
          <wp:inline distT="0" distB="0" distL="0" distR="0" wp14:anchorId="14B88D37" wp14:editId="796B7ECE">
            <wp:extent cx="2423160" cy="7308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2423160" cy="730873"/>
                    </a:xfrm>
                    <a:prstGeom prst="rect">
                      <a:avLst/>
                    </a:prstGeom>
                  </pic:spPr>
                </pic:pic>
              </a:graphicData>
            </a:graphic>
          </wp:inline>
        </w:drawing>
      </w:r>
    </w:p>
    <w:p w14:paraId="006A5E10" w14:textId="3ABC2566" w:rsidR="004F07B7" w:rsidRDefault="004F07B7" w:rsidP="004F07B7">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5D12DF">
        <w:rPr>
          <w:noProof/>
        </w:rPr>
        <w:t>1</w:t>
      </w:r>
      <w:r>
        <w:rPr>
          <w:noProof/>
        </w:rPr>
        <w:t>.png</w:t>
      </w:r>
    </w:p>
    <w:p w14:paraId="39DD78A6" w14:textId="6D859C62" w:rsidR="004F07B7" w:rsidRDefault="004F07B7" w:rsidP="004F07B7">
      <w:pPr>
        <w:pStyle w:val="NormalPACKT"/>
        <w:rPr>
          <w:lang w:val="en-GB"/>
        </w:rPr>
      </w:pPr>
      <w:r>
        <w:rPr>
          <w:lang w:val="en-GB"/>
        </w:rPr>
        <w:t xml:space="preserve">In </w:t>
      </w:r>
      <w:r w:rsidRPr="004F07B7">
        <w:rPr>
          <w:rStyle w:val="ItalicsPACKT"/>
        </w:rPr>
        <w:t>step 6</w:t>
      </w:r>
      <w:r>
        <w:rPr>
          <w:lang w:val="en-GB"/>
        </w:rPr>
        <w:t xml:space="preserve">, you set the value of </w:t>
      </w:r>
      <w:r w:rsidRPr="004F07B7">
        <w:rPr>
          <w:rStyle w:val="CodeInTextPACKT"/>
        </w:rPr>
        <w:t>$</w:t>
      </w:r>
      <w:proofErr w:type="spellStart"/>
      <w:r w:rsidRPr="004F07B7">
        <w:rPr>
          <w:rStyle w:val="CodeInTextPACKT"/>
        </w:rPr>
        <w:t>ErrorView</w:t>
      </w:r>
      <w:proofErr w:type="spellEnd"/>
      <w:r>
        <w:rPr>
          <w:lang w:val="en-GB"/>
        </w:rPr>
        <w:t xml:space="preserve"> to display the error using the output generated by Windows PowerShell and then re-view the error, which looks like this:</w:t>
      </w:r>
    </w:p>
    <w:p w14:paraId="636DC945" w14:textId="4BE38473" w:rsidR="004F07B7" w:rsidRDefault="004F07B7" w:rsidP="004F07B7">
      <w:pPr>
        <w:pStyle w:val="FigurePACKT"/>
      </w:pPr>
      <w:r>
        <w:rPr>
          <w:noProof/>
        </w:rPr>
        <w:drawing>
          <wp:inline distT="0" distB="0" distL="0" distR="0" wp14:anchorId="70B615A1" wp14:editId="2B383D30">
            <wp:extent cx="2858424" cy="9956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2858424" cy="995667"/>
                    </a:xfrm>
                    <a:prstGeom prst="rect">
                      <a:avLst/>
                    </a:prstGeom>
                  </pic:spPr>
                </pic:pic>
              </a:graphicData>
            </a:graphic>
          </wp:inline>
        </w:drawing>
      </w:r>
    </w:p>
    <w:p w14:paraId="2800F87C" w14:textId="3E13B12E" w:rsidR="004F07B7" w:rsidRDefault="004F07B7" w:rsidP="004F07B7">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5D12DF">
        <w:rPr>
          <w:noProof/>
        </w:rPr>
        <w:t>2</w:t>
      </w:r>
      <w:r>
        <w:rPr>
          <w:noProof/>
        </w:rPr>
        <w:t>.png</w:t>
      </w:r>
    </w:p>
    <w:p w14:paraId="04C34E55" w14:textId="59066792" w:rsidR="004F07B7" w:rsidRDefault="004F07B7" w:rsidP="004F07B7">
      <w:r>
        <w:t xml:space="preserve">In </w:t>
      </w:r>
      <w:r w:rsidRPr="005D12DF">
        <w:rPr>
          <w:rStyle w:val="ItalicsPACKT"/>
        </w:rPr>
        <w:t>step 7</w:t>
      </w:r>
      <w:r>
        <w:t xml:space="preserve">, you set </w:t>
      </w:r>
      <w:r w:rsidRPr="00C74D1F">
        <w:rPr>
          <w:rFonts w:ascii="Lucida Console" w:hAnsi="Lucida Console"/>
          <w:color w:val="747959"/>
          <w:sz w:val="19"/>
          <w:szCs w:val="19"/>
        </w:rPr>
        <w:t>$</w:t>
      </w:r>
      <w:proofErr w:type="spellStart"/>
      <w:r w:rsidRPr="00C74D1F">
        <w:rPr>
          <w:rFonts w:ascii="Lucida Console" w:hAnsi="Lucida Console"/>
          <w:color w:val="747959"/>
          <w:sz w:val="19"/>
          <w:szCs w:val="19"/>
        </w:rPr>
        <w:t>ErrorView</w:t>
      </w:r>
      <w:proofErr w:type="spellEnd"/>
      <w:r w:rsidRPr="00C74D1F">
        <w:rPr>
          <w:color w:val="747959"/>
        </w:rPr>
        <w:t xml:space="preserve"> </w:t>
      </w:r>
      <w:r>
        <w:t xml:space="preserve">to display </w:t>
      </w:r>
      <w:r w:rsidR="0077398D">
        <w:t xml:space="preserve">the error using </w:t>
      </w:r>
      <w:proofErr w:type="spellStart"/>
      <w:r>
        <w:t>categoryview</w:t>
      </w:r>
      <w:proofErr w:type="spellEnd"/>
      <w:r>
        <w:t xml:space="preserve"> then re-create the error. The output from this step </w:t>
      </w:r>
      <w:r w:rsidR="0077398D">
        <w:t>shows the category error view</w:t>
      </w:r>
      <w:r>
        <w:t>:</w:t>
      </w:r>
    </w:p>
    <w:p w14:paraId="537E71BC" w14:textId="061B6770" w:rsidR="004F07B7" w:rsidRPr="004F07B7" w:rsidRDefault="004F07B7" w:rsidP="004F07B7">
      <w:pPr>
        <w:pStyle w:val="FigurePACKT"/>
      </w:pPr>
      <w:r>
        <w:rPr>
          <w:noProof/>
        </w:rPr>
        <w:drawing>
          <wp:inline distT="0" distB="0" distL="0" distR="0" wp14:anchorId="3FFED20E" wp14:editId="70567FB8">
            <wp:extent cx="2556510" cy="42032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56510" cy="420326"/>
                    </a:xfrm>
                    <a:prstGeom prst="rect">
                      <a:avLst/>
                    </a:prstGeom>
                  </pic:spPr>
                </pic:pic>
              </a:graphicData>
            </a:graphic>
          </wp:inline>
        </w:drawing>
      </w:r>
    </w:p>
    <w:p w14:paraId="450FC8B7" w14:textId="3399C96F" w:rsidR="004F07B7" w:rsidRDefault="004F07B7" w:rsidP="004F07B7">
      <w:pPr>
        <w:pStyle w:val="LayoutInformationPACKT"/>
        <w:rPr>
          <w:noProof/>
        </w:rPr>
      </w:pPr>
      <w:r>
        <w:t xml:space="preserve">Insert </w:t>
      </w:r>
      <w:r w:rsidRPr="00C41783">
        <w:t>image</w:t>
      </w:r>
      <w:r>
        <w:t xml:space="preserve"> </w:t>
      </w:r>
      <w:r>
        <w:rPr>
          <w:noProof/>
        </w:rPr>
        <w:t>B42024_02</w:t>
      </w:r>
      <w:r w:rsidRPr="00023EAD">
        <w:rPr>
          <w:noProof/>
        </w:rPr>
        <w:t>_</w:t>
      </w:r>
      <w:r>
        <w:rPr>
          <w:noProof/>
        </w:rPr>
        <w:t>4</w:t>
      </w:r>
      <w:r w:rsidR="005D12DF">
        <w:rPr>
          <w:noProof/>
        </w:rPr>
        <w:t>3</w:t>
      </w:r>
      <w:r>
        <w:rPr>
          <w:noProof/>
        </w:rPr>
        <w:t>.png</w:t>
      </w:r>
    </w:p>
    <w:p w14:paraId="39B3BFAF" w14:textId="709000BC" w:rsidR="004F07B7" w:rsidRPr="005871F0" w:rsidRDefault="004F07B7" w:rsidP="004F07B7">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xml:space="preserve"> to the default value. This step creates no output.</w:t>
      </w:r>
    </w:p>
    <w:p w14:paraId="649DDAD7" w14:textId="6E08FABE" w:rsidR="0000165C" w:rsidRDefault="00A715F5" w:rsidP="00A715F5">
      <w:pPr>
        <w:pStyle w:val="Heading2"/>
        <w:ind w:left="720" w:hanging="720"/>
      </w:pPr>
      <w:commentRangeStart w:id="141"/>
      <w:r w:rsidRPr="503DFEBF">
        <w:rPr>
          <w:noProof/>
        </w:rPr>
        <w:t>T</w:t>
      </w:r>
      <w:r w:rsidR="0000165C">
        <w:t>here's more</w:t>
      </w:r>
      <w:commentRangeEnd w:id="141"/>
      <w:r>
        <w:rPr>
          <w:rStyle w:val="CommentReference"/>
        </w:rPr>
        <w:commentReference w:id="141"/>
      </w:r>
      <w:r w:rsidR="0000165C">
        <w:t>...</w:t>
      </w:r>
    </w:p>
    <w:p w14:paraId="3D3773FD" w14:textId="69DCC7EE" w:rsidR="005871F0" w:rsidRDefault="005871F0" w:rsidP="005871F0">
      <w:pPr>
        <w:pStyle w:val="NormalPACKT"/>
        <w:rPr>
          <w:lang w:val="en-GB"/>
        </w:rPr>
      </w:pPr>
      <w:r>
        <w:rPr>
          <w:lang w:val="en-GB"/>
        </w:rPr>
        <w:t xml:space="preserve">The concise error view you see in the output from </w:t>
      </w:r>
      <w:r w:rsidRPr="005871F0">
        <w:rPr>
          <w:rStyle w:val="ItalicsPACKT"/>
        </w:rPr>
        <w:t>step 2</w:t>
      </w:r>
      <w:r>
        <w:rPr>
          <w:lang w:val="en-GB"/>
        </w:rPr>
        <w:t xml:space="preserve"> contains all the information from the </w:t>
      </w:r>
      <w:r w:rsidR="0077398D">
        <w:rPr>
          <w:lang w:val="en-GB"/>
        </w:rPr>
        <w:t>standard</w:t>
      </w:r>
      <w:r>
        <w:rPr>
          <w:lang w:val="en-GB"/>
        </w:rPr>
        <w:t xml:space="preserve"> view which you can see in the output from </w:t>
      </w:r>
      <w:r w:rsidRPr="005D12DF">
        <w:rPr>
          <w:rStyle w:val="ItalicsPACKT"/>
        </w:rPr>
        <w:t>step 7</w:t>
      </w:r>
      <w:r>
        <w:rPr>
          <w:lang w:val="en-GB"/>
        </w:rPr>
        <w:t xml:space="preserve">, except for </w:t>
      </w:r>
      <w:r w:rsidR="0077398D">
        <w:rPr>
          <w:lang w:val="en-GB"/>
        </w:rPr>
        <w:t xml:space="preserve">the </w:t>
      </w:r>
      <w:r>
        <w:rPr>
          <w:lang w:val="en-GB"/>
        </w:rPr>
        <w:lastRenderedPageBreak/>
        <w:t xml:space="preserve">omission of the error category information. And if you invoke the error directly from the command line, as shown in </w:t>
      </w:r>
      <w:r w:rsidRPr="0077398D">
        <w:rPr>
          <w:rStyle w:val="ItalicsPACKT"/>
        </w:rPr>
        <w:t>step 3</w:t>
      </w:r>
      <w:r>
        <w:rPr>
          <w:lang w:val="en-GB"/>
        </w:rPr>
        <w:t>, you see only the error message, which is easier on the eyes.</w:t>
      </w:r>
    </w:p>
    <w:p w14:paraId="3340C75E" w14:textId="61EB77B9" w:rsidR="0000165C" w:rsidRDefault="005871F0" w:rsidP="005871F0">
      <w:pPr>
        <w:pStyle w:val="NormalPACKT"/>
        <w:rPr>
          <w:lang w:val="en-GB"/>
        </w:rPr>
      </w:pPr>
      <w:r>
        <w:rPr>
          <w:lang w:val="en-GB"/>
        </w:rPr>
        <w:t xml:space="preserve">In </w:t>
      </w:r>
      <w:r w:rsidRPr="00EC653F">
        <w:rPr>
          <w:rStyle w:val="ItalicsPACKT"/>
        </w:rPr>
        <w:t xml:space="preserve">step </w:t>
      </w:r>
      <w:r w:rsidR="00EC653F" w:rsidRPr="00EC653F">
        <w:rPr>
          <w:rStyle w:val="ItalicsPACKT"/>
        </w:rPr>
        <w:t>5</w:t>
      </w:r>
      <w:r>
        <w:rPr>
          <w:lang w:val="en-GB"/>
        </w:rPr>
        <w:t xml:space="preserve">, you view the error category information. </w:t>
      </w:r>
      <w:commentRangeStart w:id="142"/>
      <w:r>
        <w:rPr>
          <w:lang w:val="en-GB"/>
        </w:rPr>
        <w:t>In most cases</w:t>
      </w:r>
      <w:r w:rsidR="0077398D">
        <w:rPr>
          <w:lang w:val="en-GB"/>
        </w:rPr>
        <w:t>,</w:t>
      </w:r>
      <w:r>
        <w:rPr>
          <w:lang w:val="en-GB"/>
        </w:rPr>
        <w:t xml:space="preserve"> this is not particularly useful. </w:t>
      </w:r>
      <w:commentRangeEnd w:id="142"/>
      <w:r w:rsidR="00154F30">
        <w:rPr>
          <w:rStyle w:val="CommentReference"/>
          <w:rFonts w:ascii="Arial" w:hAnsi="Arial" w:cs="Arial"/>
          <w:bCs/>
        </w:rPr>
        <w:commentReference w:id="142"/>
      </w:r>
    </w:p>
    <w:p w14:paraId="3B1FFC6C" w14:textId="3567402B" w:rsidR="005D12DF" w:rsidRDefault="005D12DF" w:rsidP="005871F0">
      <w:pPr>
        <w:pStyle w:val="NormalPACKT"/>
        <w:rPr>
          <w:lang w:val="en-GB"/>
        </w:rPr>
      </w:pPr>
      <w:r>
        <w:rPr>
          <w:lang w:val="en-GB"/>
        </w:rPr>
        <w:t xml:space="preserve">In </w:t>
      </w:r>
      <w:r w:rsidRPr="005D12DF">
        <w:rPr>
          <w:rStyle w:val="ItalicsPACKT"/>
        </w:rPr>
        <w:t>step 8</w:t>
      </w:r>
      <w:r>
        <w:rPr>
          <w:lang w:val="en-GB"/>
        </w:rPr>
        <w:t xml:space="preserve">, you reset the value of </w:t>
      </w:r>
      <w:r w:rsidRPr="005D12DF">
        <w:rPr>
          <w:rStyle w:val="CodeInTextPACKT"/>
        </w:rPr>
        <w:t>$</w:t>
      </w:r>
      <w:proofErr w:type="spellStart"/>
      <w:r w:rsidRPr="005D12DF">
        <w:rPr>
          <w:rStyle w:val="CodeInTextPACKT"/>
        </w:rPr>
        <w:t>ErrorView</w:t>
      </w:r>
      <w:proofErr w:type="spellEnd"/>
      <w:r>
        <w:rPr>
          <w:lang w:val="en-GB"/>
        </w:rPr>
        <w:t>. Depending on what you are doing, this step may not be needed. You can just exit the PowerShell console (or VS Code)</w:t>
      </w:r>
      <w:r w:rsidR="0077398D">
        <w:rPr>
          <w:lang w:val="en-GB"/>
        </w:rPr>
        <w:t>,</w:t>
      </w:r>
      <w:r>
        <w:rPr>
          <w:lang w:val="en-GB"/>
        </w:rPr>
        <w:t xml:space="preserve"> and the next time you start PowerShell</w:t>
      </w:r>
      <w:r w:rsidR="0077398D">
        <w:rPr>
          <w:lang w:val="en-GB"/>
        </w:rPr>
        <w:t>, it</w:t>
      </w:r>
      <w:r>
        <w:rPr>
          <w:lang w:val="en-GB"/>
        </w:rPr>
        <w:t xml:space="preserve"> </w:t>
      </w:r>
      <w:r w:rsidR="0077398D">
        <w:rPr>
          <w:lang w:val="en-GB"/>
        </w:rPr>
        <w:t xml:space="preserve">resets </w:t>
      </w:r>
      <w:r>
        <w:rPr>
          <w:lang w:val="en-GB"/>
        </w:rPr>
        <w:t>the value back to the default (</w:t>
      </w:r>
      <w:proofErr w:type="spellStart"/>
      <w:r w:rsidRPr="005D12DF">
        <w:rPr>
          <w:rStyle w:val="CodeInTextPACKT"/>
        </w:rPr>
        <w:t>ConciseView</w:t>
      </w:r>
      <w:proofErr w:type="spellEnd"/>
      <w:r>
        <w:rPr>
          <w:lang w:val="en-GB"/>
        </w:rPr>
        <w:t xml:space="preserve">).  And if you should prefer the normal or category error views, you can always set a value to </w:t>
      </w:r>
      <w:r w:rsidRPr="005D12DF">
        <w:rPr>
          <w:rStyle w:val="CodeInTextPACKT"/>
        </w:rPr>
        <w:t>$</w:t>
      </w:r>
      <w:proofErr w:type="spellStart"/>
      <w:r w:rsidRPr="005D12DF">
        <w:rPr>
          <w:rStyle w:val="CodeInTextPACKT"/>
        </w:rPr>
        <w:t>ErrorView</w:t>
      </w:r>
      <w:proofErr w:type="spellEnd"/>
      <w:r>
        <w:rPr>
          <w:lang w:val="en-GB"/>
        </w:rPr>
        <w:t xml:space="preserve"> in your profile file.</w:t>
      </w:r>
    </w:p>
    <w:p w14:paraId="0E3755CE" w14:textId="77777777" w:rsidR="005D12DF" w:rsidRDefault="005D12DF" w:rsidP="005871F0">
      <w:pPr>
        <w:pStyle w:val="NormalPACKT"/>
      </w:pPr>
    </w:p>
    <w:sectPr w:rsidR="005D12DF" w:rsidSect="005678A9">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cy Wan" w:date="2020-10-21T10:28:00Z" w:initials="LW">
    <w:p w14:paraId="34561024" w14:textId="0F334065" w:rsidR="00683594" w:rsidRDefault="00683594">
      <w:pPr>
        <w:pStyle w:val="CommentText"/>
      </w:pPr>
      <w:r>
        <w:rPr>
          <w:rStyle w:val="CommentReference"/>
        </w:rPr>
        <w:annotationRef/>
      </w:r>
      <w:r>
        <w:t>Technical reviewer Josh’s general comments:</w:t>
      </w:r>
    </w:p>
    <w:p w14:paraId="36B7C6EF" w14:textId="77777777" w:rsidR="00683594" w:rsidRDefault="00683594">
      <w:pPr>
        <w:pStyle w:val="CommentText"/>
      </w:pPr>
    </w:p>
    <w:p w14:paraId="339F0F90" w14:textId="370A076E" w:rsidR="00683594" w:rsidRDefault="00683594" w:rsidP="006209A5">
      <w:pPr>
        <w:pStyle w:val="CommentText"/>
      </w:pPr>
      <w:r>
        <w:t>Great chapter, nothing materially wrong or major changes needed. I specifically appreciated the calling out of the fact that yes some of these new features are cool… but maybe they aren’t best to be used in production scripts.</w:t>
      </w:r>
    </w:p>
    <w:p w14:paraId="16CBE333" w14:textId="77777777" w:rsidR="00683594" w:rsidRDefault="00683594" w:rsidP="006209A5">
      <w:pPr>
        <w:pStyle w:val="CommentText"/>
      </w:pPr>
    </w:p>
    <w:p w14:paraId="3477BE7B" w14:textId="7824CE44" w:rsidR="00683594" w:rsidRDefault="00683594" w:rsidP="006209A5">
      <w:pPr>
        <w:pStyle w:val="CommentText"/>
      </w:pPr>
      <w:r>
        <w:t>I have included a few notes where I think concepts can be expanded on or included, and I did nitpick a few phrase choices. Again, none of those are “make or break” things.</w:t>
      </w:r>
    </w:p>
  </w:comment>
  <w:comment w:id="1" w:author="Lucy Wan" w:date="2020-10-21T12:07:00Z" w:initials="LW">
    <w:p w14:paraId="1B5A4255" w14:textId="77777777" w:rsidR="00683594" w:rsidRDefault="00683594">
      <w:pPr>
        <w:pStyle w:val="CommentText"/>
      </w:pPr>
      <w:r>
        <w:rPr>
          <w:rStyle w:val="CommentReference"/>
        </w:rPr>
        <w:annotationRef/>
      </w:r>
      <w:r>
        <w:t>Some general comments from me:</w:t>
      </w:r>
    </w:p>
    <w:p w14:paraId="13AFC0D2" w14:textId="77777777" w:rsidR="00683594" w:rsidRDefault="00683594">
      <w:pPr>
        <w:pStyle w:val="CommentText"/>
      </w:pPr>
    </w:p>
    <w:p w14:paraId="29ACDFF7" w14:textId="55754025" w:rsidR="00683594" w:rsidRDefault="00683594">
      <w:pPr>
        <w:pStyle w:val="CommentText"/>
      </w:pPr>
      <w:r>
        <w:t xml:space="preserve">As with the first chapter, </w:t>
      </w:r>
      <w:r w:rsidR="006D02D4">
        <w:t>this is very</w:t>
      </w:r>
      <w:r>
        <w:t xml:space="preserve"> clear with some instructive comparisons between PowerShell 7 and Windows PowerShell. I’ve edited your introduction a bit and suggested something you can add at the end to round it off; let me know if you disagree with any of the changes.</w:t>
      </w:r>
    </w:p>
    <w:p w14:paraId="1B60EA40" w14:textId="77777777" w:rsidR="00683594" w:rsidRDefault="00683594">
      <w:pPr>
        <w:pStyle w:val="CommentText"/>
      </w:pPr>
    </w:p>
    <w:p w14:paraId="6BB53803" w14:textId="136B4467" w:rsidR="00683594" w:rsidRDefault="00683594">
      <w:pPr>
        <w:pStyle w:val="CommentText"/>
      </w:pPr>
      <w:r>
        <w:t xml:space="preserve">The technical reviewer has been nicely thorough in his suggestions, particularly on page 4, and there are a few minor technical </w:t>
      </w:r>
      <w:r w:rsidR="006D02D4">
        <w:t>issues</w:t>
      </w:r>
      <w:r>
        <w:t xml:space="preserve"> that need addressing – I’ve flagged up some that I think are important. </w:t>
      </w:r>
      <w:r w:rsidR="00BF4985">
        <w:t>Since there are quite a lot of technical comments, i</w:t>
      </w:r>
      <w:r>
        <w:t xml:space="preserve">f you decide that we don’t need to address certain </w:t>
      </w:r>
      <w:r w:rsidR="00BF4985">
        <w:t>ones</w:t>
      </w:r>
      <w:r>
        <w:t xml:space="preserve"> then a brief justification </w:t>
      </w:r>
      <w:r w:rsidR="0006216F">
        <w:t>why would be useful for me, thanks!</w:t>
      </w:r>
    </w:p>
    <w:p w14:paraId="11A24E83" w14:textId="77777777" w:rsidR="00683594" w:rsidRDefault="00683594">
      <w:pPr>
        <w:pStyle w:val="CommentText"/>
      </w:pPr>
    </w:p>
    <w:p w14:paraId="3B2C0EBF" w14:textId="10076BE9" w:rsidR="00683594" w:rsidRDefault="006D02D4">
      <w:pPr>
        <w:pStyle w:val="CommentText"/>
      </w:pPr>
      <w:r>
        <w:t>Nice work</w:t>
      </w:r>
      <w:r w:rsidR="00683594">
        <w:t xml:space="preserve"> overall.</w:t>
      </w:r>
    </w:p>
  </w:comment>
  <w:comment w:id="3" w:author="Lucy Wan" w:date="2020-10-21T10:30:00Z" w:initials="LW">
    <w:p w14:paraId="48A9E819" w14:textId="1AC439FE" w:rsidR="00683594" w:rsidRDefault="00683594">
      <w:pPr>
        <w:pStyle w:val="CommentText"/>
      </w:pPr>
      <w:r>
        <w:rPr>
          <w:rStyle w:val="CommentReference"/>
        </w:rPr>
        <w:annotationRef/>
      </w:r>
      <w:proofErr w:type="gramStart"/>
      <w:r>
        <w:t>Basically</w:t>
      </w:r>
      <w:proofErr w:type="gramEnd"/>
      <w:r>
        <w:t xml:space="preserve"> a repeat of the first sentence, I think cut</w:t>
      </w:r>
    </w:p>
  </w:comment>
  <w:comment w:id="4" w:author="Lucy Wan" w:date="2020-10-21T10:29:00Z" w:initials="LW">
    <w:p w14:paraId="157B9136" w14:textId="11312C72" w:rsidR="00683594" w:rsidRDefault="00683594">
      <w:pPr>
        <w:pStyle w:val="CommentText"/>
      </w:pPr>
      <w:r>
        <w:rPr>
          <w:rStyle w:val="CommentReference"/>
        </w:rPr>
        <w:annotationRef/>
      </w:r>
      <w:r>
        <w:t>You did say this in similar words in Chapter 1 and you reiterate in the next sentence, so I think you can cut this bit</w:t>
      </w:r>
    </w:p>
  </w:comment>
  <w:comment w:id="6" w:author="Lucy Wan" w:date="2020-10-21T10:35:00Z" w:initials="LW">
    <w:p w14:paraId="791E299D" w14:textId="422A2056" w:rsidR="00683594" w:rsidRDefault="00683594">
      <w:pPr>
        <w:pStyle w:val="CommentText"/>
      </w:pPr>
      <w:r>
        <w:rPr>
          <w:rStyle w:val="CommentReference"/>
        </w:rPr>
        <w:annotationRef/>
      </w:r>
      <w:r>
        <w:t>I might reword to something like “Now that PowerShell is cross-platform, it has a new, expanded audience” to avoid saying PowerShell too many times</w:t>
      </w:r>
    </w:p>
  </w:comment>
  <w:comment w:id="11" w:author="Lucy Wan" w:date="2020-10-21T10:41:00Z" w:initials="LW">
    <w:p w14:paraId="3BE085BE" w14:textId="63D05F3C" w:rsidR="00683594" w:rsidRDefault="00683594">
      <w:pPr>
        <w:pStyle w:val="CommentText"/>
      </w:pPr>
      <w:r>
        <w:rPr>
          <w:rStyle w:val="CommentReference"/>
        </w:rPr>
        <w:annotationRef/>
      </w:r>
      <w:r>
        <w:t>I have moved this paragraph because I think it makes more sense here</w:t>
      </w:r>
    </w:p>
  </w:comment>
  <w:comment w:id="13" w:author="Josh" w:date="2020-10-16T15:26:00Z" w:initials="JK">
    <w:p w14:paraId="3116E0F6" w14:textId="3026229C" w:rsidR="00683594" w:rsidRDefault="00683594">
      <w:pPr>
        <w:pStyle w:val="CommentText"/>
      </w:pPr>
      <w:r>
        <w:rPr>
          <w:rStyle w:val="CommentReference"/>
        </w:rPr>
        <w:annotationRef/>
      </w:r>
      <w:r>
        <w:t xml:space="preserve">Should this have some comment about how the Error Views changed in 7.x (i.e. </w:t>
      </w:r>
      <w:proofErr w:type="spellStart"/>
      <w:r>
        <w:t>ConciseView</w:t>
      </w:r>
      <w:proofErr w:type="spellEnd"/>
      <w:r>
        <w:t>)?</w:t>
      </w:r>
    </w:p>
  </w:comment>
  <w:comment w:id="14" w:author="Lucy Wan" w:date="2020-10-21T10:42:00Z" w:initials="LW">
    <w:p w14:paraId="0DA053FA" w14:textId="265D91DE" w:rsidR="00683594" w:rsidRDefault="00683594">
      <w:pPr>
        <w:pStyle w:val="CommentText"/>
      </w:pPr>
      <w:r>
        <w:rPr>
          <w:rStyle w:val="CommentReference"/>
        </w:rPr>
        <w:annotationRef/>
      </w:r>
      <w:r>
        <w:t>I agree it would be good to have the comparison – it would also be a nice way of rounding off the intro, something like “PowerShell 7 sees the introduction of more concise error messages, which we explore in the final recipe of the chapter.”</w:t>
      </w:r>
    </w:p>
  </w:comment>
  <w:comment w:id="15" w:author="Josh" w:date="2020-10-16T15:45:00Z" w:initials="JK">
    <w:p w14:paraId="744FE637" w14:textId="4C477129" w:rsidR="00683594" w:rsidRDefault="00683594">
      <w:pPr>
        <w:pStyle w:val="CommentText"/>
      </w:pPr>
      <w:r>
        <w:rPr>
          <w:rStyle w:val="CommentReference"/>
        </w:rPr>
        <w:annotationRef/>
      </w:r>
      <w:r>
        <w:t>I don’t know if this comes up in a different section of the book, but consider adding the Ternary operator (</w:t>
      </w:r>
      <w:proofErr w:type="gramStart"/>
      <w:r>
        <w:t>a ?</w:t>
      </w:r>
      <w:proofErr w:type="gramEnd"/>
      <w:r>
        <w:t xml:space="preserve"> b : c)</w:t>
      </w:r>
    </w:p>
  </w:comment>
  <w:comment w:id="16" w:author="Josh" w:date="2020-10-16T15:42:00Z" w:initials="JK">
    <w:p w14:paraId="37179CD6" w14:textId="7F1A8FB2" w:rsidR="00683594" w:rsidRDefault="00683594">
      <w:pPr>
        <w:pStyle w:val="CommentText"/>
      </w:pPr>
      <w:r>
        <w:rPr>
          <w:rStyle w:val="CommentReference"/>
        </w:rPr>
        <w:annotationRef/>
      </w:r>
      <w:r>
        <w:t>Add example (|| and &amp;&amp;)</w:t>
      </w:r>
    </w:p>
  </w:comment>
  <w:comment w:id="20" w:author="Josh" w:date="2020-10-16T20:59:00Z" w:initials="JK">
    <w:p w14:paraId="51D33ADA" w14:textId="6F0EBD97" w:rsidR="00683594" w:rsidRDefault="00683594">
      <w:pPr>
        <w:pStyle w:val="CommentText"/>
      </w:pPr>
      <w:r>
        <w:rPr>
          <w:rStyle w:val="CommentReference"/>
        </w:rPr>
        <w:annotationRef/>
      </w:r>
      <w:r>
        <w:t>Should the reader be reminded to open PowerShell 7 and not 5.1?</w:t>
      </w:r>
    </w:p>
  </w:comment>
  <w:comment w:id="31" w:author="Josh" w:date="2020-10-16T21:01:00Z" w:initials="JK">
    <w:p w14:paraId="60BD40C1" w14:textId="65EC734C" w:rsidR="00683594" w:rsidRDefault="00683594">
      <w:pPr>
        <w:pStyle w:val="CommentText"/>
      </w:pPr>
      <w:r>
        <w:rPr>
          <w:rStyle w:val="CommentReference"/>
        </w:rPr>
        <w:annotationRef/>
      </w:r>
      <w:r>
        <w:rPr>
          <w:rStyle w:val="CommentReference"/>
        </w:rPr>
        <w:t xml:space="preserve">I would wager most readers won’t have encountered variable names </w:t>
      </w:r>
      <w:proofErr w:type="spellStart"/>
      <w:r>
        <w:rPr>
          <w:rStyle w:val="CommentReference"/>
        </w:rPr>
        <w:t>wrappen</w:t>
      </w:r>
      <w:proofErr w:type="spellEnd"/>
      <w:r>
        <w:rPr>
          <w:rStyle w:val="CommentReference"/>
        </w:rPr>
        <w:t xml:space="preserve"> in curly braces. It would pay to mention (probably in the how it works section… the there’s more section may be too far removed, </w:t>
      </w:r>
      <w:proofErr w:type="spellStart"/>
      <w:r>
        <w:rPr>
          <w:rStyle w:val="CommentReference"/>
        </w:rPr>
        <w:t>imho</w:t>
      </w:r>
      <w:proofErr w:type="spellEnd"/>
      <w:r>
        <w:rPr>
          <w:rStyle w:val="CommentReference"/>
        </w:rPr>
        <w:t>) why this is done (e.g. because the ‘?’ is a valid character in the name of a variable)</w:t>
      </w:r>
    </w:p>
  </w:comment>
  <w:comment w:id="29" w:author="Josh" w:date="2020-10-16T15:58:00Z" w:initials="JK">
    <w:p w14:paraId="724C20C0" w14:textId="1C8642BC" w:rsidR="00683594" w:rsidRDefault="00683594">
      <w:pPr>
        <w:pStyle w:val="CommentText"/>
      </w:pPr>
      <w:r>
        <w:rPr>
          <w:rStyle w:val="CommentReference"/>
        </w:rPr>
        <w:annotationRef/>
      </w:r>
      <w:r>
        <w:t>Suggest using the same name for both null objects here, I think it’s easier for the reader to pull apart what the change was when the name itself is static</w:t>
      </w:r>
    </w:p>
  </w:comment>
  <w:comment w:id="30" w:author="Josh" w:date="2020-10-16T16:01:00Z" w:initials="JK">
    <w:p w14:paraId="2C8D40CD" w14:textId="414E5A6A" w:rsidR="00683594" w:rsidRDefault="00683594">
      <w:pPr>
        <w:pStyle w:val="CommentText"/>
      </w:pPr>
      <w:r>
        <w:rPr>
          <w:rStyle w:val="CommentReference"/>
        </w:rPr>
        <w:annotationRef/>
      </w:r>
      <w:r>
        <w:t>Need to turn on the experimental feature before this will work (</w:t>
      </w:r>
      <w:r w:rsidRPr="00A633A6">
        <w:t>Enable-</w:t>
      </w:r>
      <w:proofErr w:type="spellStart"/>
      <w:r w:rsidRPr="00A633A6">
        <w:t>ExperimentalFeature</w:t>
      </w:r>
      <w:proofErr w:type="spellEnd"/>
      <w:r w:rsidRPr="00A633A6">
        <w:t xml:space="preserve"> -Name </w:t>
      </w:r>
      <w:proofErr w:type="spellStart"/>
      <w:r w:rsidRPr="00A633A6">
        <w:t>PSNullConditionalOperators</w:t>
      </w:r>
      <w:proofErr w:type="spellEnd"/>
      <w:r>
        <w:t>) in the stable releases of the shell</w:t>
      </w:r>
    </w:p>
  </w:comment>
  <w:comment w:id="32" w:author="Josh" w:date="2020-10-16T16:05:00Z" w:initials="JK">
    <w:p w14:paraId="071097FA" w14:textId="5CD9E251" w:rsidR="00683594" w:rsidRDefault="00683594">
      <w:pPr>
        <w:pStyle w:val="CommentText"/>
      </w:pPr>
      <w:r>
        <w:rPr>
          <w:rStyle w:val="CommentReference"/>
        </w:rPr>
        <w:annotationRef/>
      </w:r>
      <w:r>
        <w:t>There should be a better way (but I don’t know of one off the top of my head) to show the use of this.</w:t>
      </w:r>
      <w:r>
        <w:br/>
      </w:r>
      <w:r>
        <w:br/>
        <w:t>$</w:t>
      </w:r>
      <w:proofErr w:type="spellStart"/>
      <w:r>
        <w:t>x.propname</w:t>
      </w:r>
      <w:proofErr w:type="spellEnd"/>
      <w:r>
        <w:t xml:space="preserve"> has the same result as ${x}?.</w:t>
      </w:r>
      <w:proofErr w:type="spellStart"/>
      <w:r>
        <w:t>propname</w:t>
      </w:r>
      <w:proofErr w:type="spellEnd"/>
      <w:r>
        <w:t xml:space="preserve"> so… </w:t>
      </w:r>
      <w:r>
        <w:rPr>
          <w:rFonts w:ascii="Segoe UI Emoji" w:eastAsia="Segoe UI Emoji" w:hAnsi="Segoe UI Emoji" w:cs="Segoe UI Emoji"/>
        </w:rPr>
        <w:t>🤷</w:t>
      </w:r>
      <w:r>
        <w:t>‍</w:t>
      </w:r>
      <w:r>
        <w:rPr>
          <w:rFonts w:ascii="Segoe UI Emoji" w:eastAsia="Segoe UI Emoji" w:hAnsi="Segoe UI Emoji" w:cs="Segoe UI Emoji"/>
        </w:rPr>
        <w:t>♂</w:t>
      </w:r>
      <w:r>
        <w:t>️</w:t>
      </w:r>
      <w:r>
        <w:br/>
      </w:r>
      <w:r>
        <w:br/>
        <w:t xml:space="preserve">I called this out in my blog post on this topic: </w:t>
      </w:r>
      <w:r>
        <w:rPr>
          <w:rStyle w:val="Emphasis"/>
          <w:rFonts w:ascii="Georgia" w:hAnsi="Georgia"/>
          <w:color w:val="212529"/>
          <w:sz w:val="27"/>
          <w:szCs w:val="27"/>
        </w:rPr>
        <w:t>Note: Trying to get properties from a null variable won't actually generate an error, even before PowerShell 7. Using this syntax just makes the intentions of your script clearer.</w:t>
      </w:r>
      <w:r>
        <w:br/>
      </w:r>
      <w:r>
        <w:br/>
        <w:t>This comment stems from thinking we should probably show the “traditional method” as with the previous examples</w:t>
      </w:r>
    </w:p>
    <w:p w14:paraId="2B6378A9" w14:textId="05BB8CAE" w:rsidR="00683594" w:rsidRDefault="00683594">
      <w:pPr>
        <w:pStyle w:val="CommentText"/>
      </w:pPr>
    </w:p>
  </w:comment>
  <w:comment w:id="33" w:author="Lucy Wan" w:date="2020-10-21T12:51:00Z" w:initials="LW">
    <w:p w14:paraId="27CEE926" w14:textId="34A65F32" w:rsidR="00683594" w:rsidRDefault="00683594">
      <w:pPr>
        <w:pStyle w:val="CommentText"/>
      </w:pPr>
      <w:r>
        <w:rPr>
          <w:rStyle w:val="CommentReference"/>
        </w:rPr>
        <w:annotationRef/>
      </w:r>
      <w:r>
        <w:t>Do you agree?</w:t>
      </w:r>
      <w:r w:rsidR="006D02D4">
        <w:t xml:space="preserve"> Is showing the “traditional method” </w:t>
      </w:r>
      <w:r w:rsidR="00AE58AC">
        <w:t>in this example necessary for comparative purposes?</w:t>
      </w:r>
    </w:p>
  </w:comment>
  <w:comment w:id="34" w:author="Josh" w:date="2020-10-16T16:15:00Z" w:initials="JK">
    <w:p w14:paraId="7C8B6D5E" w14:textId="44740054" w:rsidR="00683594" w:rsidRDefault="00683594">
      <w:pPr>
        <w:pStyle w:val="CommentText"/>
      </w:pPr>
      <w:r>
        <w:rPr>
          <w:rStyle w:val="CommentReference"/>
        </w:rPr>
        <w:annotationRef/>
      </w:r>
      <w:r>
        <w:t>Is it worth pointing out that you can chain these (null collection and null method/property) together?</w:t>
      </w:r>
      <w:r>
        <w:br/>
      </w:r>
      <w:r>
        <w:br/>
      </w:r>
      <w:r w:rsidRPr="002446D7">
        <w:t>${Users}?[0</w:t>
      </w:r>
      <w:proofErr w:type="gramStart"/>
      <w:r w:rsidRPr="002446D7">
        <w:t>]?.</w:t>
      </w:r>
      <w:proofErr w:type="spellStart"/>
      <w:proofErr w:type="gramEnd"/>
      <w:r w:rsidRPr="002446D7">
        <w:t>SamAccountName</w:t>
      </w:r>
      <w:proofErr w:type="spellEnd"/>
      <w:r>
        <w:t xml:space="preserve"> </w:t>
      </w:r>
    </w:p>
  </w:comment>
  <w:comment w:id="41" w:author="Josh" w:date="2020-10-16T16:18:00Z" w:initials="JK">
    <w:p w14:paraId="313D7E4B" w14:textId="56502991" w:rsidR="00683594" w:rsidRDefault="00683594">
      <w:pPr>
        <w:pStyle w:val="CommentText"/>
      </w:pPr>
      <w:r>
        <w:rPr>
          <w:rStyle w:val="CommentReference"/>
        </w:rPr>
        <w:annotationRef/>
      </w:r>
      <w:r>
        <w:t xml:space="preserve">|| = run if preceding </w:t>
      </w:r>
      <w:r w:rsidRPr="006873EF">
        <w:rPr>
          <w:b/>
        </w:rPr>
        <w:t>failed</w:t>
      </w:r>
    </w:p>
  </w:comment>
  <w:comment w:id="42" w:author="Lucy Wan" w:date="2020-10-21T10:54:00Z" w:initials="LW">
    <w:p w14:paraId="7E3F92E7" w14:textId="1489924B" w:rsidR="00683594" w:rsidRDefault="00683594">
      <w:pPr>
        <w:pStyle w:val="CommentText"/>
      </w:pPr>
      <w:r>
        <w:rPr>
          <w:rStyle w:val="CommentReference"/>
        </w:rPr>
        <w:annotationRef/>
      </w:r>
      <w:r>
        <w:t>Technical correction</w:t>
      </w:r>
    </w:p>
  </w:comment>
  <w:comment w:id="43" w:author="Josh" w:date="2020-10-16T16:23:00Z" w:initials="JK">
    <w:p w14:paraId="2A5BD212" w14:textId="7846853E" w:rsidR="00683594" w:rsidRDefault="00683594">
      <w:pPr>
        <w:pStyle w:val="CommentText"/>
      </w:pPr>
      <w:r>
        <w:rPr>
          <w:rStyle w:val="CommentReference"/>
        </w:rPr>
        <w:annotationRef/>
      </w:r>
      <w:r>
        <w:t>The role of the Out-Null here could be confusing. “Is that’s what is triggering the ‘||’?”</w:t>
      </w:r>
      <w:r>
        <w:br/>
      </w:r>
      <w:r>
        <w:br/>
        <w:t xml:space="preserve">Alternative is setting the </w:t>
      </w:r>
      <w:proofErr w:type="spellStart"/>
      <w:proofErr w:type="gramStart"/>
      <w:r>
        <w:t>erroraction</w:t>
      </w:r>
      <w:proofErr w:type="spellEnd"/>
      <w:r>
        <w:t>, or</w:t>
      </w:r>
      <w:proofErr w:type="gramEnd"/>
      <w:r>
        <w:t xml:space="preserve"> embracing the error as part of the demo.</w:t>
      </w:r>
    </w:p>
  </w:comment>
  <w:comment w:id="44" w:author="Josh" w:date="2020-10-16T21:09:00Z" w:initials="JK">
    <w:p w14:paraId="51531709" w14:textId="1B6E0E55" w:rsidR="00683594" w:rsidRDefault="00683594">
      <w:pPr>
        <w:pStyle w:val="CommentText"/>
      </w:pPr>
      <w:r>
        <w:rPr>
          <w:rStyle w:val="CommentReference"/>
        </w:rPr>
        <w:annotationRef/>
      </w:r>
      <w:r>
        <w:t>Looping back to this after reading the there’s more section.</w:t>
      </w:r>
      <w:r>
        <w:br/>
      </w:r>
      <w:r>
        <w:br/>
        <w:t xml:space="preserve">Setting the </w:t>
      </w:r>
      <w:proofErr w:type="spellStart"/>
      <w:r>
        <w:t>erroractionpreference</w:t>
      </w:r>
      <w:proofErr w:type="spellEnd"/>
      <w:r>
        <w:t xml:space="preserve"> before and after negates the need for Out-Null entirely.</w:t>
      </w:r>
      <w:r>
        <w:br/>
      </w:r>
      <w:r>
        <w:br/>
        <w:t xml:space="preserve">“| Out-Null” can be removed, or the changing of the </w:t>
      </w:r>
      <w:proofErr w:type="spellStart"/>
      <w:r>
        <w:t>erroractionpreference</w:t>
      </w:r>
      <w:proofErr w:type="spellEnd"/>
      <w:r>
        <w:t xml:space="preserve"> can be removed and set the </w:t>
      </w:r>
      <w:proofErr w:type="spellStart"/>
      <w:r>
        <w:t>erroraction</w:t>
      </w:r>
      <w:proofErr w:type="spellEnd"/>
      <w:r>
        <w:t xml:space="preserve"> on </w:t>
      </w:r>
      <w:proofErr w:type="spellStart"/>
      <w:r>
        <w:t>gci</w:t>
      </w:r>
      <w:proofErr w:type="spellEnd"/>
      <w:r>
        <w:t xml:space="preserve"> itself.</w:t>
      </w:r>
    </w:p>
  </w:comment>
  <w:comment w:id="45" w:author="Lucy Wan" w:date="2020-10-21T12:53:00Z" w:initials="LW">
    <w:p w14:paraId="764B76C0" w14:textId="1DC32903" w:rsidR="00683594" w:rsidRDefault="00683594">
      <w:pPr>
        <w:pStyle w:val="CommentText"/>
      </w:pPr>
      <w:r>
        <w:rPr>
          <w:rStyle w:val="CommentReference"/>
        </w:rPr>
        <w:annotationRef/>
      </w:r>
      <w:r>
        <w:t>Could you address this?</w:t>
      </w:r>
    </w:p>
  </w:comment>
  <w:comment w:id="47" w:author="Josh" w:date="2020-10-16T20:57:00Z" w:initials="JK">
    <w:p w14:paraId="373EBF5A" w14:textId="238C20CE" w:rsidR="00683594" w:rsidRDefault="00683594">
      <w:pPr>
        <w:pStyle w:val="CommentText"/>
      </w:pPr>
      <w:r>
        <w:rPr>
          <w:rStyle w:val="CommentReference"/>
        </w:rPr>
        <w:annotationRef/>
      </w:r>
      <w:proofErr w:type="spellStart"/>
      <w:r>
        <w:t>Nit pick</w:t>
      </w:r>
      <w:proofErr w:type="spellEnd"/>
      <w:r>
        <w:t xml:space="preserve"> on word choice, suggest changing to something like “This traditional method looks like”</w:t>
      </w:r>
      <w:r>
        <w:br/>
      </w:r>
      <w:r>
        <w:br/>
        <w:t>the term “error view” could be confused with the formatting of error output (and the example shows the new concise error view)</w:t>
      </w:r>
    </w:p>
  </w:comment>
  <w:comment w:id="48" w:author="Lucy Wan" w:date="2020-10-21T12:29:00Z" w:initials="LW">
    <w:p w14:paraId="4CE7646A" w14:textId="6A40E551" w:rsidR="00683594" w:rsidRDefault="00683594">
      <w:pPr>
        <w:pStyle w:val="CommentText"/>
      </w:pPr>
      <w:r>
        <w:rPr>
          <w:rStyle w:val="CommentReference"/>
        </w:rPr>
        <w:annotationRef/>
      </w:r>
      <w:r>
        <w:t>Sounds reasonable, for clarity’s sake</w:t>
      </w:r>
    </w:p>
  </w:comment>
  <w:comment w:id="55" w:author="Josh" w:date="2020-10-16T21:03:00Z" w:initials="JK">
    <w:p w14:paraId="286624C6" w14:textId="78172361" w:rsidR="00683594" w:rsidRDefault="00683594">
      <w:pPr>
        <w:pStyle w:val="CommentText"/>
      </w:pPr>
      <w:r>
        <w:rPr>
          <w:rStyle w:val="CommentReference"/>
        </w:rPr>
        <w:annotationRef/>
      </w:r>
      <w:r>
        <w:t>See note on this example in previous section, PS5.1 doesn’t error when calling properties on null objects</w:t>
      </w:r>
    </w:p>
  </w:comment>
  <w:comment w:id="57" w:author="Lucy Wan" w:date="2020-10-21T11:02:00Z" w:initials="LW">
    <w:p w14:paraId="4F558F09" w14:textId="3440672B" w:rsidR="00683594" w:rsidRDefault="00683594">
      <w:pPr>
        <w:pStyle w:val="CommentText"/>
      </w:pPr>
      <w:r>
        <w:rPr>
          <w:rStyle w:val="CommentReference"/>
        </w:rPr>
        <w:annotationRef/>
      </w:r>
      <w:r>
        <w:t>I’d replace with “followed by one that does exist”</w:t>
      </w:r>
    </w:p>
  </w:comment>
  <w:comment w:id="58" w:author="Thomas Lee" w:date="2020-10-01T11:57:00Z" w:initials="TL">
    <w:p w14:paraId="3F414E56" w14:textId="563B1E28" w:rsidR="00683594" w:rsidRDefault="00683594">
      <w:pPr>
        <w:pStyle w:val="CommentText"/>
      </w:pPr>
      <w:r>
        <w:rPr>
          <w:rStyle w:val="CommentReference"/>
        </w:rPr>
        <w:annotationRef/>
      </w:r>
      <w:r>
        <w:t>How do I style this?</w:t>
      </w:r>
    </w:p>
  </w:comment>
  <w:comment w:id="59" w:author="Lucy Wan" w:date="2020-10-21T11:02:00Z" w:initials="LW">
    <w:p w14:paraId="0C8BDA55" w14:textId="2794C187" w:rsidR="00683594" w:rsidRDefault="00683594">
      <w:pPr>
        <w:pStyle w:val="CommentText"/>
      </w:pPr>
      <w:r>
        <w:rPr>
          <w:rStyle w:val="CommentReference"/>
        </w:rPr>
        <w:annotationRef/>
      </w:r>
      <w:r w:rsidR="004E6247">
        <w:t>It’</w:t>
      </w:r>
      <w:r>
        <w:t>ll be handled later</w:t>
      </w:r>
      <w:r w:rsidR="004E6247">
        <w:t xml:space="preserve"> in the process</w:t>
      </w:r>
      <w:r>
        <w:t xml:space="preserve">, </w:t>
      </w:r>
      <w:r w:rsidR="004E6247">
        <w:t>not to worry</w:t>
      </w:r>
    </w:p>
  </w:comment>
  <w:comment w:id="60" w:author="Thomas Lee" w:date="2020-09-25T14:46:00Z" w:initials="TL">
    <w:p w14:paraId="6561EA2B" w14:textId="261F2B0E" w:rsidR="00683594" w:rsidRDefault="00683594">
      <w:pPr>
        <w:pStyle w:val="CommentText"/>
      </w:pPr>
      <w:r>
        <w:rPr>
          <w:rStyle w:val="CommentReference"/>
        </w:rPr>
        <w:annotationRef/>
      </w:r>
      <w:r>
        <w:t>How do I style a URL?</w:t>
      </w:r>
    </w:p>
  </w:comment>
  <w:comment w:id="61" w:author="Lucy Wan" w:date="2020-10-21T11:03:00Z" w:initials="LW">
    <w:p w14:paraId="1718B237" w14:textId="5F95327A" w:rsidR="00683594" w:rsidRDefault="00683594">
      <w:pPr>
        <w:pStyle w:val="CommentText"/>
      </w:pPr>
      <w:r>
        <w:rPr>
          <w:rStyle w:val="CommentReference"/>
        </w:rPr>
        <w:annotationRef/>
      </w:r>
      <w:proofErr w:type="spellStart"/>
      <w:r w:rsidR="00D05068">
        <w:t>Italicise</w:t>
      </w:r>
      <w:proofErr w:type="spellEnd"/>
      <w:r w:rsidR="00D05068">
        <w:t xml:space="preserve"> them</w:t>
      </w:r>
    </w:p>
  </w:comment>
  <w:comment w:id="63" w:author="Lucy Wan" w:date="2020-10-21T11:04:00Z" w:initials="LW">
    <w:p w14:paraId="2743481D" w14:textId="09101A0C" w:rsidR="00683594" w:rsidRDefault="00683594">
      <w:pPr>
        <w:pStyle w:val="CommentText"/>
      </w:pPr>
      <w:r>
        <w:rPr>
          <w:rStyle w:val="CommentReference"/>
        </w:rPr>
        <w:annotationRef/>
      </w:r>
      <w:r>
        <w:t>Check grammar</w:t>
      </w:r>
      <w:r w:rsidR="003F583D">
        <w:t xml:space="preserve"> here</w:t>
      </w:r>
      <w:r>
        <w:t>, I’d suggest “When Get-</w:t>
      </w:r>
      <w:proofErr w:type="spellStart"/>
      <w:r>
        <w:t>ChildItem</w:t>
      </w:r>
      <w:proofErr w:type="spellEnd"/>
      <w:r>
        <w:t xml:space="preserve"> checks to see if the file exists, it produces an error by default if it does not exist”</w:t>
      </w:r>
    </w:p>
  </w:comment>
  <w:comment w:id="64" w:author="Josh" w:date="2020-10-16T21:07:00Z" w:initials="JK">
    <w:p w14:paraId="1F7D89EF" w14:textId="21E6006B" w:rsidR="00683594" w:rsidRDefault="00683594">
      <w:pPr>
        <w:pStyle w:val="CommentText"/>
      </w:pPr>
      <w:r>
        <w:rPr>
          <w:rStyle w:val="CommentReference"/>
        </w:rPr>
        <w:annotationRef/>
      </w:r>
      <w:r>
        <w:t xml:space="preserve">See note on this in previous section, the example pipes to </w:t>
      </w:r>
      <w:proofErr w:type="gramStart"/>
      <w:r>
        <w:t>out-null</w:t>
      </w:r>
      <w:proofErr w:type="gramEnd"/>
      <w:r>
        <w:t xml:space="preserve">, which is redundant if setting </w:t>
      </w:r>
      <w:proofErr w:type="spellStart"/>
      <w:r>
        <w:t>erroractionpreference</w:t>
      </w:r>
      <w:proofErr w:type="spellEnd"/>
    </w:p>
  </w:comment>
  <w:comment w:id="67" w:author="Josh" w:date="2020-10-16T21:13:00Z" w:initials="JK">
    <w:p w14:paraId="548F3AAD" w14:textId="3C825C4F" w:rsidR="00683594" w:rsidRDefault="00683594">
      <w:pPr>
        <w:pStyle w:val="CommentText"/>
      </w:pPr>
      <w:r>
        <w:rPr>
          <w:rStyle w:val="CommentReference"/>
        </w:rPr>
        <w:annotationRef/>
      </w:r>
      <w:r>
        <w:t xml:space="preserve">Excellent point </w:t>
      </w:r>
      <w:r>
        <w:rPr>
          <w:rFonts w:ascii="Segoe UI Emoji" w:eastAsia="Segoe UI Emoji" w:hAnsi="Segoe UI Emoji" w:cs="Segoe UI Emoji"/>
        </w:rPr>
        <w:t>👍</w:t>
      </w:r>
    </w:p>
  </w:comment>
  <w:comment w:id="69" w:author="Lucy Wan" w:date="2020-10-21T11:08:00Z" w:initials="LW">
    <w:p w14:paraId="51589E55" w14:textId="2D84437B" w:rsidR="00683594" w:rsidRDefault="00683594">
      <w:pPr>
        <w:pStyle w:val="CommentText"/>
      </w:pPr>
      <w:r>
        <w:rPr>
          <w:rStyle w:val="CommentReference"/>
        </w:rPr>
        <w:annotationRef/>
      </w:r>
      <w:r>
        <w:t>“for” instead?</w:t>
      </w:r>
    </w:p>
  </w:comment>
  <w:comment w:id="70" w:author="Josh" w:date="2020-10-16T21:15:00Z" w:initials="JK">
    <w:p w14:paraId="751E0064"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Style w:val="CommentReference"/>
        </w:rPr>
        <w:annotationRef/>
      </w:r>
      <w:r>
        <w:t>Agree 100%, though there is one thing that redeem this method a little in scripts.</w:t>
      </w:r>
      <w:r>
        <w:br/>
      </w:r>
      <w:r>
        <w:br/>
        <w:t xml:space="preserve">It does output a </w:t>
      </w:r>
      <w:proofErr w:type="spellStart"/>
      <w:r>
        <w:t>PSRemotingJob</w:t>
      </w:r>
      <w:proofErr w:type="spellEnd"/>
      <w:r>
        <w:t xml:space="preserve"> object which you can capture in a variable to avoid having to use Get-Job to find it later.</w:t>
      </w:r>
      <w:r>
        <w:br/>
      </w:r>
      <w:r>
        <w:br/>
        <w:t>The full example could be:</w:t>
      </w:r>
      <w:r>
        <w:br/>
      </w:r>
      <w:r>
        <w:br/>
      </w:r>
      <w:r>
        <w:rPr>
          <w:rFonts w:ascii="Lucida Console" w:eastAsiaTheme="minorHAnsi" w:hAnsi="Lucida Console" w:cs="Lucida Console"/>
          <w:color w:val="006400"/>
          <w:sz w:val="18"/>
          <w:szCs w:val="18"/>
          <w:lang w:val="en-NZ"/>
        </w:rPr>
        <w:t># 14</w:t>
      </w:r>
    </w:p>
    <w:p w14:paraId="1B01FA0F"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p>
    <w:p w14:paraId="35E2E37F"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$Job</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Get-</w:t>
      </w:r>
      <w:proofErr w:type="spellStart"/>
      <w:r>
        <w:rPr>
          <w:rFonts w:ascii="Lucida Console" w:eastAsiaTheme="minorHAnsi" w:hAnsi="Lucida Console" w:cs="Lucida Console"/>
          <w:color w:val="0000FF"/>
          <w:sz w:val="18"/>
          <w:szCs w:val="18"/>
          <w:lang w:val="en-NZ"/>
        </w:rPr>
        <w:t>CimClass</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w:t>
      </w:r>
      <w:proofErr w:type="spellStart"/>
      <w:r>
        <w:rPr>
          <w:rFonts w:ascii="Lucida Console" w:eastAsiaTheme="minorHAnsi" w:hAnsi="Lucida Console" w:cs="Lucida Console"/>
          <w:color w:val="000080"/>
          <w:sz w:val="18"/>
          <w:szCs w:val="18"/>
          <w:lang w:val="en-NZ"/>
        </w:rPr>
        <w:t>ClassName</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8A2BE2"/>
          <w:sz w:val="18"/>
          <w:szCs w:val="18"/>
          <w:lang w:val="en-NZ"/>
        </w:rPr>
        <w:t>Win32_Bios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&amp;</w:t>
      </w:r>
    </w:p>
    <w:p w14:paraId="5C3E5501"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p>
    <w:p w14:paraId="5E4FE758"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006400"/>
          <w:sz w:val="18"/>
          <w:szCs w:val="18"/>
          <w:lang w:val="en-NZ"/>
        </w:rPr>
        <w:t># 15</w:t>
      </w:r>
    </w:p>
    <w:p w14:paraId="3A6B0EF5"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p>
    <w:p w14:paraId="3829ADBD"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0000FF"/>
          <w:sz w:val="18"/>
          <w:szCs w:val="18"/>
          <w:lang w:val="en-NZ"/>
        </w:rPr>
        <w:t>Wait-Job</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-id</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Job</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Id</w:t>
      </w:r>
      <w:proofErr w:type="spellEnd"/>
    </w:p>
    <w:p w14:paraId="31FAF23E"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$Results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Receive-Job</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-Id</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Job</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Id</w:t>
      </w:r>
      <w:proofErr w:type="spellEnd"/>
    </w:p>
    <w:p w14:paraId="032C126A"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$Results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p>
    <w:p w14:paraId="4CCB1079" w14:textId="77777777" w:rsidR="00683594"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Get-Member</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p>
    <w:p w14:paraId="19C9FAC8" w14:textId="78AD9BFC" w:rsidR="00683594" w:rsidRPr="003546DD" w:rsidRDefault="00683594" w:rsidP="003546DD">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Select-Object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-First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800080"/>
          <w:sz w:val="18"/>
          <w:szCs w:val="18"/>
          <w:lang w:val="en-NZ"/>
        </w:rPr>
        <w:t>1</w:t>
      </w:r>
    </w:p>
  </w:comment>
  <w:comment w:id="71" w:author="Lucy Wan" w:date="2020-10-21T12:36:00Z" w:initials="LW">
    <w:p w14:paraId="6AF0C07F" w14:textId="19AA900C" w:rsidR="00683594" w:rsidRDefault="00683594">
      <w:pPr>
        <w:pStyle w:val="CommentText"/>
      </w:pPr>
      <w:r>
        <w:rPr>
          <w:rStyle w:val="CommentReference"/>
        </w:rPr>
        <w:annotationRef/>
      </w:r>
      <w:r>
        <w:t>Is it worth mentioning this? Is it new to PowerShell 7?</w:t>
      </w:r>
    </w:p>
  </w:comment>
  <w:comment w:id="83" w:author="Josh" w:date="2020-10-16T21:38:00Z" w:initials="JK">
    <w:p w14:paraId="4DDC6D55" w14:textId="5E734913" w:rsidR="00683594" w:rsidRDefault="00683594">
      <w:pPr>
        <w:pStyle w:val="CommentText"/>
      </w:pPr>
      <w:r>
        <w:rPr>
          <w:rStyle w:val="CommentReference"/>
        </w:rPr>
        <w:annotationRef/>
      </w:r>
      <w:r>
        <w:t>Two things I think should be mentioned somewhere:</w:t>
      </w:r>
      <w:r>
        <w:br/>
      </w:r>
      <w:r>
        <w:br/>
        <w:t xml:space="preserve">1. </w:t>
      </w:r>
      <w:proofErr w:type="spellStart"/>
      <w:r>
        <w:t>ForEach</w:t>
      </w:r>
      <w:proofErr w:type="spellEnd"/>
      <w:r>
        <w:t xml:space="preserve">-Object {script} is technically using a positional parameter called “-Process”. The new parallel syntax didn’t grok for me until I knew that, as I assumed -Parallel was a switch (and tried </w:t>
      </w:r>
      <w:proofErr w:type="spellStart"/>
      <w:r>
        <w:t>ForEach</w:t>
      </w:r>
      <w:proofErr w:type="spellEnd"/>
      <w:r>
        <w:t>-Object {script} -</w:t>
      </w:r>
      <w:proofErr w:type="spellStart"/>
      <w:r>
        <w:t>Parellel</w:t>
      </w:r>
      <w:proofErr w:type="spellEnd"/>
      <w:r>
        <w:t>)</w:t>
      </w:r>
      <w:r>
        <w:br/>
      </w:r>
      <w:r>
        <w:br/>
        <w:t>2. The -</w:t>
      </w:r>
      <w:proofErr w:type="spellStart"/>
      <w:r>
        <w:t>TimeoutSeconds</w:t>
      </w:r>
      <w:proofErr w:type="spellEnd"/>
      <w:r>
        <w:t xml:space="preserve"> parameter. Disabled by default, but can be used as a max time you’ll allow all your parallel jobs to run.</w:t>
      </w:r>
    </w:p>
  </w:comment>
  <w:comment w:id="84" w:author="Lucy Wan" w:date="2020-10-21T11:19:00Z" w:initials="LW">
    <w:p w14:paraId="4E5B2534" w14:textId="14A78C23" w:rsidR="00683594" w:rsidRDefault="00683594">
      <w:pPr>
        <w:pStyle w:val="CommentText"/>
      </w:pPr>
      <w:r>
        <w:rPr>
          <w:rStyle w:val="CommentReference"/>
        </w:rPr>
        <w:annotationRef/>
      </w:r>
      <w:r>
        <w:t>Grammar needs adjusting, I’d suggest “However, there is a limit to how many script blocks PowerShell can run simultaneously, determined by the number of processor cores in your computer relative to the number of script blocks.”</w:t>
      </w:r>
    </w:p>
  </w:comment>
  <w:comment w:id="85" w:author="Josh" w:date="2020-10-16T21:33:00Z" w:initials="JK">
    <w:p w14:paraId="7C8E4747" w14:textId="24182434" w:rsidR="00683594" w:rsidRDefault="00683594">
      <w:pPr>
        <w:pStyle w:val="CommentText"/>
      </w:pPr>
      <w:r>
        <w:rPr>
          <w:rStyle w:val="CommentReference"/>
        </w:rPr>
        <w:annotationRef/>
      </w:r>
      <w:r>
        <w:t>This isn’t quite right, or at least doesn’t line up with the docs and my understanding.</w:t>
      </w:r>
      <w:r>
        <w:br/>
      </w:r>
      <w:r>
        <w:br/>
        <w:t>The number of items that will run in parallel is controlled by the -</w:t>
      </w:r>
      <w:proofErr w:type="spellStart"/>
      <w:r>
        <w:t>ThrottleLimit</w:t>
      </w:r>
      <w:proofErr w:type="spellEnd"/>
      <w:r>
        <w:t xml:space="preserve"> parameter (which I think is worth mentioning in general).</w:t>
      </w:r>
      <w:r>
        <w:br/>
      </w:r>
      <w:r>
        <w:br/>
        <w:t>The default throttle limit is 5. If you set this to a value above the available CPU threads on the system PS should try honoring it (as far as I’m aware) but will result in task switching in the CPU which could negatively affect performance depending on the task.</w:t>
      </w:r>
    </w:p>
  </w:comment>
  <w:comment w:id="86" w:author="Lucy Wan" w:date="2020-10-21T12:32:00Z" w:initials="LW">
    <w:p w14:paraId="467FBD2F" w14:textId="3C8C8006" w:rsidR="00683594" w:rsidRDefault="00683594">
      <w:pPr>
        <w:pStyle w:val="CommentText"/>
      </w:pPr>
      <w:r>
        <w:rPr>
          <w:rStyle w:val="CommentReference"/>
        </w:rPr>
        <w:annotationRef/>
      </w:r>
      <w:r>
        <w:t>Could you address this and make edits to the paragraph accordingly?</w:t>
      </w:r>
    </w:p>
  </w:comment>
  <w:comment w:id="88" w:author="Lucy Wan" w:date="2020-10-21T11:22:00Z" w:initials="LW">
    <w:p w14:paraId="5D7047CD" w14:textId="1AABDABA" w:rsidR="00683594" w:rsidRDefault="00683594">
      <w:pPr>
        <w:pStyle w:val="CommentText"/>
      </w:pPr>
      <w:r>
        <w:rPr>
          <w:rStyle w:val="CommentReference"/>
        </w:rPr>
        <w:annotationRef/>
      </w:r>
      <w:r>
        <w:t>Unfinished thought here</w:t>
      </w:r>
    </w:p>
  </w:comment>
  <w:comment w:id="90" w:author="Josh" w:date="2020-10-16T21:42:00Z" w:initials="JK">
    <w:p w14:paraId="7B36E59D" w14:textId="609F9F22" w:rsidR="00683594" w:rsidRDefault="00683594">
      <w:pPr>
        <w:pStyle w:val="CommentText"/>
      </w:pPr>
      <w:r>
        <w:rPr>
          <w:rStyle w:val="CommentReference"/>
        </w:rPr>
        <w:annotationRef/>
      </w:r>
      <w:r>
        <w:t>Term nitpick: statement? Or “language construct”, but I prefer statement.</w:t>
      </w:r>
    </w:p>
  </w:comment>
  <w:comment w:id="95" w:author="Josh" w:date="2020-10-16T21:58:00Z" w:initials="JK">
    <w:p w14:paraId="3099A9C3" w14:textId="0350BF2D" w:rsidR="00683594" w:rsidRDefault="00683594">
      <w:pPr>
        <w:pStyle w:val="CommentText"/>
      </w:pPr>
      <w:r>
        <w:rPr>
          <w:rStyle w:val="CommentReference"/>
        </w:rPr>
        <w:annotationRef/>
      </w:r>
      <w:r>
        <w:t xml:space="preserve">Should add mention of the massive improvement in performance going from </w:t>
      </w:r>
      <w:proofErr w:type="spellStart"/>
      <w:r>
        <w:t>ForEach</w:t>
      </w:r>
      <w:proofErr w:type="spellEnd"/>
      <w:r>
        <w:t>-Object to foreach (largely because of the removal of the pipeline overhead)</w:t>
      </w:r>
      <w:r>
        <w:br/>
      </w:r>
      <w:r>
        <w:br/>
        <w:t>In my testing of the code, 5.1 went from 48 seconds to 8 and 7.0 went from 30 to 5.</w:t>
      </w:r>
      <w:r>
        <w:br/>
      </w:r>
      <w:r>
        <w:br/>
        <w:t>Yes, the reader *should* notice this when running the examples but it’s worth calling out with a little of the why.</w:t>
      </w:r>
    </w:p>
  </w:comment>
  <w:comment w:id="99" w:author="Lucy Wan" w:date="2020-10-21T11:27:00Z" w:initials="LW">
    <w:p w14:paraId="655812A1" w14:textId="4EEE6CD0" w:rsidR="00683594" w:rsidRDefault="00683594">
      <w:pPr>
        <w:pStyle w:val="CommentText"/>
      </w:pPr>
      <w:r>
        <w:rPr>
          <w:rStyle w:val="CommentReference"/>
        </w:rPr>
        <w:annotationRef/>
      </w:r>
      <w:r>
        <w:t>This sentence doesn’t make sense by itself, what are you trying to say?</w:t>
      </w:r>
    </w:p>
  </w:comment>
  <w:comment w:id="104" w:author="Lucy Wan" w:date="2020-10-21T11:30:00Z" w:initials="LW">
    <w:p w14:paraId="2E2CBCD2" w14:textId="6C9935EB" w:rsidR="00683594" w:rsidRDefault="00683594">
      <w:pPr>
        <w:pStyle w:val="CommentText"/>
      </w:pPr>
      <w:r>
        <w:rPr>
          <w:rStyle w:val="CommentReference"/>
        </w:rPr>
        <w:annotationRef/>
      </w:r>
      <w:r>
        <w:t>Should we have the respective commands listed for macOS and Linux as well?</w:t>
      </w:r>
    </w:p>
  </w:comment>
  <w:comment w:id="109" w:author="Lucy Wan" w:date="2020-10-21T12:03:00Z" w:initials="LW">
    <w:p w14:paraId="48BA9772" w14:textId="3FC7ED36" w:rsidR="00683594" w:rsidRDefault="00683594">
      <w:pPr>
        <w:pStyle w:val="CommentText"/>
      </w:pPr>
      <w:r>
        <w:rPr>
          <w:rStyle w:val="CommentReference"/>
        </w:rPr>
        <w:annotationRef/>
      </w:r>
      <w:r>
        <w:t>You haven’t mentioned step 4 at all, is that because it’s not worth elaborating on here?</w:t>
      </w:r>
    </w:p>
  </w:comment>
  <w:comment w:id="110" w:author="Josh" w:date="2020-10-16T22:08:00Z" w:initials="JK">
    <w:p w14:paraId="41AF9CD6" w14:textId="6DE76633" w:rsidR="00683594" w:rsidRDefault="00683594">
      <w:pPr>
        <w:pStyle w:val="CommentText"/>
      </w:pPr>
      <w:r>
        <w:rPr>
          <w:rStyle w:val="CommentReference"/>
        </w:rPr>
        <w:annotationRef/>
      </w:r>
      <w:r>
        <w:t>Could also include the new -</w:t>
      </w:r>
      <w:proofErr w:type="spellStart"/>
      <w:r>
        <w:t>TcpPort</w:t>
      </w:r>
      <w:proofErr w:type="spellEnd"/>
      <w:r>
        <w:t xml:space="preserve"> parameter for testing if a specific port is open. E.g. testing for open SSH…</w:t>
      </w:r>
      <w:r>
        <w:br/>
      </w:r>
      <w:r>
        <w:br/>
      </w:r>
      <w:r w:rsidRPr="00EB681C">
        <w:t>Test-Connection -</w:t>
      </w:r>
      <w:proofErr w:type="spellStart"/>
      <w:r w:rsidRPr="00EB681C">
        <w:t>TargetName</w:t>
      </w:r>
      <w:proofErr w:type="spellEnd"/>
      <w:r w:rsidRPr="00EB681C">
        <w:t xml:space="preserve"> sdf.org -</w:t>
      </w:r>
      <w:proofErr w:type="spellStart"/>
      <w:r w:rsidRPr="00EB681C">
        <w:t>TcpPort</w:t>
      </w:r>
      <w:proofErr w:type="spellEnd"/>
      <w:r w:rsidRPr="00EB681C">
        <w:t xml:space="preserve"> 22</w:t>
      </w:r>
    </w:p>
  </w:comment>
  <w:comment w:id="111" w:author="Lucy Wan" w:date="2020-10-21T11:32:00Z" w:initials="LW">
    <w:p w14:paraId="3CC87974" w14:textId="7C633548" w:rsidR="00683594" w:rsidRDefault="00683594">
      <w:pPr>
        <w:pStyle w:val="CommentText"/>
      </w:pPr>
      <w:r>
        <w:rPr>
          <w:rStyle w:val="CommentReference"/>
        </w:rPr>
        <w:annotationRef/>
      </w:r>
      <w:r>
        <w:t>“the use of” instead</w:t>
      </w:r>
    </w:p>
  </w:comment>
  <w:comment w:id="112" w:author="Lucy Wan" w:date="2020-10-21T12:00:00Z" w:initials="LW">
    <w:p w14:paraId="6AD6788F" w14:textId="774062AA" w:rsidR="00683594" w:rsidRDefault="00683594">
      <w:pPr>
        <w:pStyle w:val="CommentText"/>
      </w:pPr>
      <w:r>
        <w:rPr>
          <w:rStyle w:val="CommentReference"/>
        </w:rPr>
        <w:annotationRef/>
      </w:r>
      <w:r>
        <w:t>“for IPv6” will do, otherwise you’re repeating the word “use” too many times</w:t>
      </w:r>
    </w:p>
  </w:comment>
  <w:comment w:id="116" w:author="Thomas Lee" w:date="2020-09-30T17:10:00Z" w:initials="TL">
    <w:p w14:paraId="3CD5868E" w14:textId="6AEC5F16" w:rsidR="00683594" w:rsidRDefault="00683594">
      <w:pPr>
        <w:pStyle w:val="CommentText"/>
      </w:pPr>
      <w:r>
        <w:rPr>
          <w:rStyle w:val="CommentReference"/>
        </w:rPr>
        <w:annotationRef/>
      </w:r>
      <w:r>
        <w:t>What style do you use for the name of a book in a numbered list?</w:t>
      </w:r>
    </w:p>
  </w:comment>
  <w:comment w:id="117" w:author="Lucy Wan" w:date="2020-10-21T11:41:00Z" w:initials="LW">
    <w:p w14:paraId="66F18805" w14:textId="0587380C" w:rsidR="00683594" w:rsidRDefault="00683594">
      <w:pPr>
        <w:pStyle w:val="CommentText"/>
      </w:pPr>
      <w:r>
        <w:rPr>
          <w:rStyle w:val="CommentReference"/>
        </w:rPr>
        <w:annotationRef/>
      </w:r>
      <w:r>
        <w:t>Not sure, but will be checked downstream</w:t>
      </w:r>
    </w:p>
  </w:comment>
  <w:comment w:id="139" w:author="Josh" w:date="2020-10-16T22:19:00Z" w:initials="JK">
    <w:p w14:paraId="07E33ECA" w14:textId="54D29680" w:rsidR="00683594" w:rsidRDefault="00683594">
      <w:pPr>
        <w:pStyle w:val="CommentText"/>
      </w:pPr>
      <w:r>
        <w:rPr>
          <w:rStyle w:val="CommentReference"/>
        </w:rPr>
        <w:annotationRef/>
      </w:r>
      <w:r>
        <w:t>$</w:t>
      </w:r>
      <w:proofErr w:type="spellStart"/>
      <w:r>
        <w:t>ErrorView</w:t>
      </w:r>
      <w:proofErr w:type="spellEnd"/>
      <w:r>
        <w:t xml:space="preserve"> isn’t new, it existed in earlier versions. The old default was “</w:t>
      </w:r>
      <w:proofErr w:type="spellStart"/>
      <w:r>
        <w:t>NormalView</w:t>
      </w:r>
      <w:proofErr w:type="spellEnd"/>
      <w:r>
        <w:t>” and you could change it to “</w:t>
      </w:r>
      <w:proofErr w:type="spellStart"/>
      <w:r>
        <w:t>CategoryView</w:t>
      </w:r>
      <w:proofErr w:type="spellEnd"/>
      <w:r>
        <w:t>”.</w:t>
      </w:r>
      <w:r>
        <w:br/>
      </w:r>
      <w:r>
        <w:br/>
      </w:r>
      <w:r w:rsidRPr="008677D4">
        <w:t>https://devblogs.microsoft.com/powershell/errorviewcategoryview/</w:t>
      </w:r>
    </w:p>
  </w:comment>
  <w:comment w:id="140" w:author="Lucy Wan" w:date="2020-10-21T12:34:00Z" w:initials="LW">
    <w:p w14:paraId="29BA560D" w14:textId="7481B2B3" w:rsidR="00683594" w:rsidRDefault="00683594">
      <w:pPr>
        <w:pStyle w:val="CommentText"/>
      </w:pPr>
      <w:r>
        <w:rPr>
          <w:rStyle w:val="CommentReference"/>
        </w:rPr>
        <w:annotationRef/>
      </w:r>
      <w:r>
        <w:t>Delete “new” at the very least, and incorporate the TR’s comment as you see fit</w:t>
      </w:r>
    </w:p>
  </w:comment>
  <w:comment w:id="141" w:author="Josh" w:date="2020-10-16T22:22:00Z" w:initials="JK">
    <w:p w14:paraId="2B8B0EFA" w14:textId="4AEA0BB3" w:rsidR="00683594" w:rsidRDefault="00683594">
      <w:pPr>
        <w:pStyle w:val="CommentText"/>
      </w:pPr>
      <w:r>
        <w:rPr>
          <w:rStyle w:val="CommentReference"/>
        </w:rPr>
        <w:annotationRef/>
      </w:r>
      <w:r>
        <w:t>Suggestions: point out the line number indicator when error coming from script (example here shows line 2)</w:t>
      </w:r>
      <w:r>
        <w:br/>
      </w:r>
      <w:r>
        <w:br/>
        <w:t>Also, if that was part way down a line it would point at where the issue was specifically, which is very handy (and new):</w:t>
      </w:r>
      <w:r>
        <w:br/>
      </w:r>
      <w:r>
        <w:br/>
      </w:r>
      <w:r>
        <w:rPr>
          <w:noProof/>
        </w:rPr>
        <w:drawing>
          <wp:inline distT="0" distB="0" distL="0" distR="0" wp14:anchorId="3DC73A5E" wp14:editId="1F16F1E1">
            <wp:extent cx="3800000" cy="800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800000" cy="800000"/>
                    </a:xfrm>
                    <a:prstGeom prst="rect">
                      <a:avLst/>
                    </a:prstGeom>
                  </pic:spPr>
                </pic:pic>
              </a:graphicData>
            </a:graphic>
          </wp:inline>
        </w:drawing>
      </w:r>
      <w:r>
        <w:br/>
      </w:r>
      <w:r>
        <w:br/>
        <w:t>That example ends up in just a squiggly line, some examples will literally have an ASCII arrow, but I can’t think of a simple way to demo that.</w:t>
      </w:r>
    </w:p>
  </w:comment>
  <w:comment w:id="142" w:author="Lucy Wan" w:date="2020-10-21T11:53:00Z" w:initials="LW">
    <w:p w14:paraId="17F76D78" w14:textId="21802341" w:rsidR="00683594" w:rsidRDefault="00683594">
      <w:pPr>
        <w:pStyle w:val="CommentText"/>
      </w:pPr>
      <w:r>
        <w:rPr>
          <w:rStyle w:val="CommentReference"/>
        </w:rPr>
        <w:annotationRef/>
      </w:r>
      <w:r>
        <w:t>A comment after this about when it could be useful might be 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77BE7B" w15:done="0"/>
  <w15:commentEx w15:paraId="3B2C0EBF" w15:done="0"/>
  <w15:commentEx w15:paraId="48A9E819" w15:done="0"/>
  <w15:commentEx w15:paraId="157B9136" w15:done="0"/>
  <w15:commentEx w15:paraId="791E299D" w15:done="0"/>
  <w15:commentEx w15:paraId="3BE085BE" w15:done="0"/>
  <w15:commentEx w15:paraId="3116E0F6" w15:done="0"/>
  <w15:commentEx w15:paraId="0DA053FA" w15:paraIdParent="3116E0F6" w15:done="0"/>
  <w15:commentEx w15:paraId="744FE637" w15:done="0"/>
  <w15:commentEx w15:paraId="37179CD6" w15:done="0"/>
  <w15:commentEx w15:paraId="51D33ADA" w15:done="0"/>
  <w15:commentEx w15:paraId="60BD40C1" w15:done="0"/>
  <w15:commentEx w15:paraId="724C20C0" w15:done="0"/>
  <w15:commentEx w15:paraId="2C8D40CD" w15:done="0"/>
  <w15:commentEx w15:paraId="2B6378A9" w15:done="0"/>
  <w15:commentEx w15:paraId="27CEE926" w15:paraIdParent="2B6378A9" w15:done="0"/>
  <w15:commentEx w15:paraId="7C8B6D5E" w15:done="0"/>
  <w15:commentEx w15:paraId="313D7E4B" w15:done="0"/>
  <w15:commentEx w15:paraId="7E3F92E7" w15:paraIdParent="313D7E4B" w15:done="0"/>
  <w15:commentEx w15:paraId="2A5BD212" w15:done="0"/>
  <w15:commentEx w15:paraId="51531709" w15:paraIdParent="2A5BD212" w15:done="0"/>
  <w15:commentEx w15:paraId="764B76C0" w15:paraIdParent="2A5BD212" w15:done="0"/>
  <w15:commentEx w15:paraId="373EBF5A" w15:done="0"/>
  <w15:commentEx w15:paraId="4CE7646A" w15:paraIdParent="373EBF5A" w15:done="0"/>
  <w15:commentEx w15:paraId="286624C6" w15:done="0"/>
  <w15:commentEx w15:paraId="4F558F09" w15:done="0"/>
  <w15:commentEx w15:paraId="3F414E56" w15:done="0"/>
  <w15:commentEx w15:paraId="0C8BDA55" w15:paraIdParent="3F414E56" w15:done="0"/>
  <w15:commentEx w15:paraId="6561EA2B" w15:done="0"/>
  <w15:commentEx w15:paraId="1718B237" w15:paraIdParent="6561EA2B" w15:done="0"/>
  <w15:commentEx w15:paraId="2743481D" w15:done="0"/>
  <w15:commentEx w15:paraId="1F7D89EF" w15:done="0"/>
  <w15:commentEx w15:paraId="548F3AAD" w15:done="0"/>
  <w15:commentEx w15:paraId="51589E55" w15:done="0"/>
  <w15:commentEx w15:paraId="19C9FAC8" w15:done="0"/>
  <w15:commentEx w15:paraId="6AF0C07F" w15:paraIdParent="19C9FAC8" w15:done="0"/>
  <w15:commentEx w15:paraId="4DDC6D55" w15:done="0"/>
  <w15:commentEx w15:paraId="4E5B2534" w15:done="0"/>
  <w15:commentEx w15:paraId="7C8E4747" w15:done="0"/>
  <w15:commentEx w15:paraId="467FBD2F" w15:paraIdParent="7C8E4747" w15:done="0"/>
  <w15:commentEx w15:paraId="5D7047CD" w15:done="0"/>
  <w15:commentEx w15:paraId="7B36E59D" w15:done="0"/>
  <w15:commentEx w15:paraId="3099A9C3" w15:done="0"/>
  <w15:commentEx w15:paraId="655812A1" w15:done="0"/>
  <w15:commentEx w15:paraId="2E2CBCD2" w15:done="0"/>
  <w15:commentEx w15:paraId="48BA9772" w15:done="0"/>
  <w15:commentEx w15:paraId="41AF9CD6" w15:done="0"/>
  <w15:commentEx w15:paraId="3CC87974" w15:done="0"/>
  <w15:commentEx w15:paraId="6AD6788F" w15:done="0"/>
  <w15:commentEx w15:paraId="3CD5868E" w15:done="0"/>
  <w15:commentEx w15:paraId="66F18805" w15:paraIdParent="3CD5868E" w15:done="0"/>
  <w15:commentEx w15:paraId="07E33ECA" w15:done="0"/>
  <w15:commentEx w15:paraId="29BA560D" w15:paraIdParent="07E33ECA" w15:done="0"/>
  <w15:commentEx w15:paraId="2B8B0EFA" w15:done="0"/>
  <w15:commentEx w15:paraId="17F76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43A42" w16cex:dateUtc="2020-10-16T02:26:00Z"/>
  <w16cex:commentExtensible w16cex:durableId="23343EA5" w16cex:dateUtc="2020-10-16T02:45:00Z"/>
  <w16cex:commentExtensible w16cex:durableId="23343E03" w16cex:dateUtc="2020-10-16T02:42:00Z"/>
  <w16cex:commentExtensible w16cex:durableId="2334882C" w16cex:dateUtc="2020-10-16T07:59:00Z"/>
  <w16cex:commentExtensible w16cex:durableId="233488AD" w16cex:dateUtc="2020-10-16T08:01:00Z"/>
  <w16cex:commentExtensible w16cex:durableId="233441B6" w16cex:dateUtc="2020-10-16T02:58:00Z"/>
  <w16cex:commentExtensible w16cex:durableId="2334424C" w16cex:dateUtc="2020-10-16T03:01:00Z"/>
  <w16cex:commentExtensible w16cex:durableId="23344341" w16cex:dateUtc="2020-10-16T03:05:00Z"/>
  <w16cex:commentExtensible w16cex:durableId="233445BF" w16cex:dateUtc="2020-10-16T03:15:00Z"/>
  <w16cex:commentExtensible w16cex:durableId="2334463B" w16cex:dateUtc="2020-10-16T03:18:00Z"/>
  <w16cex:commentExtensible w16cex:durableId="23344777" w16cex:dateUtc="2020-10-16T03:23:00Z"/>
  <w16cex:commentExtensible w16cex:durableId="23348A9B" w16cex:dateUtc="2020-10-16T08:09:00Z"/>
  <w16cex:commentExtensible w16cex:durableId="23348736" w16cex:dateUtc="2020-10-16T07:55:00Z"/>
  <w16cex:commentExtensible w16cex:durableId="233487CC" w16cex:dateUtc="2020-10-16T07:57:00Z"/>
  <w16cex:commentExtensible w16cex:durableId="23348935" w16cex:dateUtc="2020-10-16T08:03:00Z"/>
  <w16cex:commentExtensible w16cex:durableId="232042C7" w16cex:dateUtc="2020-10-01T10:57:00Z"/>
  <w16cex:commentExtensible w16cex:durableId="23188158" w16cex:dateUtc="2020-09-25T13:46:00Z"/>
  <w16cex:commentExtensible w16cex:durableId="23348A18" w16cex:dateUtc="2020-10-16T08:07:00Z"/>
  <w16cex:commentExtensible w16cex:durableId="23348B8B" w16cex:dateUtc="2020-10-16T08:13:00Z"/>
  <w16cex:commentExtensible w16cex:durableId="23348BD8" w16cex:dateUtc="2020-10-16T08:15:00Z"/>
  <w16cex:commentExtensible w16cex:durableId="2334916D" w16cex:dateUtc="2020-10-16T08:38:00Z"/>
  <w16cex:commentExtensible w16cex:durableId="2334900D" w16cex:dateUtc="2020-10-16T08:33:00Z"/>
  <w16cex:commentExtensible w16cex:durableId="2334924D" w16cex:dateUtc="2020-10-16T08:42:00Z"/>
  <w16cex:commentExtensible w16cex:durableId="233495F3" w16cex:dateUtc="2020-10-16T08:58:00Z"/>
  <w16cex:commentExtensible w16cex:durableId="2334984D" w16cex:dateUtc="2020-10-16T09:08:00Z"/>
  <w16cex:commentExtensible w16cex:durableId="231F3A82" w16cex:dateUtc="2020-09-30T16:10:00Z"/>
  <w16cex:commentExtensible w16cex:durableId="23349A35" w16cex:dateUtc="2020-10-16T09:16:00Z"/>
  <w16cex:commentExtensible w16cex:durableId="23349ADE" w16cex:dateUtc="2020-10-16T09:19:00Z"/>
  <w16cex:commentExtensible w16cex:durableId="23349B93" w16cex:dateUtc="2020-10-16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77BE7B" w16cid:durableId="233A8BD0"/>
  <w16cid:commentId w16cid:paraId="3B2C0EBF" w16cid:durableId="233AA2F0"/>
  <w16cid:commentId w16cid:paraId="48A9E819" w16cid:durableId="233A8C28"/>
  <w16cid:commentId w16cid:paraId="157B9136" w16cid:durableId="233A8C03"/>
  <w16cid:commentId w16cid:paraId="791E299D" w16cid:durableId="233A8D84"/>
  <w16cid:commentId w16cid:paraId="3BE085BE" w16cid:durableId="233A8ED8"/>
  <w16cid:commentId w16cid:paraId="3116E0F6" w16cid:durableId="23343A42"/>
  <w16cid:commentId w16cid:paraId="0DA053FA" w16cid:durableId="233A8F23"/>
  <w16cid:commentId w16cid:paraId="744FE637" w16cid:durableId="23343EA5"/>
  <w16cid:commentId w16cid:paraId="37179CD6" w16cid:durableId="23343E03"/>
  <w16cid:commentId w16cid:paraId="51D33ADA" w16cid:durableId="2334882C"/>
  <w16cid:commentId w16cid:paraId="60BD40C1" w16cid:durableId="233488AD"/>
  <w16cid:commentId w16cid:paraId="724C20C0" w16cid:durableId="233441B6"/>
  <w16cid:commentId w16cid:paraId="2C8D40CD" w16cid:durableId="2334424C"/>
  <w16cid:commentId w16cid:paraId="2B6378A9" w16cid:durableId="23344341"/>
  <w16cid:commentId w16cid:paraId="27CEE926" w16cid:durableId="233AAD4E"/>
  <w16cid:commentId w16cid:paraId="7C8B6D5E" w16cid:durableId="233445BF"/>
  <w16cid:commentId w16cid:paraId="313D7E4B" w16cid:durableId="2334463B"/>
  <w16cid:commentId w16cid:paraId="7E3F92E7" w16cid:durableId="233A91DF"/>
  <w16cid:commentId w16cid:paraId="2A5BD212" w16cid:durableId="23344777"/>
  <w16cid:commentId w16cid:paraId="51531709" w16cid:durableId="23348A9B"/>
  <w16cid:commentId w16cid:paraId="764B76C0" w16cid:durableId="233AADB2"/>
  <w16cid:commentId w16cid:paraId="373EBF5A" w16cid:durableId="233487CC"/>
  <w16cid:commentId w16cid:paraId="4CE7646A" w16cid:durableId="233AA80D"/>
  <w16cid:commentId w16cid:paraId="286624C6" w16cid:durableId="23348935"/>
  <w16cid:commentId w16cid:paraId="4F558F09" w16cid:durableId="233A93AB"/>
  <w16cid:commentId w16cid:paraId="3F414E56" w16cid:durableId="232042C7"/>
  <w16cid:commentId w16cid:paraId="0C8BDA55" w16cid:durableId="233A93DC"/>
  <w16cid:commentId w16cid:paraId="6561EA2B" w16cid:durableId="23188158"/>
  <w16cid:commentId w16cid:paraId="1718B237" w16cid:durableId="233A93EA"/>
  <w16cid:commentId w16cid:paraId="2743481D" w16cid:durableId="233A9421"/>
  <w16cid:commentId w16cid:paraId="1F7D89EF" w16cid:durableId="23348A18"/>
  <w16cid:commentId w16cid:paraId="548F3AAD" w16cid:durableId="23348B8B"/>
  <w16cid:commentId w16cid:paraId="51589E55" w16cid:durableId="233A9512"/>
  <w16cid:commentId w16cid:paraId="19C9FAC8" w16cid:durableId="23348BD8"/>
  <w16cid:commentId w16cid:paraId="6AF0C07F" w16cid:durableId="233AA9B2"/>
  <w16cid:commentId w16cid:paraId="4DDC6D55" w16cid:durableId="2334916D"/>
  <w16cid:commentId w16cid:paraId="4E5B2534" w16cid:durableId="233A97AC"/>
  <w16cid:commentId w16cid:paraId="7C8E4747" w16cid:durableId="2334900D"/>
  <w16cid:commentId w16cid:paraId="467FBD2F" w16cid:durableId="233AA8C5"/>
  <w16cid:commentId w16cid:paraId="5D7047CD" w16cid:durableId="233A985E"/>
  <w16cid:commentId w16cid:paraId="7B36E59D" w16cid:durableId="2334924D"/>
  <w16cid:commentId w16cid:paraId="3099A9C3" w16cid:durableId="233495F3"/>
  <w16cid:commentId w16cid:paraId="655812A1" w16cid:durableId="233A99A4"/>
  <w16cid:commentId w16cid:paraId="2E2CBCD2" w16cid:durableId="233A9A44"/>
  <w16cid:commentId w16cid:paraId="48BA9772" w16cid:durableId="233AA210"/>
  <w16cid:commentId w16cid:paraId="41AF9CD6" w16cid:durableId="2334984D"/>
  <w16cid:commentId w16cid:paraId="3CC87974" w16cid:durableId="233A9AE3"/>
  <w16cid:commentId w16cid:paraId="6AD6788F" w16cid:durableId="233AA17A"/>
  <w16cid:commentId w16cid:paraId="3CD5868E" w16cid:durableId="231F3A82"/>
  <w16cid:commentId w16cid:paraId="66F18805" w16cid:durableId="233A9CD2"/>
  <w16cid:commentId w16cid:paraId="07E33ECA" w16cid:durableId="23349ADE"/>
  <w16cid:commentId w16cid:paraId="29BA560D" w16cid:durableId="233AA952"/>
  <w16cid:commentId w16cid:paraId="2B8B0EFA" w16cid:durableId="23349B93"/>
  <w16cid:commentId w16cid:paraId="17F76D78" w16cid:durableId="233A9F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F57BE2"/>
    <w:multiLevelType w:val="hybridMultilevel"/>
    <w:tmpl w:val="D47E8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E24844"/>
    <w:multiLevelType w:val="multilevel"/>
    <w:tmpl w:val="71FE86E8"/>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 w15:restartNumberingAfterBreak="0">
    <w:nsid w:val="234F38C8"/>
    <w:multiLevelType w:val="multilevel"/>
    <w:tmpl w:val="E5E07D92"/>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720" w:hanging="363"/>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4CD54D99"/>
    <w:multiLevelType w:val="multilevel"/>
    <w:tmpl w:val="7398FDEA"/>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8"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6"/>
  </w:num>
  <w:num w:numId="31">
    <w:abstractNumId w:val="1"/>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y Wan">
    <w15:presenceInfo w15:providerId="None" w15:userId="Lucy Wan"/>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attachedTemplate r:id="rId1"/>
  <w:linkStyles/>
  <w:trackRevisions/>
  <w:defaultTabStop w:val="720"/>
  <w:evenAndOddHeaders/>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YxNbCwMDAwszQ2MTdT0lEKTi0uzszPAykwqgUAfhR8fiwAAAA="/>
  </w:docVars>
  <w:rsids>
    <w:rsidRoot w:val="009D0F10"/>
    <w:rsid w:val="0000165C"/>
    <w:rsid w:val="00005908"/>
    <w:rsid w:val="00010BDA"/>
    <w:rsid w:val="00020220"/>
    <w:rsid w:val="000227E1"/>
    <w:rsid w:val="00026227"/>
    <w:rsid w:val="00030D4F"/>
    <w:rsid w:val="0003264E"/>
    <w:rsid w:val="000441C9"/>
    <w:rsid w:val="0005479A"/>
    <w:rsid w:val="0006216F"/>
    <w:rsid w:val="000658AF"/>
    <w:rsid w:val="00065DB9"/>
    <w:rsid w:val="00066A8A"/>
    <w:rsid w:val="0007178B"/>
    <w:rsid w:val="00072C6D"/>
    <w:rsid w:val="00081FC1"/>
    <w:rsid w:val="000916DE"/>
    <w:rsid w:val="000A51F5"/>
    <w:rsid w:val="000B79AE"/>
    <w:rsid w:val="000C0075"/>
    <w:rsid w:val="000C5C0D"/>
    <w:rsid w:val="000D4D87"/>
    <w:rsid w:val="000D635A"/>
    <w:rsid w:val="000D669F"/>
    <w:rsid w:val="000F4E38"/>
    <w:rsid w:val="00101469"/>
    <w:rsid w:val="00103BC5"/>
    <w:rsid w:val="00104335"/>
    <w:rsid w:val="00110060"/>
    <w:rsid w:val="00111A20"/>
    <w:rsid w:val="00113B76"/>
    <w:rsid w:val="00124D6B"/>
    <w:rsid w:val="001526F2"/>
    <w:rsid w:val="00154F30"/>
    <w:rsid w:val="00167446"/>
    <w:rsid w:val="00167A8E"/>
    <w:rsid w:val="001707E8"/>
    <w:rsid w:val="00170AD7"/>
    <w:rsid w:val="00171785"/>
    <w:rsid w:val="00172418"/>
    <w:rsid w:val="001737B4"/>
    <w:rsid w:val="0017728D"/>
    <w:rsid w:val="00182D94"/>
    <w:rsid w:val="00196447"/>
    <w:rsid w:val="001A1A7A"/>
    <w:rsid w:val="001A2302"/>
    <w:rsid w:val="001A69D0"/>
    <w:rsid w:val="001A7AB0"/>
    <w:rsid w:val="001B08E0"/>
    <w:rsid w:val="001B304D"/>
    <w:rsid w:val="001B3964"/>
    <w:rsid w:val="001E1BDD"/>
    <w:rsid w:val="001E380B"/>
    <w:rsid w:val="001F141C"/>
    <w:rsid w:val="00200DF5"/>
    <w:rsid w:val="00203790"/>
    <w:rsid w:val="00204611"/>
    <w:rsid w:val="00212732"/>
    <w:rsid w:val="00214C5A"/>
    <w:rsid w:val="00217379"/>
    <w:rsid w:val="002432CE"/>
    <w:rsid w:val="00243B17"/>
    <w:rsid w:val="00243CA7"/>
    <w:rsid w:val="002446D7"/>
    <w:rsid w:val="002545E2"/>
    <w:rsid w:val="002A4CE4"/>
    <w:rsid w:val="002A61BD"/>
    <w:rsid w:val="002B68CD"/>
    <w:rsid w:val="002C3DB9"/>
    <w:rsid w:val="002C6B70"/>
    <w:rsid w:val="002D5884"/>
    <w:rsid w:val="002D65C0"/>
    <w:rsid w:val="002D6D67"/>
    <w:rsid w:val="002E1B5F"/>
    <w:rsid w:val="002E2DD0"/>
    <w:rsid w:val="002E3EEC"/>
    <w:rsid w:val="002F2D01"/>
    <w:rsid w:val="0030524B"/>
    <w:rsid w:val="00314693"/>
    <w:rsid w:val="00317525"/>
    <w:rsid w:val="00335375"/>
    <w:rsid w:val="0034481E"/>
    <w:rsid w:val="0034545F"/>
    <w:rsid w:val="00353F4E"/>
    <w:rsid w:val="003546DD"/>
    <w:rsid w:val="00373556"/>
    <w:rsid w:val="00380E6A"/>
    <w:rsid w:val="00384370"/>
    <w:rsid w:val="00391FD5"/>
    <w:rsid w:val="003A27E0"/>
    <w:rsid w:val="003A76DE"/>
    <w:rsid w:val="003B02ED"/>
    <w:rsid w:val="003C514B"/>
    <w:rsid w:val="003C76D0"/>
    <w:rsid w:val="003D5BF6"/>
    <w:rsid w:val="003E20BC"/>
    <w:rsid w:val="003F1028"/>
    <w:rsid w:val="003F186D"/>
    <w:rsid w:val="003F2F41"/>
    <w:rsid w:val="003F524A"/>
    <w:rsid w:val="003F583D"/>
    <w:rsid w:val="004008BB"/>
    <w:rsid w:val="004062F4"/>
    <w:rsid w:val="004429FD"/>
    <w:rsid w:val="0045340A"/>
    <w:rsid w:val="00456F02"/>
    <w:rsid w:val="00460B83"/>
    <w:rsid w:val="0046674D"/>
    <w:rsid w:val="004719C4"/>
    <w:rsid w:val="00477F68"/>
    <w:rsid w:val="004A051F"/>
    <w:rsid w:val="004A3359"/>
    <w:rsid w:val="004A7D95"/>
    <w:rsid w:val="004B1FA7"/>
    <w:rsid w:val="004C0854"/>
    <w:rsid w:val="004C1C25"/>
    <w:rsid w:val="004D6912"/>
    <w:rsid w:val="004E6247"/>
    <w:rsid w:val="004E72F0"/>
    <w:rsid w:val="004F00BC"/>
    <w:rsid w:val="004F07B7"/>
    <w:rsid w:val="004F72A1"/>
    <w:rsid w:val="005015C9"/>
    <w:rsid w:val="005024BE"/>
    <w:rsid w:val="00504710"/>
    <w:rsid w:val="00531EE6"/>
    <w:rsid w:val="00543BFF"/>
    <w:rsid w:val="00550798"/>
    <w:rsid w:val="005625C5"/>
    <w:rsid w:val="00564DCC"/>
    <w:rsid w:val="005678A9"/>
    <w:rsid w:val="00572B28"/>
    <w:rsid w:val="005770AF"/>
    <w:rsid w:val="005871F0"/>
    <w:rsid w:val="00592104"/>
    <w:rsid w:val="005A217D"/>
    <w:rsid w:val="005A3354"/>
    <w:rsid w:val="005A66C6"/>
    <w:rsid w:val="005A79E8"/>
    <w:rsid w:val="005B4923"/>
    <w:rsid w:val="005C39B4"/>
    <w:rsid w:val="005C6448"/>
    <w:rsid w:val="005D12DF"/>
    <w:rsid w:val="005D5C90"/>
    <w:rsid w:val="005E30F0"/>
    <w:rsid w:val="006020BA"/>
    <w:rsid w:val="00604A55"/>
    <w:rsid w:val="00605442"/>
    <w:rsid w:val="00607362"/>
    <w:rsid w:val="00610092"/>
    <w:rsid w:val="00612D14"/>
    <w:rsid w:val="00612E08"/>
    <w:rsid w:val="00612FED"/>
    <w:rsid w:val="006209A5"/>
    <w:rsid w:val="0063580A"/>
    <w:rsid w:val="00665AC1"/>
    <w:rsid w:val="006741F6"/>
    <w:rsid w:val="00683594"/>
    <w:rsid w:val="006835AF"/>
    <w:rsid w:val="00684E4B"/>
    <w:rsid w:val="006873EF"/>
    <w:rsid w:val="006A0EA9"/>
    <w:rsid w:val="006A10EB"/>
    <w:rsid w:val="006A2B22"/>
    <w:rsid w:val="006C42E7"/>
    <w:rsid w:val="006C6125"/>
    <w:rsid w:val="006D02D4"/>
    <w:rsid w:val="006D3C03"/>
    <w:rsid w:val="006E1EEE"/>
    <w:rsid w:val="006E492D"/>
    <w:rsid w:val="006E6DE8"/>
    <w:rsid w:val="00702576"/>
    <w:rsid w:val="00712AA5"/>
    <w:rsid w:val="00712CB9"/>
    <w:rsid w:val="0071701F"/>
    <w:rsid w:val="00721DE5"/>
    <w:rsid w:val="00723BE1"/>
    <w:rsid w:val="00724CDF"/>
    <w:rsid w:val="0073164F"/>
    <w:rsid w:val="00737ECF"/>
    <w:rsid w:val="007404B7"/>
    <w:rsid w:val="00741CC2"/>
    <w:rsid w:val="00743647"/>
    <w:rsid w:val="00743848"/>
    <w:rsid w:val="0074477B"/>
    <w:rsid w:val="00746916"/>
    <w:rsid w:val="0075780D"/>
    <w:rsid w:val="00760795"/>
    <w:rsid w:val="00762DE6"/>
    <w:rsid w:val="007658D7"/>
    <w:rsid w:val="00767834"/>
    <w:rsid w:val="0077398D"/>
    <w:rsid w:val="00783B1B"/>
    <w:rsid w:val="00784F5C"/>
    <w:rsid w:val="0079371A"/>
    <w:rsid w:val="00797CAC"/>
    <w:rsid w:val="007A4F12"/>
    <w:rsid w:val="007B31EA"/>
    <w:rsid w:val="007B35BE"/>
    <w:rsid w:val="007C695F"/>
    <w:rsid w:val="007D76BB"/>
    <w:rsid w:val="007F0EFF"/>
    <w:rsid w:val="007F2AA6"/>
    <w:rsid w:val="007F525F"/>
    <w:rsid w:val="00806361"/>
    <w:rsid w:val="00806700"/>
    <w:rsid w:val="00811873"/>
    <w:rsid w:val="00815C27"/>
    <w:rsid w:val="008226EE"/>
    <w:rsid w:val="00822804"/>
    <w:rsid w:val="0082413F"/>
    <w:rsid w:val="00827FC2"/>
    <w:rsid w:val="00830A37"/>
    <w:rsid w:val="008571BB"/>
    <w:rsid w:val="00861888"/>
    <w:rsid w:val="0086363B"/>
    <w:rsid w:val="008677D4"/>
    <w:rsid w:val="00870559"/>
    <w:rsid w:val="00883E77"/>
    <w:rsid w:val="00890B9A"/>
    <w:rsid w:val="00891194"/>
    <w:rsid w:val="008A2B55"/>
    <w:rsid w:val="008A606A"/>
    <w:rsid w:val="008A65A8"/>
    <w:rsid w:val="008B136D"/>
    <w:rsid w:val="008D3191"/>
    <w:rsid w:val="008D59C9"/>
    <w:rsid w:val="008E1050"/>
    <w:rsid w:val="008E634D"/>
    <w:rsid w:val="008E6477"/>
    <w:rsid w:val="00903984"/>
    <w:rsid w:val="009076B8"/>
    <w:rsid w:val="00916A58"/>
    <w:rsid w:val="00916DE3"/>
    <w:rsid w:val="00916E34"/>
    <w:rsid w:val="00921067"/>
    <w:rsid w:val="00936295"/>
    <w:rsid w:val="00936582"/>
    <w:rsid w:val="0095224E"/>
    <w:rsid w:val="00952699"/>
    <w:rsid w:val="0097701F"/>
    <w:rsid w:val="009801C3"/>
    <w:rsid w:val="009909BC"/>
    <w:rsid w:val="00992E30"/>
    <w:rsid w:val="009A4919"/>
    <w:rsid w:val="009A4D53"/>
    <w:rsid w:val="009C7465"/>
    <w:rsid w:val="009D0E99"/>
    <w:rsid w:val="009D0F10"/>
    <w:rsid w:val="009D2813"/>
    <w:rsid w:val="009D3A69"/>
    <w:rsid w:val="00A0687C"/>
    <w:rsid w:val="00A069C4"/>
    <w:rsid w:val="00A215EC"/>
    <w:rsid w:val="00A22C2E"/>
    <w:rsid w:val="00A264AE"/>
    <w:rsid w:val="00A3390B"/>
    <w:rsid w:val="00A633A6"/>
    <w:rsid w:val="00A64394"/>
    <w:rsid w:val="00A715F5"/>
    <w:rsid w:val="00A902ED"/>
    <w:rsid w:val="00AA0ABC"/>
    <w:rsid w:val="00AA1C4A"/>
    <w:rsid w:val="00AA5684"/>
    <w:rsid w:val="00AD0601"/>
    <w:rsid w:val="00AD10B6"/>
    <w:rsid w:val="00AD4EA4"/>
    <w:rsid w:val="00AE0068"/>
    <w:rsid w:val="00AE58AC"/>
    <w:rsid w:val="00AE6E86"/>
    <w:rsid w:val="00B117F6"/>
    <w:rsid w:val="00B12066"/>
    <w:rsid w:val="00B12221"/>
    <w:rsid w:val="00B137F8"/>
    <w:rsid w:val="00B13C6F"/>
    <w:rsid w:val="00B14359"/>
    <w:rsid w:val="00B255E9"/>
    <w:rsid w:val="00B25C0F"/>
    <w:rsid w:val="00B27C89"/>
    <w:rsid w:val="00B30DFD"/>
    <w:rsid w:val="00B33C4A"/>
    <w:rsid w:val="00B33FCB"/>
    <w:rsid w:val="00B34EA5"/>
    <w:rsid w:val="00B52F18"/>
    <w:rsid w:val="00B55A57"/>
    <w:rsid w:val="00B67CE5"/>
    <w:rsid w:val="00B70C10"/>
    <w:rsid w:val="00B71D81"/>
    <w:rsid w:val="00B75F98"/>
    <w:rsid w:val="00B80E4D"/>
    <w:rsid w:val="00B836FA"/>
    <w:rsid w:val="00B91470"/>
    <w:rsid w:val="00B97284"/>
    <w:rsid w:val="00B97DC1"/>
    <w:rsid w:val="00BA6834"/>
    <w:rsid w:val="00BD4AB8"/>
    <w:rsid w:val="00BE3664"/>
    <w:rsid w:val="00BE3800"/>
    <w:rsid w:val="00BF4985"/>
    <w:rsid w:val="00BF6078"/>
    <w:rsid w:val="00BF6FA1"/>
    <w:rsid w:val="00C04F0F"/>
    <w:rsid w:val="00C07891"/>
    <w:rsid w:val="00C32CB9"/>
    <w:rsid w:val="00C35E1F"/>
    <w:rsid w:val="00C3719E"/>
    <w:rsid w:val="00C41783"/>
    <w:rsid w:val="00C47D47"/>
    <w:rsid w:val="00C504E6"/>
    <w:rsid w:val="00C50634"/>
    <w:rsid w:val="00C550DC"/>
    <w:rsid w:val="00C55532"/>
    <w:rsid w:val="00C666B6"/>
    <w:rsid w:val="00C74D1F"/>
    <w:rsid w:val="00C76DF9"/>
    <w:rsid w:val="00C85588"/>
    <w:rsid w:val="00C92A85"/>
    <w:rsid w:val="00C93102"/>
    <w:rsid w:val="00C93E13"/>
    <w:rsid w:val="00C9597B"/>
    <w:rsid w:val="00C95A94"/>
    <w:rsid w:val="00CA6F9C"/>
    <w:rsid w:val="00CA7E8C"/>
    <w:rsid w:val="00CB1154"/>
    <w:rsid w:val="00CB4623"/>
    <w:rsid w:val="00CB5119"/>
    <w:rsid w:val="00CC1E97"/>
    <w:rsid w:val="00CC3A31"/>
    <w:rsid w:val="00CD61B7"/>
    <w:rsid w:val="00CE0CDC"/>
    <w:rsid w:val="00CE2EC4"/>
    <w:rsid w:val="00CE7AFF"/>
    <w:rsid w:val="00CF12A8"/>
    <w:rsid w:val="00CF1384"/>
    <w:rsid w:val="00CF45ED"/>
    <w:rsid w:val="00D048C6"/>
    <w:rsid w:val="00D05068"/>
    <w:rsid w:val="00D24605"/>
    <w:rsid w:val="00D251B6"/>
    <w:rsid w:val="00D31D44"/>
    <w:rsid w:val="00D337BC"/>
    <w:rsid w:val="00D33FD7"/>
    <w:rsid w:val="00D34863"/>
    <w:rsid w:val="00D44210"/>
    <w:rsid w:val="00D52094"/>
    <w:rsid w:val="00D5389D"/>
    <w:rsid w:val="00D53F44"/>
    <w:rsid w:val="00D568D0"/>
    <w:rsid w:val="00D63A49"/>
    <w:rsid w:val="00D70AD5"/>
    <w:rsid w:val="00D72DED"/>
    <w:rsid w:val="00D752E1"/>
    <w:rsid w:val="00D97066"/>
    <w:rsid w:val="00DB7E58"/>
    <w:rsid w:val="00DC46B5"/>
    <w:rsid w:val="00DC53B0"/>
    <w:rsid w:val="00DC7F2B"/>
    <w:rsid w:val="00DD238E"/>
    <w:rsid w:val="00E074F1"/>
    <w:rsid w:val="00E132FC"/>
    <w:rsid w:val="00E14802"/>
    <w:rsid w:val="00E20C1B"/>
    <w:rsid w:val="00E273A1"/>
    <w:rsid w:val="00E41D7E"/>
    <w:rsid w:val="00E57A3D"/>
    <w:rsid w:val="00E71B64"/>
    <w:rsid w:val="00E73D95"/>
    <w:rsid w:val="00E75411"/>
    <w:rsid w:val="00E75D1C"/>
    <w:rsid w:val="00E76A98"/>
    <w:rsid w:val="00E770B7"/>
    <w:rsid w:val="00E879D2"/>
    <w:rsid w:val="00E91994"/>
    <w:rsid w:val="00E94376"/>
    <w:rsid w:val="00E95F08"/>
    <w:rsid w:val="00EB681C"/>
    <w:rsid w:val="00EB74CE"/>
    <w:rsid w:val="00EC653F"/>
    <w:rsid w:val="00ED7FB0"/>
    <w:rsid w:val="00F03B0E"/>
    <w:rsid w:val="00F10AAB"/>
    <w:rsid w:val="00F21062"/>
    <w:rsid w:val="00F22396"/>
    <w:rsid w:val="00F22570"/>
    <w:rsid w:val="00F228D2"/>
    <w:rsid w:val="00F4116B"/>
    <w:rsid w:val="00F42850"/>
    <w:rsid w:val="00F43C4E"/>
    <w:rsid w:val="00F45E62"/>
    <w:rsid w:val="00F51040"/>
    <w:rsid w:val="00F51742"/>
    <w:rsid w:val="00F561F9"/>
    <w:rsid w:val="00F7178E"/>
    <w:rsid w:val="00F87C52"/>
    <w:rsid w:val="00FB64E8"/>
    <w:rsid w:val="00FC15B2"/>
    <w:rsid w:val="00FC1996"/>
    <w:rsid w:val="00FC4A1D"/>
    <w:rsid w:val="00FD0301"/>
    <w:rsid w:val="00FE06C7"/>
    <w:rsid w:val="00FE79E5"/>
    <w:rsid w:val="503DFEB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docId w15:val="{C7840FFD-1800-4A24-AFA7-78ECAFD81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678A9"/>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5678A9"/>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5678A9"/>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aliases w:val="Heading 3 [PACKT]"/>
    <w:next w:val="NormalPACKT"/>
    <w:link w:val="Heading3Char"/>
    <w:qFormat/>
    <w:rsid w:val="005678A9"/>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5678A9"/>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5678A9"/>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5678A9"/>
    <w:pPr>
      <w:spacing w:before="120"/>
      <w:outlineLvl w:val="5"/>
    </w:pPr>
    <w:rPr>
      <w:b w:val="0"/>
      <w:bCs w:val="0"/>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5678A9"/>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5678A9"/>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rsid w:val="005678A9"/>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5678A9"/>
    <w:pPr>
      <w:numPr>
        <w:numId w:val="1"/>
      </w:numPr>
      <w:tabs>
        <w:tab w:val="left" w:pos="360"/>
      </w:tabs>
      <w:suppressAutoHyphens/>
      <w:spacing w:after="60"/>
      <w:ind w:right="360"/>
    </w:pPr>
  </w:style>
  <w:style w:type="paragraph" w:styleId="BalloonText">
    <w:name w:val="Balloon Text"/>
    <w:basedOn w:val="Normal"/>
    <w:link w:val="BalloonTextChar"/>
    <w:rsid w:val="005678A9"/>
    <w:pPr>
      <w:spacing w:before="0" w:after="0"/>
    </w:pPr>
    <w:rPr>
      <w:rFonts w:ascii="Tahoma" w:hAnsi="Tahoma" w:cs="Tahoma"/>
      <w:sz w:val="16"/>
      <w:szCs w:val="16"/>
    </w:rPr>
  </w:style>
  <w:style w:type="character" w:customStyle="1" w:styleId="BalloonTextChar">
    <w:name w:val="Balloon Text Char"/>
    <w:link w:val="BalloonText"/>
    <w:rsid w:val="005678A9"/>
    <w:rPr>
      <w:rFonts w:ascii="Tahoma" w:eastAsia="Times New Roman" w:hAnsi="Tahoma" w:cs="Tahoma"/>
      <w:bCs/>
      <w:sz w:val="16"/>
      <w:szCs w:val="16"/>
      <w:lang w:val="en-US"/>
    </w:rPr>
  </w:style>
  <w:style w:type="character" w:customStyle="1" w:styleId="Heading1Char">
    <w:name w:val="Heading 1 Char"/>
    <w:aliases w:val="Heading 1 [PACKT] Char"/>
    <w:link w:val="Heading1"/>
    <w:rsid w:val="005678A9"/>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link w:val="Heading2"/>
    <w:rsid w:val="005678A9"/>
    <w:rPr>
      <w:rFonts w:ascii="Arial" w:eastAsia="Times New Roman" w:hAnsi="Arial" w:cs="Arial"/>
      <w:b/>
      <w:bCs/>
      <w:iCs/>
      <w:color w:val="365F91"/>
      <w:sz w:val="28"/>
      <w:szCs w:val="28"/>
    </w:rPr>
  </w:style>
  <w:style w:type="character" w:customStyle="1" w:styleId="CodeInTextPACKT">
    <w:name w:val="Code In Text [PACKT]"/>
    <w:uiPriority w:val="99"/>
    <w:rsid w:val="005678A9"/>
    <w:rPr>
      <w:rFonts w:ascii="Lucida Console" w:hAnsi="Lucida Console"/>
      <w:color w:val="747959"/>
      <w:sz w:val="19"/>
      <w:szCs w:val="18"/>
    </w:rPr>
  </w:style>
  <w:style w:type="paragraph" w:customStyle="1" w:styleId="CodePACKT">
    <w:name w:val="Code [PACKT]"/>
    <w:basedOn w:val="NormalPACKT"/>
    <w:uiPriority w:val="99"/>
    <w:rsid w:val="005678A9"/>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5678A9"/>
    <w:pPr>
      <w:numPr>
        <w:numId w:val="2"/>
      </w:numPr>
    </w:pPr>
  </w:style>
  <w:style w:type="numbering" w:customStyle="1" w:styleId="NumberedBullet">
    <w:name w:val="Numbered Bullet"/>
    <w:uiPriority w:val="99"/>
    <w:rsid w:val="005678A9"/>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5678A9"/>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rsid w:val="005678A9"/>
    <w:rPr>
      <w:rFonts w:ascii="Arial" w:hAnsi="Arial"/>
      <w:b/>
      <w:color w:val="FF0000"/>
      <w:sz w:val="28"/>
      <w:szCs w:val="28"/>
    </w:rPr>
  </w:style>
  <w:style w:type="paragraph" w:customStyle="1" w:styleId="FigurePACKT">
    <w:name w:val="Figure [PACKT]"/>
    <w:uiPriority w:val="99"/>
    <w:rsid w:val="005678A9"/>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aliases w:val="Heading 3 [PACKT] Char"/>
    <w:basedOn w:val="DefaultParagraphFont"/>
    <w:link w:val="Heading3"/>
    <w:rsid w:val="00684E4B"/>
    <w:rPr>
      <w:rFonts w:ascii="Arial" w:eastAsia="Times New Roman" w:hAnsi="Arial" w:cs="Arial"/>
      <w:b/>
      <w:iCs/>
      <w:color w:val="000000"/>
      <w:sz w:val="26"/>
      <w:szCs w:val="26"/>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styleId="Emphasis">
    <w:name w:val="Emphasis"/>
    <w:basedOn w:val="DefaultParagraphFont"/>
    <w:uiPriority w:val="20"/>
    <w:qFormat/>
    <w:rsid w:val="008571BB"/>
    <w:rPr>
      <w:i/>
      <w:iCs/>
    </w:rPr>
  </w:style>
  <w:style w:type="character" w:customStyle="1" w:styleId="Heading4Char">
    <w:name w:val="Heading 4 Char"/>
    <w:aliases w:val="Heading 4 [PACKT] Char"/>
    <w:basedOn w:val="DefaultParagraphFont"/>
    <w:link w:val="Heading4"/>
    <w:rsid w:val="005678A9"/>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5678A9"/>
    <w:rPr>
      <w:rFonts w:ascii="Arial" w:eastAsia="Times New Roman" w:hAnsi="Arial" w:cs="Arial"/>
      <w:b/>
      <w:color w:val="000000"/>
      <w:szCs w:val="26"/>
    </w:rPr>
  </w:style>
  <w:style w:type="character" w:customStyle="1" w:styleId="Heading6Char">
    <w:name w:val="Heading 6 Char"/>
    <w:aliases w:val="Heading 6 [PACKT] Char"/>
    <w:link w:val="Heading6"/>
    <w:rsid w:val="005678A9"/>
    <w:rPr>
      <w:rFonts w:ascii="Arial" w:eastAsia="Times New Roman" w:hAnsi="Arial" w:cs="Arial"/>
      <w:iCs/>
      <w:color w:val="365F91"/>
      <w:sz w:val="20"/>
    </w:rPr>
  </w:style>
  <w:style w:type="paragraph" w:styleId="Footer">
    <w:name w:val="footer"/>
    <w:basedOn w:val="Normal"/>
    <w:link w:val="FooterChar"/>
    <w:semiHidden/>
    <w:rsid w:val="005678A9"/>
    <w:pPr>
      <w:tabs>
        <w:tab w:val="center" w:pos="4320"/>
        <w:tab w:val="right" w:pos="8640"/>
      </w:tabs>
    </w:pPr>
  </w:style>
  <w:style w:type="character" w:customStyle="1" w:styleId="FooterChar">
    <w:name w:val="Footer Char"/>
    <w:basedOn w:val="DefaultParagraphFont"/>
    <w:link w:val="Footer"/>
    <w:semiHidden/>
    <w:rsid w:val="005678A9"/>
    <w:rPr>
      <w:rFonts w:ascii="Arial" w:eastAsia="Times New Roman" w:hAnsi="Arial" w:cs="Arial"/>
      <w:bCs/>
      <w:sz w:val="20"/>
      <w:szCs w:val="24"/>
      <w:lang w:val="en-US"/>
    </w:rPr>
  </w:style>
  <w:style w:type="character" w:customStyle="1" w:styleId="EmailPACKT">
    <w:name w:val="Email [PACKT]"/>
    <w:uiPriority w:val="99"/>
    <w:qFormat/>
    <w:locked/>
    <w:rsid w:val="005678A9"/>
    <w:rPr>
      <w:rFonts w:ascii="Lucida Console" w:hAnsi="Lucida Console"/>
      <w:color w:val="FF6600"/>
      <w:sz w:val="19"/>
      <w:szCs w:val="18"/>
    </w:rPr>
  </w:style>
  <w:style w:type="character" w:customStyle="1" w:styleId="URLPACKT">
    <w:name w:val="URL [PACKT]"/>
    <w:uiPriority w:val="99"/>
    <w:rsid w:val="005678A9"/>
    <w:rPr>
      <w:rFonts w:ascii="Lucida Console" w:hAnsi="Lucida Console"/>
      <w:color w:val="0000FF"/>
      <w:sz w:val="19"/>
      <w:szCs w:val="18"/>
    </w:rPr>
  </w:style>
  <w:style w:type="character" w:customStyle="1" w:styleId="ScreenTextPACKT">
    <w:name w:val="Screen Text [PACKT]"/>
    <w:uiPriority w:val="99"/>
    <w:locked/>
    <w:rsid w:val="005678A9"/>
    <w:rPr>
      <w:rFonts w:ascii="Times New Roman" w:hAnsi="Times New Roman"/>
      <w:b/>
      <w:color w:val="008000"/>
      <w:sz w:val="22"/>
    </w:rPr>
  </w:style>
  <w:style w:type="character" w:customStyle="1" w:styleId="KeyWordPACKT">
    <w:name w:val="Key Word [PACKT]"/>
    <w:uiPriority w:val="99"/>
    <w:locked/>
    <w:rsid w:val="005678A9"/>
    <w:rPr>
      <w:b/>
    </w:rPr>
  </w:style>
  <w:style w:type="character" w:customStyle="1" w:styleId="KeyPACKT">
    <w:name w:val="Key [PACKT]"/>
    <w:uiPriority w:val="99"/>
    <w:locked/>
    <w:rsid w:val="005678A9"/>
    <w:rPr>
      <w:i/>
      <w:color w:val="00CCFF"/>
    </w:rPr>
  </w:style>
  <w:style w:type="character" w:customStyle="1" w:styleId="ChapterrefPACKT">
    <w:name w:val="Chapterref [PACKT]"/>
    <w:uiPriority w:val="99"/>
    <w:locked/>
    <w:rsid w:val="005678A9"/>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5678A9"/>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5678A9"/>
    <w:pPr>
      <w:spacing w:before="60" w:after="60"/>
    </w:pPr>
    <w:rPr>
      <w:rFonts w:cs="Arial"/>
      <w:b/>
      <w:bCs/>
      <w:sz w:val="20"/>
    </w:rPr>
  </w:style>
  <w:style w:type="paragraph" w:customStyle="1" w:styleId="CodeEndPACKT">
    <w:name w:val="Code End [PACKT]"/>
    <w:basedOn w:val="CodePACKT"/>
    <w:next w:val="NormalPACKT"/>
    <w:uiPriority w:val="99"/>
    <w:locked/>
    <w:rsid w:val="005678A9"/>
    <w:pPr>
      <w:spacing w:after="120"/>
    </w:pPr>
    <w:rPr>
      <w:color w:val="930A07"/>
    </w:rPr>
  </w:style>
  <w:style w:type="paragraph" w:customStyle="1" w:styleId="TableColumnContentPACKT">
    <w:name w:val="Table Column Content [PACKT]"/>
    <w:basedOn w:val="TableColumnHeadingPACKT"/>
    <w:uiPriority w:val="99"/>
    <w:rsid w:val="005678A9"/>
  </w:style>
  <w:style w:type="paragraph" w:customStyle="1" w:styleId="CommandLinePACKT">
    <w:name w:val="Command Line [PACKT]"/>
    <w:basedOn w:val="CodePACKT"/>
    <w:uiPriority w:val="99"/>
    <w:qFormat/>
    <w:locked/>
    <w:rsid w:val="005678A9"/>
    <w:pPr>
      <w:spacing w:after="60"/>
      <w:ind w:left="0"/>
    </w:pPr>
  </w:style>
  <w:style w:type="paragraph" w:customStyle="1" w:styleId="CodeWithinTipPACKT">
    <w:name w:val="Code Within Tip [PACKT]"/>
    <w:uiPriority w:val="99"/>
    <w:qFormat/>
    <w:rsid w:val="005678A9"/>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uiPriority w:val="99"/>
    <w:locked/>
    <w:rsid w:val="005678A9"/>
    <w:pPr>
      <w:spacing w:after="120"/>
    </w:pPr>
    <w:rPr>
      <w:color w:val="930A07"/>
    </w:rPr>
  </w:style>
  <w:style w:type="paragraph" w:customStyle="1" w:styleId="NumberedBulletEndPACKT">
    <w:name w:val="Numbered Bullet End [PACKT]"/>
    <w:basedOn w:val="NumberedBulletPACKT"/>
    <w:next w:val="NormalPACKT"/>
    <w:uiPriority w:val="99"/>
    <w:locked/>
    <w:rsid w:val="005678A9"/>
  </w:style>
  <w:style w:type="paragraph" w:customStyle="1" w:styleId="BulletWithinBulletPACKT">
    <w:name w:val="Bullet Within Bullet [PACKT]"/>
    <w:basedOn w:val="BulletPACKT"/>
    <w:uiPriority w:val="99"/>
    <w:locked/>
    <w:rsid w:val="005678A9"/>
    <w:pPr>
      <w:tabs>
        <w:tab w:val="clear" w:pos="360"/>
      </w:tabs>
      <w:ind w:left="1440" w:right="720"/>
    </w:pPr>
  </w:style>
  <w:style w:type="paragraph" w:customStyle="1" w:styleId="BulletWithinBulletEndPACKT">
    <w:name w:val="Bullet Within Bullet End [PACKT]"/>
    <w:basedOn w:val="BulletWithinBulletPACKT"/>
    <w:uiPriority w:val="99"/>
    <w:locked/>
    <w:rsid w:val="005678A9"/>
    <w:pPr>
      <w:spacing w:after="120"/>
    </w:pPr>
    <w:rPr>
      <w:color w:val="930A07"/>
    </w:rPr>
  </w:style>
  <w:style w:type="paragraph" w:customStyle="1" w:styleId="TipPACKT">
    <w:name w:val="Tip [PACKT]"/>
    <w:basedOn w:val="InformationBoxPACKT"/>
    <w:next w:val="NormalPACKT"/>
    <w:uiPriority w:val="99"/>
    <w:qFormat/>
    <w:rsid w:val="005678A9"/>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5678A9"/>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5678A9"/>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5678A9"/>
    <w:rPr>
      <w:b w:val="0"/>
    </w:rPr>
  </w:style>
  <w:style w:type="paragraph" w:customStyle="1" w:styleId="PartTitlePACKT">
    <w:name w:val="Part Title [PACKT]"/>
    <w:basedOn w:val="PartPACKT"/>
    <w:uiPriority w:val="99"/>
    <w:qFormat/>
    <w:rsid w:val="005678A9"/>
    <w:rPr>
      <w:i/>
      <w:sz w:val="26"/>
      <w:u w:val="none"/>
    </w:rPr>
  </w:style>
  <w:style w:type="paragraph" w:customStyle="1" w:styleId="CommandLineEndPACKT">
    <w:name w:val="Command Line End [PACKT]"/>
    <w:basedOn w:val="CommandLinePACKT"/>
    <w:uiPriority w:val="99"/>
    <w:locked/>
    <w:rsid w:val="005678A9"/>
    <w:pPr>
      <w:spacing w:after="120"/>
    </w:pPr>
    <w:rPr>
      <w:bCs/>
      <w:noProof/>
      <w:color w:val="930A07"/>
      <w:szCs w:val="20"/>
      <w:lang w:eastAsia="en-US"/>
    </w:rPr>
  </w:style>
  <w:style w:type="paragraph" w:customStyle="1" w:styleId="CodeWithinBulletsPACKT">
    <w:name w:val="Code Within Bullets [PACKT]"/>
    <w:basedOn w:val="CodePACKT"/>
    <w:uiPriority w:val="99"/>
    <w:locked/>
    <w:rsid w:val="005678A9"/>
    <w:pPr>
      <w:ind w:left="1080"/>
    </w:pPr>
    <w:rPr>
      <w:szCs w:val="20"/>
    </w:rPr>
  </w:style>
  <w:style w:type="paragraph" w:customStyle="1" w:styleId="CodeWithinBulletsEndPACKT">
    <w:name w:val="Code Within Bullets End [PACKT]"/>
    <w:basedOn w:val="CodeWithinBulletsPACKT"/>
    <w:uiPriority w:val="99"/>
    <w:locked/>
    <w:rsid w:val="005678A9"/>
    <w:pPr>
      <w:spacing w:after="120"/>
    </w:pPr>
    <w:rPr>
      <w:color w:val="930A07"/>
    </w:rPr>
  </w:style>
  <w:style w:type="paragraph" w:customStyle="1" w:styleId="NumberedBulletWithinBulletPACKT">
    <w:name w:val="Numbered Bullet Within Bullet [PACKT]"/>
    <w:basedOn w:val="BulletWithinBulletPACKT"/>
    <w:uiPriority w:val="99"/>
    <w:locked/>
    <w:rsid w:val="005678A9"/>
    <w:pPr>
      <w:numPr>
        <w:numId w:val="37"/>
      </w:numPr>
    </w:pPr>
  </w:style>
  <w:style w:type="paragraph" w:customStyle="1" w:styleId="NumberedBulletWithinBulletEndPACKT">
    <w:name w:val="Numbered Bullet Within Bullet End [PACKT]"/>
    <w:basedOn w:val="NumberedBulletWithinBulletPACKT"/>
    <w:uiPriority w:val="99"/>
    <w:locked/>
    <w:rsid w:val="005678A9"/>
    <w:pPr>
      <w:spacing w:after="120"/>
    </w:pPr>
    <w:rPr>
      <w:color w:val="930A07"/>
    </w:rPr>
  </w:style>
  <w:style w:type="paragraph" w:customStyle="1" w:styleId="BulletWithinInformationBoxPACKT">
    <w:name w:val="Bullet Within Information Box [PACKT]"/>
    <w:basedOn w:val="InformationBoxPACKT"/>
    <w:uiPriority w:val="99"/>
    <w:qFormat/>
    <w:locked/>
    <w:rsid w:val="005678A9"/>
    <w:pPr>
      <w:spacing w:before="0" w:after="20"/>
      <w:ind w:left="1080" w:hanging="360"/>
    </w:pPr>
  </w:style>
  <w:style w:type="paragraph" w:customStyle="1" w:styleId="CodeWithinTipEndPACKT">
    <w:name w:val="Code Within Tip End [PACKT]"/>
    <w:basedOn w:val="CodeWithinTipPACKT"/>
    <w:uiPriority w:val="99"/>
    <w:qFormat/>
    <w:rsid w:val="005678A9"/>
  </w:style>
  <w:style w:type="paragraph" w:customStyle="1" w:styleId="CodeWithinInformationBoxPACKT">
    <w:name w:val="Code Within Information Box [PACKT]"/>
    <w:basedOn w:val="CodeWithinTipPACKT"/>
    <w:uiPriority w:val="99"/>
    <w:qFormat/>
    <w:rsid w:val="005678A9"/>
  </w:style>
  <w:style w:type="paragraph" w:customStyle="1" w:styleId="QuotePACKT">
    <w:name w:val="Quote [PACKT]"/>
    <w:basedOn w:val="NormalPACKT"/>
    <w:uiPriority w:val="99"/>
    <w:rsid w:val="005678A9"/>
    <w:pPr>
      <w:shd w:val="clear" w:color="auto" w:fill="FFFF00"/>
      <w:spacing w:before="180" w:after="180"/>
      <w:ind w:left="432" w:right="432"/>
    </w:pPr>
    <w:rPr>
      <w:i/>
    </w:rPr>
  </w:style>
  <w:style w:type="paragraph" w:customStyle="1" w:styleId="IgnorePACKT">
    <w:name w:val="Ignore [PACKT]"/>
    <w:basedOn w:val="FigureWithinTipPACKT"/>
    <w:uiPriority w:val="99"/>
    <w:qFormat/>
    <w:rsid w:val="005678A9"/>
  </w:style>
  <w:style w:type="paragraph" w:customStyle="1" w:styleId="FigureWithinTipPACKT">
    <w:name w:val="Figure Within Tip [PACKT]"/>
    <w:basedOn w:val="FigureWithinTableContentPACKT"/>
    <w:uiPriority w:val="99"/>
    <w:qFormat/>
    <w:rsid w:val="005678A9"/>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5678A9"/>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5678A9"/>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5678A9"/>
  </w:style>
  <w:style w:type="paragraph" w:customStyle="1" w:styleId="InformationBoxWithinBulletPACKT">
    <w:name w:val="Information Box Within Bullet [PACKT]"/>
    <w:basedOn w:val="InformationBoxPACKT"/>
    <w:uiPriority w:val="99"/>
    <w:qFormat/>
    <w:rsid w:val="005678A9"/>
    <w:pPr>
      <w:ind w:left="1080"/>
    </w:pPr>
  </w:style>
  <w:style w:type="paragraph" w:customStyle="1" w:styleId="BulletWithinInformationBoxEndPACKT">
    <w:name w:val="Bullet Within Information Box End [PACKT]"/>
    <w:basedOn w:val="BulletWithinInformationBoxPACKT"/>
    <w:uiPriority w:val="99"/>
    <w:qFormat/>
    <w:rsid w:val="005678A9"/>
    <w:pPr>
      <w:spacing w:after="60"/>
    </w:pPr>
    <w:rPr>
      <w:color w:val="930A07"/>
    </w:rPr>
  </w:style>
  <w:style w:type="paragraph" w:customStyle="1" w:styleId="BulletWithinTipPACKT">
    <w:name w:val="Bullet Within Tip [PACKT]"/>
    <w:basedOn w:val="BulletWithinInformationBoxPACKT"/>
    <w:uiPriority w:val="99"/>
    <w:qFormat/>
    <w:rsid w:val="005678A9"/>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5678A9"/>
    <w:pPr>
      <w:spacing w:after="60"/>
    </w:pPr>
    <w:rPr>
      <w:color w:val="930A07"/>
    </w:rPr>
  </w:style>
  <w:style w:type="paragraph" w:customStyle="1" w:styleId="CodeWithinInformationBoxEndPACKT">
    <w:name w:val="Code Within Information Box End [PACKT]"/>
    <w:basedOn w:val="CodeWithinInformationBoxPACKT"/>
    <w:qFormat/>
    <w:rsid w:val="005678A9"/>
  </w:style>
  <w:style w:type="paragraph" w:customStyle="1" w:styleId="CodeWithinTableColumnContentPACKT">
    <w:name w:val="Code Within Table Column Content [PACKT]"/>
    <w:basedOn w:val="CodeWithinTipEndPACKT"/>
    <w:uiPriority w:val="99"/>
    <w:qFormat/>
    <w:rsid w:val="005678A9"/>
    <w:pPr>
      <w:pBdr>
        <w:top w:val="none" w:sz="0" w:space="0" w:color="auto"/>
        <w:bottom w:val="none" w:sz="0" w:space="0" w:color="auto"/>
      </w:pBdr>
      <w:ind w:left="216"/>
    </w:pPr>
  </w:style>
  <w:style w:type="paragraph" w:customStyle="1" w:styleId="CodeWithinTableColumnContentEndPACKT">
    <w:name w:val="Code Within Table Column Content End [PACKT]"/>
    <w:basedOn w:val="CodeWithinTableColumnContentPACKT"/>
    <w:uiPriority w:val="99"/>
    <w:qFormat/>
    <w:rsid w:val="005678A9"/>
    <w:pPr>
      <w:spacing w:after="120"/>
    </w:pPr>
    <w:rPr>
      <w:color w:val="930A07"/>
    </w:rPr>
  </w:style>
  <w:style w:type="paragraph" w:customStyle="1" w:styleId="CommandLineWithinTipPACKT">
    <w:name w:val="Command Line Within Tip [PACKT]"/>
    <w:basedOn w:val="CommandLinePACKT"/>
    <w:uiPriority w:val="99"/>
    <w:qFormat/>
    <w:rsid w:val="005678A9"/>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5678A9"/>
    <w:pPr>
      <w:spacing w:after="120"/>
    </w:pPr>
    <w:rPr>
      <w:color w:val="930A07"/>
    </w:rPr>
  </w:style>
  <w:style w:type="paragraph" w:customStyle="1" w:styleId="CommandLineWithinInformationBoxPACKT">
    <w:name w:val="Command Line Within Information Box [PACKT]"/>
    <w:basedOn w:val="CommandLineWithinTipPACKT"/>
    <w:uiPriority w:val="99"/>
    <w:qFormat/>
    <w:rsid w:val="005678A9"/>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5678A9"/>
  </w:style>
  <w:style w:type="paragraph" w:customStyle="1" w:styleId="CommandLineWithinTableColumnContentPACKT">
    <w:name w:val="Command Line Within Table Column Content [PACKT]"/>
    <w:basedOn w:val="CommandLineWithinInformationBoxEndPACKT"/>
    <w:uiPriority w:val="99"/>
    <w:qFormat/>
    <w:rsid w:val="005678A9"/>
  </w:style>
  <w:style w:type="paragraph" w:customStyle="1" w:styleId="CommandLineWithinTableColumnContentEndPACKT">
    <w:name w:val="Command Line Within Table Column Content End [PACKT]"/>
    <w:basedOn w:val="CommandLineWithinTableColumnContentPACKT"/>
    <w:qFormat/>
    <w:rsid w:val="005678A9"/>
    <w:pPr>
      <w:pBdr>
        <w:top w:val="none" w:sz="0" w:space="0" w:color="auto"/>
        <w:left w:val="none" w:sz="0" w:space="0" w:color="auto"/>
        <w:bottom w:val="none" w:sz="0" w:space="0" w:color="auto"/>
        <w:right w:val="none" w:sz="0" w:space="0" w:color="auto"/>
      </w:pBdr>
      <w:spacing w:after="120"/>
      <w:ind w:left="0" w:right="0"/>
    </w:pPr>
    <w:rPr>
      <w:color w:val="930A07"/>
    </w:rPr>
  </w:style>
  <w:style w:type="paragraph" w:customStyle="1" w:styleId="CommandLineWithinBulletPACKT">
    <w:name w:val="Command Line Within Bullet [PACKT]"/>
    <w:basedOn w:val="CommandLineWithinTableColumnContentEndPACKT"/>
    <w:uiPriority w:val="99"/>
    <w:qFormat/>
    <w:rsid w:val="005678A9"/>
    <w:pPr>
      <w:ind w:left="1080"/>
    </w:pPr>
    <w:rPr>
      <w:color w:val="auto"/>
    </w:rPr>
  </w:style>
  <w:style w:type="paragraph" w:customStyle="1" w:styleId="CommandLineWithinBulletEndPACKT">
    <w:name w:val="Command Line Within Bullet End [PACKT]"/>
    <w:basedOn w:val="CommandLineWithinBulletPACKT"/>
    <w:uiPriority w:val="99"/>
    <w:qFormat/>
    <w:rsid w:val="005678A9"/>
    <w:rPr>
      <w:color w:val="930A07"/>
    </w:rPr>
  </w:style>
  <w:style w:type="paragraph" w:customStyle="1" w:styleId="QuoteWithinBulletPACKT">
    <w:name w:val="Quote Within Bullet [PACKT]"/>
    <w:basedOn w:val="QuotePACKT"/>
    <w:uiPriority w:val="99"/>
    <w:qFormat/>
    <w:rsid w:val="005678A9"/>
    <w:pPr>
      <w:ind w:left="864" w:right="864"/>
    </w:pPr>
  </w:style>
  <w:style w:type="paragraph" w:customStyle="1" w:styleId="RomanNumberedBulletPACKT">
    <w:name w:val="Roman Numbered Bullet [PACKT]"/>
    <w:basedOn w:val="NumberedBulletPACKT"/>
    <w:uiPriority w:val="99"/>
    <w:qFormat/>
    <w:rsid w:val="005678A9"/>
    <w:pPr>
      <w:numPr>
        <w:numId w:val="39"/>
      </w:numPr>
      <w:ind w:left="720" w:hanging="363"/>
    </w:pPr>
  </w:style>
  <w:style w:type="paragraph" w:customStyle="1" w:styleId="RomanNumberedBulletEndPACKT">
    <w:name w:val="Roman Numbered Bullet End [PACKT]"/>
    <w:basedOn w:val="RomanNumberedBulletPACKT"/>
    <w:uiPriority w:val="99"/>
    <w:qFormat/>
    <w:rsid w:val="005678A9"/>
    <w:pPr>
      <w:numPr>
        <w:numId w:val="0"/>
      </w:numPr>
      <w:spacing w:after="120"/>
      <w:ind w:left="720" w:hanging="363"/>
    </w:pPr>
    <w:rPr>
      <w:color w:val="930A07"/>
    </w:rPr>
  </w:style>
  <w:style w:type="character" w:customStyle="1" w:styleId="CodeHighlightedPACKT">
    <w:name w:val="Code Highlighted [PACKT]"/>
    <w:uiPriority w:val="99"/>
    <w:qFormat/>
    <w:rsid w:val="005678A9"/>
    <w:rPr>
      <w:rFonts w:ascii="Lucida Console" w:hAnsi="Lucida Console"/>
      <w:b/>
      <w:color w:val="747959"/>
      <w:sz w:val="18"/>
      <w:szCs w:val="18"/>
    </w:rPr>
  </w:style>
  <w:style w:type="character" w:customStyle="1" w:styleId="IconPACKT">
    <w:name w:val="Icon [PACKT]"/>
    <w:uiPriority w:val="99"/>
    <w:qFormat/>
    <w:rsid w:val="005678A9"/>
    <w:rPr>
      <w:rFonts w:ascii="Times New Roman" w:hAnsi="Times New Roman"/>
      <w:noProof/>
      <w:sz w:val="22"/>
    </w:rPr>
  </w:style>
  <w:style w:type="table" w:styleId="TableGrid">
    <w:name w:val="Table Grid"/>
    <w:basedOn w:val="TableNormal"/>
    <w:rsid w:val="005678A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5678A9"/>
    <w:pPr>
      <w:spacing w:before="0" w:after="120"/>
    </w:pPr>
    <w:rPr>
      <w:rFonts w:ascii="Times New Roman" w:hAnsi="Times New Roman"/>
    </w:rPr>
  </w:style>
  <w:style w:type="paragraph" w:customStyle="1" w:styleId="AlphabeticalBulletPACKT">
    <w:name w:val="Alphabetical Bullet [PACKT]"/>
    <w:basedOn w:val="Normal"/>
    <w:uiPriority w:val="99"/>
    <w:qFormat/>
    <w:rsid w:val="005678A9"/>
    <w:pPr>
      <w:numPr>
        <w:numId w:val="41"/>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5678A9"/>
    <w:pPr>
      <w:spacing w:after="120"/>
    </w:pPr>
    <w:rPr>
      <w:bCs/>
      <w:color w:val="930A07"/>
    </w:rPr>
  </w:style>
  <w:style w:type="paragraph" w:customStyle="1" w:styleId="PartSectionPACKT">
    <w:name w:val="Part Section [PACKT]"/>
    <w:basedOn w:val="PartTitlePACKT"/>
    <w:uiPriority w:val="99"/>
    <w:qFormat/>
    <w:rsid w:val="005678A9"/>
    <w:rPr>
      <w:sz w:val="46"/>
    </w:rPr>
  </w:style>
  <w:style w:type="paragraph" w:customStyle="1" w:styleId="BulletWithinTableColumnContentPACKT">
    <w:name w:val="Bullet Within Table Column Content [PACKT]"/>
    <w:basedOn w:val="BulletPACKT"/>
    <w:uiPriority w:val="99"/>
    <w:qFormat/>
    <w:rsid w:val="005678A9"/>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5678A9"/>
    <w:pPr>
      <w:spacing w:after="120"/>
    </w:pPr>
    <w:rPr>
      <w:color w:val="930A07"/>
    </w:rPr>
  </w:style>
  <w:style w:type="paragraph" w:customStyle="1" w:styleId="PartHeadingPACKT">
    <w:name w:val="Part Heading [PACKT]"/>
    <w:basedOn w:val="ChapterTitlePACKT"/>
    <w:qFormat/>
    <w:rsid w:val="005678A9"/>
  </w:style>
  <w:style w:type="paragraph" w:customStyle="1" w:styleId="BulletWithoutBulletWithinBulletPACKT">
    <w:name w:val="Bullet Without Bullet Within Bullet [PACKT]"/>
    <w:basedOn w:val="BulletPACKT"/>
    <w:uiPriority w:val="99"/>
    <w:rsid w:val="005678A9"/>
    <w:pPr>
      <w:numPr>
        <w:numId w:val="0"/>
      </w:numPr>
      <w:tabs>
        <w:tab w:val="left" w:pos="720"/>
      </w:tabs>
      <w:autoSpaceDE w:val="0"/>
      <w:autoSpaceDN w:val="0"/>
      <w:adjustRightInd w:val="0"/>
      <w:spacing w:line="288" w:lineRule="auto"/>
      <w:ind w:left="72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5678A9"/>
    <w:pPr>
      <w:spacing w:after="120"/>
    </w:pPr>
    <w:rPr>
      <w:color w:val="930A07"/>
    </w:rPr>
  </w:style>
  <w:style w:type="paragraph" w:customStyle="1" w:styleId="BulletWithoutBulletWithinNestedBulletPACKT">
    <w:name w:val="Bullet Without Bullet Within Nested Bullet [PACKT]"/>
    <w:basedOn w:val="BulletWithoutBulletWithinBulletPACKT"/>
    <w:uiPriority w:val="99"/>
    <w:rsid w:val="005678A9"/>
    <w:pPr>
      <w:ind w:left="1440"/>
    </w:pPr>
  </w:style>
  <w:style w:type="paragraph" w:customStyle="1" w:styleId="BulletWithoutBulletWithinNestedBulletEndPACKT">
    <w:name w:val="Bullet Without Bullet Within Nested Bullet End [PACKT]"/>
    <w:basedOn w:val="BulletWithoutBulletWithinNestedBulletPACKT"/>
    <w:uiPriority w:val="99"/>
    <w:rsid w:val="005678A9"/>
    <w:pPr>
      <w:spacing w:after="173"/>
    </w:pPr>
    <w:rPr>
      <w:color w:val="930A07"/>
    </w:rPr>
  </w:style>
  <w:style w:type="paragraph" w:customStyle="1" w:styleId="AppendixTitlePACKT">
    <w:name w:val="Appendix Title [PACKT]"/>
    <w:basedOn w:val="NormalPACKT"/>
    <w:uiPriority w:val="99"/>
    <w:rsid w:val="005678A9"/>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5678A9"/>
    <w:pPr>
      <w:numPr>
        <w:numId w:val="37"/>
      </w:numPr>
    </w:pPr>
  </w:style>
  <w:style w:type="numbering" w:customStyle="1" w:styleId="RomanNumberedBullet">
    <w:name w:val="Roman Numbered Bullet"/>
    <w:uiPriority w:val="99"/>
    <w:rsid w:val="005678A9"/>
    <w:pPr>
      <w:numPr>
        <w:numId w:val="39"/>
      </w:numPr>
    </w:pPr>
  </w:style>
  <w:style w:type="numbering" w:customStyle="1" w:styleId="AlphabeticalBullet">
    <w:name w:val="Alphabetical Bullet"/>
    <w:uiPriority w:val="99"/>
    <w:rsid w:val="005678A9"/>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28698">
      <w:bodyDiv w:val="1"/>
      <w:marLeft w:val="0"/>
      <w:marRight w:val="0"/>
      <w:marTop w:val="0"/>
      <w:marBottom w:val="0"/>
      <w:divBdr>
        <w:top w:val="none" w:sz="0" w:space="0" w:color="auto"/>
        <w:left w:val="none" w:sz="0" w:space="0" w:color="auto"/>
        <w:bottom w:val="none" w:sz="0" w:space="0" w:color="auto"/>
        <w:right w:val="none" w:sz="0" w:space="0" w:color="auto"/>
      </w:divBdr>
    </w:div>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112941221">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686233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2744">
      <w:bodyDiv w:val="1"/>
      <w:marLeft w:val="0"/>
      <w:marRight w:val="0"/>
      <w:marTop w:val="0"/>
      <w:marBottom w:val="0"/>
      <w:divBdr>
        <w:top w:val="none" w:sz="0" w:space="0" w:color="auto"/>
        <w:left w:val="none" w:sz="0" w:space="0" w:color="auto"/>
        <w:bottom w:val="none" w:sz="0" w:space="0" w:color="auto"/>
        <w:right w:val="none" w:sz="0" w:space="0" w:color="auto"/>
      </w:divBdr>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161339797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7562315">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226455626">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74284969">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1272592494">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8192187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925462957">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10959011">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85268208">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53623581">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4.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microsoft.com/office/2018/08/relationships/commentsExtensible" Target="commentsExtensi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microsoft.com/office/2016/09/relationships/commentsIds" Target="commentsIds.xml"/><Relationship Id="rId51" Type="http://schemas.openxmlformats.org/officeDocument/2006/relationships/image" Target="media/image4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0136\Downloads\NEW%20TEMPLATE_Cookbook_10pt_ne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321BE-36C4-47B8-B700-D444114CA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TEMPLATE_Cookbook_10pt_new</Template>
  <TotalTime>168</TotalTime>
  <Pages>31</Pages>
  <Words>5305</Words>
  <Characters>30242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Lee</dc:creator>
  <cp:lastModifiedBy>Lucy Wan</cp:lastModifiedBy>
  <cp:revision>164</cp:revision>
  <dcterms:created xsi:type="dcterms:W3CDTF">2020-10-21T09:05:00Z</dcterms:created>
  <dcterms:modified xsi:type="dcterms:W3CDTF">2020-10-21T14:08:00Z</dcterms:modified>
</cp:coreProperties>
</file>